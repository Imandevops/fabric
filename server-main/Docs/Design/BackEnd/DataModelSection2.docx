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70D" w:rsidRPr="00840CA1" w:rsidRDefault="000D0112" w:rsidP="00DB4811">
      <w:pPr>
        <w:jc w:val="center"/>
        <w:rPr>
          <w:b/>
          <w:bCs/>
          <w:sz w:val="36"/>
          <w:szCs w:val="36"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>به نام ايزد منان</w:t>
      </w:r>
    </w:p>
    <w:p w:rsidR="00310649" w:rsidRDefault="000D0112" w:rsidP="000D0112">
      <w:pPr>
        <w:spacing w:before="600"/>
        <w:rPr>
          <w:sz w:val="40"/>
          <w:rtl/>
          <w:lang w:bidi="fa-IR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6BB02B8" wp14:editId="3F6416E0">
            <wp:extent cx="1141210" cy="554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487" cy="5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40"/>
          <w:rtl/>
          <w:lang w:bidi="fa-IR"/>
        </w:rPr>
        <w:t xml:space="preserve">                                                                                          </w:t>
      </w:r>
      <w:r>
        <w:rPr>
          <w:noProof/>
        </w:rPr>
        <w:drawing>
          <wp:inline distT="0" distB="0" distL="0" distR="0" wp14:anchorId="7DCE5488" wp14:editId="6F8DD858">
            <wp:extent cx="1067262" cy="4669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20181125034346-F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197" cy="4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A1" w:rsidRDefault="00C353BD" w:rsidP="00310649">
      <w:pPr>
        <w:spacing w:before="600"/>
        <w:jc w:val="center"/>
        <w:rPr>
          <w:sz w:val="40"/>
          <w:rtl/>
          <w:lang w:bidi="fa-IR"/>
        </w:rPr>
      </w:pPr>
      <w:r>
        <w:rPr>
          <w:noProof/>
          <w:sz w:val="40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2FB19A63" wp14:editId="4B7C8987">
                <wp:simplePos x="0" y="0"/>
                <wp:positionH relativeFrom="page">
                  <wp:posOffset>-188595</wp:posOffset>
                </wp:positionH>
                <wp:positionV relativeFrom="page">
                  <wp:posOffset>9525</wp:posOffset>
                </wp:positionV>
                <wp:extent cx="8146415" cy="801370"/>
                <wp:effectExtent l="0" t="0" r="6985" b="0"/>
                <wp:wrapNone/>
                <wp:docPr id="4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46415" cy="80137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rgbClr val="4BACC6">
                              <a:lumMod val="75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362889D2" id="Rectangle 3" o:spid="_x0000_s1026" style="position:absolute;margin-left:-14.85pt;margin-top:.75pt;width:641.45pt;height:63.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" o:allowincell="f" fillcolor="#4bacc6" strokecolor="#31859c">
                <w10:wrap anchorx="page" anchory="page"/>
              </v:rect>
            </w:pict>
          </mc:Fallback>
        </mc:AlternateContent>
      </w:r>
    </w:p>
    <w:p w:rsidR="00840CA1" w:rsidRDefault="00840CA1" w:rsidP="00310649">
      <w:pPr>
        <w:spacing w:before="600"/>
        <w:jc w:val="center"/>
        <w:rPr>
          <w:sz w:val="40"/>
          <w:rtl/>
          <w:lang w:bidi="fa-IR"/>
        </w:rPr>
      </w:pPr>
    </w:p>
    <w:p w:rsidR="00840CA1" w:rsidRPr="004C4D90" w:rsidRDefault="00FC204F" w:rsidP="00FC204F">
      <w:pPr>
        <w:spacing w:line="440" w:lineRule="atLeast"/>
        <w:jc w:val="center"/>
        <w:rPr>
          <w:rFonts w:ascii="Cambria" w:eastAsia="Times New Roman" w:hAnsi="Cambria" w:cs="Calibri"/>
          <w:b/>
          <w:bCs/>
          <w:sz w:val="36"/>
          <w:szCs w:val="36"/>
          <w:rtl/>
          <w:lang w:bidi="fa-IR"/>
        </w:rPr>
      </w:pPr>
      <w:r w:rsidRPr="00B53962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مدل </w:t>
      </w:r>
      <w:r>
        <w:rPr>
          <w:rFonts w:ascii="Cambria" w:eastAsia="Times New Roman" w:hAnsi="Cambria" w:hint="cs"/>
          <w:b/>
          <w:bCs/>
          <w:sz w:val="36"/>
          <w:szCs w:val="36"/>
          <w:rtl/>
        </w:rPr>
        <w:t>داده</w:t>
      </w:r>
      <w:r w:rsidRPr="00B53962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 </w:t>
      </w:r>
      <w:r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بخش </w:t>
      </w:r>
      <w:r>
        <w:rPr>
          <w:rFonts w:ascii="Cambria" w:eastAsia="Times New Roman" w:hAnsi="Cambria" w:hint="cs"/>
          <w:b/>
          <w:bCs/>
          <w:sz w:val="36"/>
          <w:szCs w:val="36"/>
          <w:rtl/>
          <w:lang w:bidi="fa-IR"/>
        </w:rPr>
        <w:t>دو</w:t>
      </w:r>
      <w:r>
        <w:rPr>
          <w:rFonts w:ascii="Cambria" w:eastAsia="Times New Roman" w:hAnsi="Cambria" w:hint="cs"/>
          <w:b/>
          <w:bCs/>
          <w:sz w:val="36"/>
          <w:szCs w:val="36"/>
          <w:rtl/>
          <w:lang w:bidi="fa-IR"/>
        </w:rPr>
        <w:t xml:space="preserve"> سرويس هاي سبکاد4</w:t>
      </w:r>
      <w:r w:rsidR="004C4D90" w:rsidRPr="004C4D90">
        <w:rPr>
          <w:rFonts w:ascii="Cambria" w:eastAsia="Times New Roman" w:hAnsi="Cambria" w:hint="cs"/>
          <w:b/>
          <w:bCs/>
          <w:sz w:val="36"/>
          <w:szCs w:val="36"/>
          <w:rtl/>
        </w:rPr>
        <w:t xml:space="preserve"> </w:t>
      </w:r>
    </w:p>
    <w:p w:rsidR="00840CA1" w:rsidRPr="00686E8D" w:rsidRDefault="00840CA1" w:rsidP="00840CA1">
      <w:pPr>
        <w:shd w:val="pct10" w:color="auto" w:fill="auto"/>
        <w:jc w:val="center"/>
        <w:rPr>
          <w:b/>
          <w:bCs/>
          <w:sz w:val="44"/>
          <w:szCs w:val="44"/>
          <w:rtl/>
        </w:rPr>
      </w:pPr>
      <w:r w:rsidRPr="00686E8D">
        <w:rPr>
          <w:b/>
          <w:bCs/>
          <w:sz w:val="44"/>
          <w:szCs w:val="44"/>
        </w:rPr>
        <w:t>(</w:t>
      </w:r>
      <w:r>
        <w:rPr>
          <w:b/>
          <w:bCs/>
          <w:sz w:val="44"/>
          <w:szCs w:val="44"/>
        </w:rPr>
        <w:t>DATA</w:t>
      </w:r>
      <w:r w:rsidRPr="00686E8D">
        <w:rPr>
          <w:b/>
          <w:bCs/>
          <w:sz w:val="44"/>
          <w:szCs w:val="44"/>
        </w:rPr>
        <w:t xml:space="preserve"> Model)</w:t>
      </w:r>
    </w:p>
    <w:p w:rsidR="00840CA1" w:rsidRPr="00686E8D" w:rsidRDefault="00840CA1" w:rsidP="00840CA1">
      <w:pPr>
        <w:pStyle w:val="NoSpacing"/>
        <w:bidi/>
        <w:jc w:val="center"/>
        <w:rPr>
          <w:rFonts w:ascii="Cambria" w:hAnsi="Cambria" w:cs="B Nazanin"/>
          <w:sz w:val="36"/>
          <w:szCs w:val="36"/>
          <w:rtl/>
        </w:rPr>
      </w:pPr>
    </w:p>
    <w:p w:rsidR="00840CA1" w:rsidRDefault="00840CA1" w:rsidP="00FC204F">
      <w:pPr>
        <w:spacing w:before="600"/>
        <w:jc w:val="center"/>
        <w:rPr>
          <w:sz w:val="40"/>
          <w:rtl/>
          <w:lang w:bidi="fa-IR"/>
        </w:rPr>
      </w:pPr>
      <w:r w:rsidRPr="00B53962">
        <w:rPr>
          <w:rFonts w:ascii="Cambria" w:eastAsia="Times New Roman" w:hAnsi="Cambria" w:hint="cs"/>
          <w:b/>
          <w:bCs/>
          <w:sz w:val="28"/>
          <w:rtl/>
        </w:rPr>
        <w:t>شماره ویرایش سند:</w:t>
      </w:r>
      <w:r w:rsidR="00FC204F">
        <w:rPr>
          <w:rFonts w:ascii="Cambria" w:eastAsia="Times New Roman" w:hAnsi="Cambria" w:hint="cs"/>
          <w:b/>
          <w:bCs/>
          <w:sz w:val="28"/>
          <w:rtl/>
        </w:rPr>
        <w:t>1</w:t>
      </w:r>
    </w:p>
    <w:p w:rsidR="006B4D6B" w:rsidRDefault="006B4D6B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840CA1" w:rsidRDefault="00840CA1" w:rsidP="00D77E38">
      <w:pPr>
        <w:rPr>
          <w:rtl/>
          <w:lang w:bidi="fa-IR"/>
        </w:rPr>
      </w:pPr>
    </w:p>
    <w:p w:rsidR="00FC204F" w:rsidRDefault="00FC204F" w:rsidP="00D77E38">
      <w:pPr>
        <w:rPr>
          <w:rtl/>
          <w:lang w:bidi="fa-IR"/>
        </w:rPr>
      </w:pPr>
    </w:p>
    <w:p w:rsidR="00FC204F" w:rsidRPr="00501B76" w:rsidRDefault="00FC204F" w:rsidP="00D77E38">
      <w:pPr>
        <w:rPr>
          <w:rtl/>
          <w:lang w:bidi="fa-IR"/>
        </w:rPr>
      </w:pPr>
    </w:p>
    <w:p w:rsidR="0048570D" w:rsidRPr="00501B76" w:rsidRDefault="00C353BD" w:rsidP="00D77E38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03B4D76A" wp14:editId="4BB8A90A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3530" cy="1096010"/>
                <wp:effectExtent l="0" t="0" r="5715" b="6350"/>
                <wp:wrapNone/>
                <wp:docPr id="4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3530" cy="1096010"/>
                        </a:xfrm>
                        <a:prstGeom prst="rect">
                          <a:avLst/>
                        </a:prstGeom>
                        <a:solidFill>
                          <a:srgbClr val="4BACC6">
                            <a:lumMod val="100000"/>
                            <a:lumOff val="0"/>
                          </a:srgbClr>
                        </a:solidFill>
                        <a:ln w="9525">
                          <a:solidFill>
                            <a:srgbClr val="4BACC6">
                              <a:lumMod val="75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74E27993" id="Rectangle 2" o:spid="_x0000_s1026" style="position:absolute;margin-left:0;margin-top:0;width:623.9pt;height:86.3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" o:allowincell="f" fillcolor="#4bacc6" strokecolor="#31859c">
                <w10:wrap anchorx="page" anchory="page"/>
              </v:rect>
            </w:pict>
          </mc:Fallback>
        </mc:AlternateContent>
      </w:r>
    </w:p>
    <w:p w:rsidR="00F141D7" w:rsidRDefault="00F141D7" w:rsidP="00F141D7">
      <w:pPr>
        <w:jc w:val="center"/>
        <w:rPr>
          <w:rFonts w:ascii="Cambria" w:eastAsia="Times New Roman" w:hAnsi="Cambria"/>
          <w:b/>
          <w:bCs/>
          <w:sz w:val="36"/>
          <w:szCs w:val="36"/>
          <w:rtl/>
        </w:rPr>
      </w:pPr>
      <w:r>
        <w:rPr>
          <w:rFonts w:ascii="Cambria" w:eastAsia="Times New Roman" w:hAnsi="Cambria" w:hint="cs"/>
          <w:b/>
          <w:bCs/>
          <w:sz w:val="36"/>
          <w:szCs w:val="36"/>
          <w:rtl/>
        </w:rPr>
        <w:t>شناسنامه سند</w:t>
      </w:r>
    </w:p>
    <w:p w:rsidR="00B40576" w:rsidRPr="004C3C78" w:rsidRDefault="00B40576" w:rsidP="00F141D7">
      <w:pPr>
        <w:jc w:val="center"/>
        <w:rPr>
          <w:rFonts w:ascii="Cambria" w:eastAsia="Times New Roman" w:hAnsi="Cambria"/>
          <w:b/>
          <w:bCs/>
          <w:sz w:val="36"/>
          <w:szCs w:val="36"/>
          <w:rtl/>
        </w:rPr>
      </w:pPr>
    </w:p>
    <w:p w:rsidR="004F1C3D" w:rsidRDefault="004F1C3D" w:rsidP="004F1C3D">
      <w:pPr>
        <w:ind w:hanging="94"/>
        <w:jc w:val="center"/>
        <w:rPr>
          <w:b/>
          <w:bCs/>
          <w:szCs w:val="24"/>
          <w:rtl/>
        </w:rPr>
      </w:pPr>
      <w:r w:rsidRPr="004C3C78">
        <w:rPr>
          <w:rFonts w:hint="cs"/>
          <w:b/>
          <w:bCs/>
          <w:sz w:val="28"/>
          <w:rtl/>
        </w:rPr>
        <w:t>عنوان  پروژه</w:t>
      </w:r>
      <w:r w:rsidRPr="00796727">
        <w:rPr>
          <w:rFonts w:hint="cs"/>
          <w:b/>
          <w:bCs/>
          <w:szCs w:val="24"/>
          <w:rtl/>
        </w:rPr>
        <w:t xml:space="preserve"> </w:t>
      </w:r>
    </w:p>
    <w:p w:rsidR="004F1C3D" w:rsidRPr="00B40576" w:rsidRDefault="004F1C3D" w:rsidP="004F1C3D">
      <w:pPr>
        <w:ind w:hanging="94"/>
        <w:jc w:val="center"/>
        <w:rPr>
          <w:szCs w:val="24"/>
          <w:rtl/>
          <w:lang w:bidi="fa-IR"/>
        </w:rPr>
      </w:pPr>
      <w:r>
        <w:rPr>
          <w:rFonts w:hint="cs"/>
          <w:szCs w:val="24"/>
          <w:rtl/>
          <w:lang w:bidi="fa-IR"/>
        </w:rPr>
        <w:t>بخش يک سرويس هاي سبکاد4</w:t>
      </w:r>
    </w:p>
    <w:p w:rsidR="004F1C3D" w:rsidRDefault="004F1C3D" w:rsidP="004F1C3D">
      <w:pPr>
        <w:ind w:hanging="94"/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>عنوان سند</w:t>
      </w:r>
    </w:p>
    <w:p w:rsidR="004F1C3D" w:rsidRDefault="004F1C3D" w:rsidP="004F1C3D">
      <w:pPr>
        <w:ind w:hanging="94"/>
        <w:jc w:val="center"/>
        <w:rPr>
          <w:b/>
          <w:bCs/>
          <w:sz w:val="28"/>
          <w:rtl/>
        </w:rPr>
      </w:pPr>
      <w:r w:rsidRPr="004C3C78">
        <w:rPr>
          <w:rFonts w:hint="cs"/>
          <w:sz w:val="28"/>
          <w:rtl/>
        </w:rPr>
        <w:t xml:space="preserve">مدل </w:t>
      </w:r>
      <w:r>
        <w:rPr>
          <w:rFonts w:hint="cs"/>
          <w:sz w:val="28"/>
          <w:rtl/>
        </w:rPr>
        <w:t xml:space="preserve">داده </w:t>
      </w:r>
    </w:p>
    <w:p w:rsidR="004F1C3D" w:rsidRPr="004C3C78" w:rsidRDefault="004F1C3D" w:rsidP="004F1C3D">
      <w:pPr>
        <w:ind w:hanging="94"/>
        <w:jc w:val="center"/>
        <w:rPr>
          <w:b/>
          <w:bCs/>
          <w:sz w:val="28"/>
          <w:rtl/>
        </w:rPr>
      </w:pPr>
    </w:p>
    <w:p w:rsidR="004F1C3D" w:rsidRDefault="004F1C3D" w:rsidP="004F1C3D">
      <w:pPr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>کد سند</w:t>
      </w:r>
      <w:r>
        <w:rPr>
          <w:rStyle w:val="FootnoteReference"/>
          <w:b/>
          <w:bCs/>
          <w:sz w:val="28"/>
          <w:rtl/>
        </w:rPr>
        <w:footnoteReference w:id="1"/>
      </w:r>
    </w:p>
    <w:p w:rsidR="004F1C3D" w:rsidRPr="00D45F09" w:rsidRDefault="004F1C3D" w:rsidP="004F1C3D">
      <w:pPr>
        <w:jc w:val="center"/>
        <w:rPr>
          <w:sz w:val="22"/>
          <w:szCs w:val="22"/>
        </w:rPr>
      </w:pPr>
      <w:r>
        <w:rPr>
          <w:sz w:val="22"/>
          <w:szCs w:val="22"/>
        </w:rPr>
        <w:t>SABKAD4</w:t>
      </w:r>
      <w:r w:rsidRPr="00D45F09">
        <w:rPr>
          <w:sz w:val="22"/>
          <w:szCs w:val="22"/>
        </w:rPr>
        <w:t>.POL.CLIENT.DES.DM.RE0</w:t>
      </w:r>
      <w:r>
        <w:rPr>
          <w:sz w:val="22"/>
          <w:szCs w:val="22"/>
        </w:rPr>
        <w:t>1</w:t>
      </w:r>
    </w:p>
    <w:p w:rsidR="004F1C3D" w:rsidRPr="00B40576" w:rsidRDefault="004F1C3D" w:rsidP="004F1C3D">
      <w:pPr>
        <w:jc w:val="center"/>
        <w:rPr>
          <w:sz w:val="28"/>
          <w:rtl/>
        </w:rPr>
      </w:pPr>
    </w:p>
    <w:p w:rsidR="004F1C3D" w:rsidRDefault="004F1C3D" w:rsidP="004F1C3D">
      <w:pPr>
        <w:jc w:val="center"/>
        <w:rPr>
          <w:b/>
          <w:bCs/>
          <w:sz w:val="28"/>
          <w:rtl/>
        </w:rPr>
      </w:pPr>
      <w:r>
        <w:rPr>
          <w:rFonts w:hint="cs"/>
          <w:b/>
          <w:bCs/>
          <w:sz w:val="28"/>
          <w:rtl/>
        </w:rPr>
        <w:t xml:space="preserve">شماره ویرایش سند( نسخه) </w:t>
      </w:r>
      <w:r>
        <w:rPr>
          <w:rStyle w:val="FootnoteReference"/>
          <w:b/>
          <w:bCs/>
          <w:sz w:val="28"/>
          <w:rtl/>
        </w:rPr>
        <w:footnoteReference w:id="2"/>
      </w:r>
    </w:p>
    <w:p w:rsidR="004F1C3D" w:rsidRPr="00B40576" w:rsidRDefault="004F1C3D" w:rsidP="004F1C3D">
      <w:pPr>
        <w:jc w:val="center"/>
        <w:rPr>
          <w:sz w:val="28"/>
        </w:rPr>
      </w:pPr>
      <w:r>
        <w:rPr>
          <w:sz w:val="28"/>
        </w:rPr>
        <w:t>01</w:t>
      </w:r>
    </w:p>
    <w:p w:rsidR="004F1C3D" w:rsidRDefault="004F1C3D" w:rsidP="004F1C3D">
      <w:pPr>
        <w:jc w:val="center"/>
        <w:rPr>
          <w:b/>
          <w:bCs/>
          <w:sz w:val="28"/>
          <w:rtl/>
        </w:rPr>
      </w:pPr>
      <w:r w:rsidRPr="004C3C78">
        <w:rPr>
          <w:rFonts w:hint="cs"/>
          <w:b/>
          <w:bCs/>
          <w:sz w:val="28"/>
          <w:rtl/>
        </w:rPr>
        <w:t xml:space="preserve">تعداد صفحات </w:t>
      </w:r>
    </w:p>
    <w:p w:rsidR="004F1C3D" w:rsidRPr="00B40576" w:rsidRDefault="004F6707" w:rsidP="004F1C3D">
      <w:pPr>
        <w:jc w:val="center"/>
        <w:rPr>
          <w:sz w:val="28"/>
          <w:rtl/>
        </w:rPr>
      </w:pPr>
      <w:r>
        <w:rPr>
          <w:rFonts w:hint="cs"/>
          <w:sz w:val="28"/>
          <w:rtl/>
        </w:rPr>
        <w:t>18</w:t>
      </w:r>
      <w:bookmarkStart w:id="0" w:name="_GoBack"/>
      <w:bookmarkEnd w:id="0"/>
    </w:p>
    <w:p w:rsidR="004F1C3D" w:rsidRPr="00B40576" w:rsidRDefault="004F1C3D" w:rsidP="004F1C3D">
      <w:pPr>
        <w:jc w:val="center"/>
        <w:rPr>
          <w:sz w:val="28"/>
          <w:rtl/>
        </w:rPr>
      </w:pPr>
    </w:p>
    <w:p w:rsidR="004F1C3D" w:rsidRPr="004C3C78" w:rsidRDefault="004F1C3D" w:rsidP="004F1C3D">
      <w:pPr>
        <w:jc w:val="center"/>
        <w:rPr>
          <w:sz w:val="28"/>
          <w:rtl/>
        </w:rPr>
      </w:pPr>
      <w:r w:rsidRPr="004C3C78">
        <w:rPr>
          <w:rFonts w:hint="cs"/>
          <w:b/>
          <w:bCs/>
          <w:sz w:val="28"/>
          <w:rtl/>
        </w:rPr>
        <w:t xml:space="preserve">مجري </w:t>
      </w:r>
      <w:r w:rsidRPr="004C3C78">
        <w:rPr>
          <w:rFonts w:hint="cs"/>
          <w:sz w:val="28"/>
          <w:rtl/>
        </w:rPr>
        <w:t xml:space="preserve">: </w:t>
      </w:r>
      <w:r>
        <w:rPr>
          <w:rFonts w:hint="cs"/>
          <w:b/>
          <w:bCs/>
          <w:sz w:val="28"/>
          <w:rtl/>
        </w:rPr>
        <w:t>گروه فن آوران هوشمند بهسازان فردا- مرکز نوآوري پل وينو</w:t>
      </w:r>
    </w:p>
    <w:p w:rsidR="004F1C3D" w:rsidRDefault="004F1C3D" w:rsidP="004F1C3D">
      <w:pPr>
        <w:jc w:val="center"/>
        <w:rPr>
          <w:rFonts w:cs="B Lotus"/>
          <w:b/>
          <w:bCs/>
          <w:sz w:val="36"/>
          <w:szCs w:val="36"/>
        </w:rPr>
      </w:pPr>
    </w:p>
    <w:p w:rsidR="00F141D7" w:rsidRPr="00686E8D" w:rsidRDefault="00F141D7" w:rsidP="000D0112">
      <w:pPr>
        <w:jc w:val="center"/>
        <w:rPr>
          <w:szCs w:val="24"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4F1C3D" w:rsidRDefault="004F1C3D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4F1C3D" w:rsidRDefault="004F1C3D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4F1C3D" w:rsidRDefault="004F1C3D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4F1C3D" w:rsidRDefault="004F1C3D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4F1C3D" w:rsidRDefault="004F1C3D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0112" w:rsidRDefault="000D0112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Pr="00A519F8" w:rsidRDefault="00B40576" w:rsidP="006D6516">
      <w:pPr>
        <w:jc w:val="center"/>
        <w:rPr>
          <w:b/>
          <w:bCs/>
          <w:sz w:val="28"/>
          <w:rtl/>
        </w:rPr>
      </w:pPr>
      <w:r w:rsidRPr="00A519F8">
        <w:rPr>
          <w:rFonts w:hint="cs"/>
          <w:b/>
          <w:bCs/>
          <w:sz w:val="28"/>
          <w:rtl/>
        </w:rPr>
        <w:lastRenderedPageBreak/>
        <w:t>تاييد کنندگان</w:t>
      </w:r>
    </w:p>
    <w:tbl>
      <w:tblPr>
        <w:tblStyle w:val="MediumGrid3-Accent1"/>
        <w:bidiVisual/>
        <w:tblW w:w="5000" w:type="pct"/>
        <w:tblLook w:val="0460" w:firstRow="1" w:lastRow="1" w:firstColumn="0" w:lastColumn="0" w:noHBand="0" w:noVBand="1"/>
      </w:tblPr>
      <w:tblGrid>
        <w:gridCol w:w="2909"/>
        <w:gridCol w:w="1621"/>
        <w:gridCol w:w="2175"/>
        <w:gridCol w:w="1460"/>
        <w:gridCol w:w="1453"/>
      </w:tblGrid>
      <w:tr w:rsidR="00B40576" w:rsidRPr="00501B76" w:rsidTr="00A71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82" w:type="dxa"/>
          </w:tcPr>
          <w:p w:rsidR="00B40576" w:rsidRPr="00501B76" w:rsidRDefault="00B40576" w:rsidP="00A71188">
            <w:pPr>
              <w:rPr>
                <w:b w:val="0"/>
                <w:bCs w:val="0"/>
                <w:sz w:val="22"/>
              </w:rPr>
            </w:pPr>
          </w:p>
        </w:tc>
        <w:tc>
          <w:tcPr>
            <w:tcW w:w="1661" w:type="dxa"/>
          </w:tcPr>
          <w:p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نام</w:t>
            </w:r>
          </w:p>
        </w:tc>
        <w:tc>
          <w:tcPr>
            <w:tcW w:w="2239" w:type="dxa"/>
          </w:tcPr>
          <w:p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سمت</w:t>
            </w:r>
          </w:p>
        </w:tc>
        <w:tc>
          <w:tcPr>
            <w:tcW w:w="1486" w:type="dxa"/>
          </w:tcPr>
          <w:p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تاریخ</w:t>
            </w:r>
          </w:p>
        </w:tc>
        <w:tc>
          <w:tcPr>
            <w:tcW w:w="1486" w:type="dxa"/>
          </w:tcPr>
          <w:p w:rsidR="00B40576" w:rsidRPr="00B44252" w:rsidRDefault="00B40576" w:rsidP="00A71188">
            <w:pPr>
              <w:rPr>
                <w:b w:val="0"/>
                <w:bCs w:val="0"/>
                <w:color w:val="000000" w:themeColor="text1"/>
                <w:sz w:val="22"/>
                <w:rtl/>
              </w:rPr>
            </w:pPr>
            <w:r w:rsidRPr="00B44252">
              <w:rPr>
                <w:rFonts w:hint="cs"/>
                <w:color w:val="000000" w:themeColor="text1"/>
                <w:sz w:val="22"/>
                <w:rtl/>
              </w:rPr>
              <w:t>امضاء</w:t>
            </w:r>
          </w:p>
        </w:tc>
      </w:tr>
      <w:tr w:rsidR="00B40576" w:rsidRPr="00501B76" w:rsidTr="00A7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2" w:type="dxa"/>
          </w:tcPr>
          <w:p w:rsidR="00B40576" w:rsidRPr="00AE1B3E" w:rsidRDefault="00B40576" w:rsidP="00A71188">
            <w:pPr>
              <w:rPr>
                <w:b/>
                <w:bCs/>
                <w:szCs w:val="24"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تهیه کننده/تجدید نظر کننده</w:t>
            </w:r>
          </w:p>
        </w:tc>
        <w:tc>
          <w:tcPr>
            <w:tcW w:w="1661" w:type="dxa"/>
          </w:tcPr>
          <w:p w:rsidR="00B40576" w:rsidRPr="00AE1B3E" w:rsidRDefault="000971A3" w:rsidP="00A71188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ساناز وحيدي</w:t>
            </w:r>
          </w:p>
        </w:tc>
        <w:tc>
          <w:tcPr>
            <w:tcW w:w="2239" w:type="dxa"/>
          </w:tcPr>
          <w:p w:rsidR="00B40576" w:rsidRPr="00AE1B3E" w:rsidRDefault="000971A3" w:rsidP="00A71188">
            <w:pPr>
              <w:rPr>
                <w:szCs w:val="24"/>
                <w:rtl/>
                <w:lang w:bidi="fa-IR"/>
              </w:rPr>
            </w:pPr>
            <w:r>
              <w:rPr>
                <w:rFonts w:hint="cs"/>
                <w:szCs w:val="24"/>
                <w:rtl/>
              </w:rPr>
              <w:t xml:space="preserve">مالک محصول </w:t>
            </w:r>
            <w:r>
              <w:rPr>
                <w:szCs w:val="24"/>
              </w:rPr>
              <w:t>PO</w:t>
            </w:r>
          </w:p>
        </w:tc>
        <w:tc>
          <w:tcPr>
            <w:tcW w:w="1486" w:type="dxa"/>
          </w:tcPr>
          <w:p w:rsidR="00B40576" w:rsidRPr="00AE1B3E" w:rsidRDefault="004F1C3D" w:rsidP="00A71188">
            <w:pPr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991220</w:t>
            </w:r>
          </w:p>
        </w:tc>
        <w:tc>
          <w:tcPr>
            <w:tcW w:w="1486" w:type="dxa"/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:rsidTr="00A71188">
        <w:tc>
          <w:tcPr>
            <w:tcW w:w="2982" w:type="dxa"/>
          </w:tcPr>
          <w:p w:rsidR="00B40576" w:rsidRPr="00AE1B3E" w:rsidRDefault="00B40576" w:rsidP="00A71188">
            <w:pPr>
              <w:rPr>
                <w:b/>
                <w:bCs/>
                <w:szCs w:val="24"/>
                <w:rtl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تاييد كننده</w:t>
            </w:r>
          </w:p>
        </w:tc>
        <w:tc>
          <w:tcPr>
            <w:tcW w:w="1661" w:type="dxa"/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2239" w:type="dxa"/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</w:tcPr>
          <w:p w:rsidR="00B40576" w:rsidRPr="00AE1B3E" w:rsidRDefault="00B40576" w:rsidP="00A71188">
            <w:pPr>
              <w:jc w:val="center"/>
              <w:rPr>
                <w:szCs w:val="24"/>
                <w:rtl/>
              </w:rPr>
            </w:pPr>
          </w:p>
        </w:tc>
        <w:tc>
          <w:tcPr>
            <w:tcW w:w="1486" w:type="dxa"/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:rsidTr="00A71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82" w:type="dxa"/>
            <w:tcBorders>
              <w:bottom w:val="single" w:sz="24" w:space="0" w:color="FFFFFF" w:themeColor="background1"/>
            </w:tcBorders>
          </w:tcPr>
          <w:p w:rsidR="00B40576" w:rsidRPr="00AE1B3E" w:rsidRDefault="00B40576" w:rsidP="00A71188">
            <w:pPr>
              <w:rPr>
                <w:b/>
                <w:bCs/>
                <w:szCs w:val="24"/>
                <w:rtl/>
              </w:rPr>
            </w:pPr>
            <w:r w:rsidRPr="00AE1B3E">
              <w:rPr>
                <w:rFonts w:hint="cs"/>
                <w:b/>
                <w:bCs/>
                <w:szCs w:val="24"/>
                <w:rtl/>
              </w:rPr>
              <w:t>تصویب کننده</w:t>
            </w:r>
          </w:p>
        </w:tc>
        <w:tc>
          <w:tcPr>
            <w:tcW w:w="1661" w:type="dxa"/>
            <w:tcBorders>
              <w:bottom w:val="single" w:sz="24" w:space="0" w:color="FFFFFF" w:themeColor="background1"/>
            </w:tcBorders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2239" w:type="dxa"/>
            <w:tcBorders>
              <w:bottom w:val="single" w:sz="24" w:space="0" w:color="FFFFFF" w:themeColor="background1"/>
            </w:tcBorders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  <w:tcBorders>
              <w:bottom w:val="single" w:sz="24" w:space="0" w:color="FFFFFF" w:themeColor="background1"/>
            </w:tcBorders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  <w:tc>
          <w:tcPr>
            <w:tcW w:w="1486" w:type="dxa"/>
            <w:tcBorders>
              <w:bottom w:val="single" w:sz="24" w:space="0" w:color="FFFFFF" w:themeColor="background1"/>
            </w:tcBorders>
          </w:tcPr>
          <w:p w:rsidR="00B40576" w:rsidRPr="00AE1B3E" w:rsidRDefault="00B40576" w:rsidP="00A71188">
            <w:pPr>
              <w:rPr>
                <w:szCs w:val="24"/>
                <w:rtl/>
              </w:rPr>
            </w:pPr>
          </w:p>
        </w:tc>
      </w:tr>
      <w:tr w:rsidR="00B40576" w:rsidRPr="00501B76" w:rsidTr="00A711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113"/>
        </w:trPr>
        <w:tc>
          <w:tcPr>
            <w:tcW w:w="2982" w:type="dxa"/>
            <w:tcBorders>
              <w:right w:val="nil"/>
            </w:tcBorders>
          </w:tcPr>
          <w:p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661" w:type="dxa"/>
            <w:tcBorders>
              <w:left w:val="nil"/>
              <w:right w:val="nil"/>
            </w:tcBorders>
          </w:tcPr>
          <w:p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2239" w:type="dxa"/>
            <w:tcBorders>
              <w:left w:val="nil"/>
              <w:right w:val="nil"/>
            </w:tcBorders>
          </w:tcPr>
          <w:p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486" w:type="dxa"/>
            <w:tcBorders>
              <w:left w:val="nil"/>
              <w:right w:val="nil"/>
            </w:tcBorders>
          </w:tcPr>
          <w:p w:rsidR="00B40576" w:rsidRPr="00501B76" w:rsidRDefault="00B40576" w:rsidP="00A71188">
            <w:pPr>
              <w:rPr>
                <w:sz w:val="22"/>
                <w:rtl/>
              </w:rPr>
            </w:pPr>
          </w:p>
        </w:tc>
        <w:tc>
          <w:tcPr>
            <w:tcW w:w="1486" w:type="dxa"/>
            <w:tcBorders>
              <w:left w:val="nil"/>
            </w:tcBorders>
          </w:tcPr>
          <w:p w:rsidR="00B40576" w:rsidRPr="00501B76" w:rsidRDefault="00B40576" w:rsidP="00A71188">
            <w:pPr>
              <w:rPr>
                <w:sz w:val="22"/>
                <w:rtl/>
              </w:rPr>
            </w:pPr>
          </w:p>
        </w:tc>
      </w:tr>
    </w:tbl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D7021" w:rsidRDefault="000D7021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F141D7" w:rsidRDefault="00F141D7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</w:rPr>
      </w:pPr>
    </w:p>
    <w:p w:rsidR="00811FBB" w:rsidRDefault="00811FBB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36EFC" w:rsidRDefault="00036EFC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36EFC" w:rsidRDefault="00036EFC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036EFC" w:rsidRDefault="00036EFC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B40576" w:rsidRDefault="00B40576" w:rsidP="006D6516">
      <w:pPr>
        <w:jc w:val="center"/>
        <w:rPr>
          <w:rFonts w:cs="B Lotus"/>
          <w:b/>
          <w:bCs/>
          <w:sz w:val="36"/>
          <w:szCs w:val="36"/>
          <w:rtl/>
        </w:rPr>
      </w:pPr>
    </w:p>
    <w:p w:rsidR="006D6516" w:rsidRPr="000D0112" w:rsidRDefault="006D6516" w:rsidP="006D6516">
      <w:pPr>
        <w:jc w:val="center"/>
        <w:rPr>
          <w:b/>
          <w:bCs/>
          <w:sz w:val="36"/>
          <w:szCs w:val="36"/>
          <w:rtl/>
        </w:rPr>
      </w:pPr>
      <w:r w:rsidRPr="000D0112">
        <w:rPr>
          <w:rFonts w:hint="cs"/>
          <w:b/>
          <w:bCs/>
          <w:sz w:val="36"/>
          <w:szCs w:val="36"/>
          <w:rtl/>
        </w:rPr>
        <w:t>فهرست مطالب</w:t>
      </w:r>
    </w:p>
    <w:p w:rsidR="00BB1505" w:rsidRDefault="00C0718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 w:rsidRPr="000D0112">
        <w:rPr>
          <w:b w:val="0"/>
          <w:bCs w:val="0"/>
        </w:rPr>
        <w:fldChar w:fldCharType="begin"/>
      </w:r>
      <w:r w:rsidR="006D6516" w:rsidRPr="000D0112">
        <w:instrText xml:space="preserve"> TOC \o "1-3" \h \z \u </w:instrText>
      </w:r>
      <w:r w:rsidRPr="000D0112">
        <w:rPr>
          <w:b w:val="0"/>
          <w:bCs w:val="0"/>
        </w:rPr>
        <w:fldChar w:fldCharType="separate"/>
      </w:r>
      <w:hyperlink w:anchor="_Toc66283162" w:history="1">
        <w:r w:rsidR="00BB1505" w:rsidRPr="003C6CE0">
          <w:rPr>
            <w:rStyle w:val="Hyperlink"/>
            <w:rtl/>
          </w:rPr>
          <w:t>1- دياگرام هاي کلي جداول با ارتباطات آنها</w:t>
        </w:r>
        <w:r w:rsidR="00BB1505">
          <w:rPr>
            <w:webHidden/>
            <w:rtl/>
          </w:rPr>
          <w:tab/>
        </w:r>
        <w:r w:rsidR="00BB1505">
          <w:rPr>
            <w:webHidden/>
            <w:rtl/>
          </w:rPr>
          <w:fldChar w:fldCharType="begin"/>
        </w:r>
        <w:r w:rsidR="00BB1505">
          <w:rPr>
            <w:webHidden/>
            <w:rtl/>
          </w:rPr>
          <w:instrText xml:space="preserve"> </w:instrText>
        </w:r>
        <w:r w:rsidR="00BB1505">
          <w:rPr>
            <w:webHidden/>
          </w:rPr>
          <w:instrText xml:space="preserve">PAGEREF </w:instrText>
        </w:r>
        <w:r w:rsidR="00BB1505">
          <w:rPr>
            <w:webHidden/>
            <w:rtl/>
          </w:rPr>
          <w:instrText>_</w:instrText>
        </w:r>
        <w:r w:rsidR="00BB1505">
          <w:rPr>
            <w:webHidden/>
          </w:rPr>
          <w:instrText>Toc</w:instrText>
        </w:r>
        <w:r w:rsidR="00BB1505">
          <w:rPr>
            <w:webHidden/>
            <w:rtl/>
          </w:rPr>
          <w:instrText xml:space="preserve">66283162 </w:instrText>
        </w:r>
        <w:r w:rsidR="00BB1505">
          <w:rPr>
            <w:webHidden/>
          </w:rPr>
          <w:instrText>\h</w:instrText>
        </w:r>
        <w:r w:rsidR="00BB1505">
          <w:rPr>
            <w:webHidden/>
            <w:rtl/>
          </w:rPr>
          <w:instrText xml:space="preserve"> </w:instrText>
        </w:r>
        <w:r w:rsidR="00BB1505">
          <w:rPr>
            <w:webHidden/>
            <w:rtl/>
          </w:rPr>
        </w:r>
        <w:r w:rsidR="00BB1505">
          <w:rPr>
            <w:webHidden/>
            <w:rtl/>
          </w:rPr>
          <w:fldChar w:fldCharType="separate"/>
        </w:r>
        <w:r w:rsidR="00BB1505">
          <w:rPr>
            <w:webHidden/>
            <w:rtl/>
          </w:rPr>
          <w:t>5</w:t>
        </w:r>
        <w:r w:rsidR="00BB1505"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3" w:history="1">
        <w:r w:rsidRPr="003C6CE0">
          <w:rPr>
            <w:rStyle w:val="Hyperlink"/>
            <w:rtl/>
          </w:rPr>
          <w:t>1-1-</w:t>
        </w:r>
        <w:r w:rsidRPr="003C6CE0">
          <w:rPr>
            <w:rStyle w:val="Hyperlink"/>
            <w:i/>
            <w:iCs/>
            <w:rtl/>
          </w:rPr>
          <w:t xml:space="preserve"> دياگرام ارتباطي جداول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66283163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4" w:history="1">
        <w:r w:rsidRPr="003C6CE0">
          <w:rPr>
            <w:rStyle w:val="Hyperlink"/>
            <w:i/>
            <w:iCs/>
            <w:rtl/>
          </w:rPr>
          <w:t>جدول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66283164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5" w:history="1">
        <w:r w:rsidRPr="003C6CE0">
          <w:rPr>
            <w:rStyle w:val="Hyperlink"/>
            <w:rtl/>
          </w:rPr>
          <w:t>2- سند جزئيات کامل جداول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66283165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6" w:history="1">
        <w:r w:rsidRPr="003C6CE0">
          <w:rPr>
            <w:rStyle w:val="Hyperlink"/>
            <w:rtl/>
          </w:rPr>
          <w:t xml:space="preserve">1-2- جدول نواحي جغرافيايي </w:t>
        </w:r>
        <w:r w:rsidRPr="003C6CE0">
          <w:rPr>
            <w:rStyle w:val="Hyperlink"/>
          </w:rPr>
          <w:t>tblGeographicalAreas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66283166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7" w:history="1">
        <w:r w:rsidRPr="003C6CE0">
          <w:rPr>
            <w:rStyle w:val="Hyperlink"/>
          </w:rPr>
          <w:t>2-2-</w:t>
        </w:r>
        <w:r w:rsidRPr="003C6CE0">
          <w:rPr>
            <w:rStyle w:val="Hyperlink"/>
            <w:rtl/>
          </w:rPr>
          <w:t xml:space="preserve"> جدول کاربران </w:t>
        </w:r>
        <w:r w:rsidRPr="003C6CE0">
          <w:rPr>
            <w:rStyle w:val="Hyperlink"/>
          </w:rPr>
          <w:t>tblUsers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66283167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2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8" w:history="1">
        <w:r w:rsidRPr="003C6CE0">
          <w:rPr>
            <w:rStyle w:val="Hyperlink"/>
          </w:rPr>
          <w:t>3-2-</w:t>
        </w:r>
        <w:r w:rsidRPr="003C6CE0">
          <w:rPr>
            <w:rStyle w:val="Hyperlink"/>
            <w:rtl/>
          </w:rPr>
          <w:t xml:space="preserve"> جدول نقش </w:t>
        </w:r>
        <w:r w:rsidRPr="003C6CE0">
          <w:rPr>
            <w:rStyle w:val="Hyperlink"/>
          </w:rPr>
          <w:t>tblRole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66283168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2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69" w:history="1">
        <w:r w:rsidRPr="003C6CE0">
          <w:rPr>
            <w:rStyle w:val="Hyperlink"/>
            <w:rtl/>
            <w:lang w:bidi="fa-IR"/>
          </w:rPr>
          <w:t>4-2- جدول تخصيص نقش به کاربر</w:t>
        </w:r>
        <w:r w:rsidRPr="003C6CE0">
          <w:rPr>
            <w:rStyle w:val="Hyperlink"/>
            <w:lang w:bidi="fa-IR"/>
          </w:rPr>
          <w:t>tblAssignRoleToUsers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66283169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0" w:history="1">
        <w:r w:rsidRPr="003C6CE0">
          <w:rPr>
            <w:rStyle w:val="Hyperlink"/>
            <w:rtl/>
            <w:lang w:bidi="fa-IR"/>
          </w:rPr>
          <w:t xml:space="preserve">5-2- جدول فرم هاي سيستمي </w:t>
        </w:r>
        <w:r w:rsidRPr="003C6CE0">
          <w:rPr>
            <w:rStyle w:val="Hyperlink"/>
            <w:lang w:bidi="fa-IR"/>
          </w:rPr>
          <w:t>tblSystemForms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66283170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1" w:history="1">
        <w:r w:rsidRPr="003C6CE0">
          <w:rPr>
            <w:rStyle w:val="Hyperlink"/>
            <w:rtl/>
            <w:lang w:bidi="fa-IR"/>
          </w:rPr>
          <w:t xml:space="preserve">6-2- جدول تخصيص مجوز </w:t>
        </w:r>
        <w:r w:rsidRPr="003C6CE0">
          <w:rPr>
            <w:rStyle w:val="Hyperlink"/>
            <w:lang w:bidi="fa-IR"/>
          </w:rPr>
          <w:t>tblAssignRoleToSysForms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66283171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4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2" w:history="1">
        <w:r w:rsidRPr="003C6CE0">
          <w:rPr>
            <w:rStyle w:val="Hyperlink"/>
            <w:rtl/>
            <w:lang w:bidi="fa-IR"/>
          </w:rPr>
          <w:t>7-2- جدول سوابق تحصيلي نيازمند</w:t>
        </w:r>
        <w:r w:rsidRPr="003C6CE0">
          <w:rPr>
            <w:rStyle w:val="Hyperlink"/>
            <w:lang w:bidi="fa-IR"/>
          </w:rPr>
          <w:t xml:space="preserve"> </w:t>
        </w:r>
        <w:r w:rsidRPr="003C6CE0">
          <w:rPr>
            <w:rStyle w:val="Hyperlink"/>
            <w:rtl/>
            <w:lang w:bidi="fa-IR"/>
          </w:rPr>
          <w:t xml:space="preserve"> </w:t>
        </w:r>
        <w:r w:rsidRPr="003C6CE0">
          <w:rPr>
            <w:rStyle w:val="Hyperlink"/>
            <w:lang w:bidi="fa-IR"/>
          </w:rPr>
          <w:t>tblAssignEducationToNeedy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66283172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3" w:history="1">
        <w:r w:rsidRPr="003C6CE0">
          <w:rPr>
            <w:rStyle w:val="Hyperlink"/>
            <w:lang w:bidi="fa-IR"/>
          </w:rPr>
          <w:t>8-2-</w:t>
        </w:r>
        <w:r w:rsidRPr="003C6CE0">
          <w:rPr>
            <w:rStyle w:val="Hyperlink"/>
            <w:rtl/>
            <w:lang w:bidi="fa-IR"/>
          </w:rPr>
          <w:t xml:space="preserve"> جدول عائله </w:t>
        </w:r>
        <w:r w:rsidRPr="003C6CE0">
          <w:rPr>
            <w:rStyle w:val="Hyperlink"/>
            <w:lang w:bidi="fa-IR"/>
          </w:rPr>
          <w:t>tblNeedyFamily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66283173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4" w:history="1">
        <w:r w:rsidRPr="003C6CE0">
          <w:rPr>
            <w:rStyle w:val="Hyperlink"/>
            <w:lang w:bidi="fa-IR"/>
          </w:rPr>
          <w:t>9-2-</w:t>
        </w:r>
        <w:r w:rsidRPr="003C6CE0">
          <w:rPr>
            <w:rStyle w:val="Hyperlink"/>
            <w:rtl/>
          </w:rPr>
          <w:t xml:space="preserve"> جدول سوابق کاري نيازمند</w:t>
        </w:r>
        <w:r w:rsidRPr="003C6CE0">
          <w:rPr>
            <w:rStyle w:val="Hyperlink"/>
          </w:rPr>
          <w:t xml:space="preserve"> tblNeedyJobs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66283174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6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5" w:history="1">
        <w:r w:rsidRPr="003C6CE0">
          <w:rPr>
            <w:rStyle w:val="Hyperlink"/>
            <w:rtl/>
            <w:lang w:bidi="fa-IR"/>
          </w:rPr>
          <w:t>10-2-</w:t>
        </w:r>
        <w:r w:rsidRPr="003C6CE0">
          <w:rPr>
            <w:rStyle w:val="Hyperlink"/>
            <w:rtl/>
          </w:rPr>
          <w:t xml:space="preserve"> جدول وضعيت مسکن نيازمند </w:t>
        </w:r>
        <w:r w:rsidRPr="003C6CE0">
          <w:rPr>
            <w:rStyle w:val="Hyperlink"/>
          </w:rPr>
          <w:t>tbl</w:t>
        </w:r>
        <w:r w:rsidRPr="003C6CE0">
          <w:rPr>
            <w:rStyle w:val="Hyperlink"/>
            <w:lang w:bidi="fa-IR"/>
          </w:rPr>
          <w:t>NeedyHousing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66283175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7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6" w:history="1">
        <w:r w:rsidRPr="003C6CE0">
          <w:rPr>
            <w:rStyle w:val="Hyperlink"/>
            <w:rtl/>
            <w:lang w:bidi="fa-IR"/>
          </w:rPr>
          <w:t>11-2-</w:t>
        </w:r>
        <w:r w:rsidRPr="003C6CE0">
          <w:rPr>
            <w:rStyle w:val="Hyperlink"/>
            <w:rtl/>
          </w:rPr>
          <w:t xml:space="preserve"> جدول سوابق بيماري </w:t>
        </w:r>
        <w:r w:rsidRPr="003C6CE0">
          <w:rPr>
            <w:rStyle w:val="Hyperlink"/>
          </w:rPr>
          <w:t>tblNeedySickness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66283176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8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7" w:history="1">
        <w:r w:rsidRPr="003C6CE0">
          <w:rPr>
            <w:rStyle w:val="Hyperlink"/>
            <w:lang w:bidi="fa-IR"/>
          </w:rPr>
          <w:t>12-2-</w:t>
        </w:r>
        <w:r w:rsidRPr="003C6CE0">
          <w:rPr>
            <w:rStyle w:val="Hyperlink"/>
            <w:rtl/>
            <w:lang w:bidi="fa-IR"/>
          </w:rPr>
          <w:t xml:space="preserve"> جدول جزئيات کمک غير نقدي طرح </w:t>
        </w:r>
        <w:r w:rsidRPr="003C6CE0">
          <w:rPr>
            <w:rStyle w:val="Hyperlink"/>
            <w:lang w:bidi="fa-IR"/>
          </w:rPr>
          <w:t>tblNonCashAssistanceDetail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66283177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9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8" w:history="1">
        <w:r w:rsidRPr="003C6CE0">
          <w:rPr>
            <w:rStyle w:val="Hyperlink"/>
            <w:lang w:bidi="fa-IR"/>
          </w:rPr>
          <w:t>13-2-</w:t>
        </w:r>
        <w:r w:rsidRPr="003C6CE0">
          <w:rPr>
            <w:rStyle w:val="Hyperlink"/>
            <w:rtl/>
            <w:lang w:bidi="fa-IR"/>
          </w:rPr>
          <w:t xml:space="preserve"> جدول درخواست کمک غيرنقدي </w:t>
        </w:r>
        <w:r w:rsidRPr="003C6CE0">
          <w:rPr>
            <w:rStyle w:val="Hyperlink"/>
            <w:lang w:bidi="fa-IR"/>
          </w:rPr>
          <w:t>tblNonCashRequest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66283178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79" w:history="1">
        <w:r w:rsidRPr="003C6CE0">
          <w:rPr>
            <w:rStyle w:val="Hyperlink"/>
            <w:rtl/>
            <w:lang w:bidi="fa-IR"/>
          </w:rPr>
          <w:t xml:space="preserve">14-2- جدول گردش درخواست </w:t>
        </w:r>
        <w:r w:rsidRPr="003C6CE0">
          <w:rPr>
            <w:rStyle w:val="Hyperlink"/>
            <w:lang w:bidi="fa-IR"/>
          </w:rPr>
          <w:t>tblRequestFlow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66283179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80" w:history="1">
        <w:r w:rsidRPr="003C6CE0">
          <w:rPr>
            <w:rStyle w:val="Hyperlink"/>
            <w:rtl/>
            <w:lang w:bidi="fa-IR"/>
          </w:rPr>
          <w:t xml:space="preserve">15-2- جدول توزيع کالا </w:t>
        </w:r>
        <w:r w:rsidRPr="003C6CE0">
          <w:rPr>
            <w:rStyle w:val="Hyperlink"/>
            <w:lang w:bidi="fa-IR"/>
          </w:rPr>
          <w:t>tblDistributionGoods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66283180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12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81" w:history="1">
        <w:r w:rsidRPr="003C6CE0">
          <w:rPr>
            <w:rStyle w:val="Hyperlink"/>
            <w:rFonts w:cs="B Titr"/>
            <w:rtl/>
            <w:lang w:bidi="fa-IR"/>
          </w:rPr>
          <w:t>3-</w:t>
        </w:r>
        <w:r w:rsidRPr="003C6CE0">
          <w:rPr>
            <w:rStyle w:val="Hyperlink"/>
            <w:rtl/>
          </w:rPr>
          <w:t xml:space="preserve"> سند جزئيات توابع، رويه هاي ذخيره شده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66283181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:rsidR="00BB1505" w:rsidRDefault="00BB1505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66283182" w:history="1">
        <w:r w:rsidRPr="003C6CE0">
          <w:rPr>
            <w:rStyle w:val="Hyperlink"/>
            <w:lang w:bidi="fa-IR"/>
          </w:rPr>
          <w:t>1-3-</w:t>
        </w:r>
        <w:r w:rsidRPr="003C6CE0">
          <w:rPr>
            <w:rStyle w:val="Hyperlink"/>
            <w:i/>
            <w:iCs/>
            <w:rtl/>
            <w:lang w:bidi="fa-IR"/>
          </w:rPr>
          <w:t xml:space="preserve"> تابع وضعيت درخواست کمک غيرنقدي </w:t>
        </w:r>
        <w:r w:rsidRPr="003C6CE0">
          <w:rPr>
            <w:rStyle w:val="Hyperlink"/>
            <w:i/>
            <w:iCs/>
            <w:lang w:bidi="fa-IR"/>
          </w:rPr>
          <w:t>fnNonCashRequestStatus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 xml:space="preserve">PAGEREF </w:instrText>
        </w:r>
        <w:r>
          <w:rPr>
            <w:webHidden/>
            <w:rtl/>
          </w:rPr>
          <w:instrText>_</w:instrText>
        </w:r>
        <w:r>
          <w:rPr>
            <w:webHidden/>
          </w:rPr>
          <w:instrText>Toc</w:instrText>
        </w:r>
        <w:r>
          <w:rPr>
            <w:webHidden/>
            <w:rtl/>
          </w:rPr>
          <w:instrText xml:space="preserve">66283182 </w:instrText>
        </w:r>
        <w:r>
          <w:rPr>
            <w:webHidden/>
          </w:rPr>
          <w:instrText>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:rsidR="006D6516" w:rsidRPr="000D0112" w:rsidRDefault="00C07185" w:rsidP="006D6516">
      <w:pPr>
        <w:rPr>
          <w:rtl/>
        </w:rPr>
      </w:pPr>
      <w:r w:rsidRPr="000D0112">
        <w:rPr>
          <w:b/>
          <w:bCs/>
          <w:szCs w:val="24"/>
        </w:rPr>
        <w:fldChar w:fldCharType="end"/>
      </w:r>
    </w:p>
    <w:p w:rsidR="00840CA1" w:rsidRPr="000D0112" w:rsidRDefault="00840CA1" w:rsidP="006D6516">
      <w:pPr>
        <w:rPr>
          <w:rtl/>
        </w:rPr>
      </w:pPr>
    </w:p>
    <w:p w:rsidR="006D6516" w:rsidRDefault="006D6516">
      <w:pPr>
        <w:bidi w:val="0"/>
      </w:pPr>
      <w:r>
        <w:rPr>
          <w:rtl/>
        </w:rPr>
        <w:br w:type="page"/>
      </w:r>
    </w:p>
    <w:p w:rsidR="00B10DAF" w:rsidRPr="00D87008" w:rsidRDefault="00B10DAF" w:rsidP="00B10DAF">
      <w:pPr>
        <w:pStyle w:val="Heading1"/>
        <w:ind w:left="424" w:hanging="567"/>
        <w:jc w:val="left"/>
        <w:rPr>
          <w:rFonts w:cs="B Nazanin"/>
          <w:rtl/>
        </w:rPr>
      </w:pPr>
      <w:bookmarkStart w:id="1" w:name="_Toc399594090"/>
      <w:bookmarkStart w:id="2" w:name="_Toc66283162"/>
      <w:r w:rsidRPr="00D87008">
        <w:rPr>
          <w:rFonts w:cs="B Nazanin" w:hint="cs"/>
          <w:rtl/>
        </w:rPr>
        <w:lastRenderedPageBreak/>
        <w:t>دياگرام هاي کلي جداول با ارتباطات آنها</w:t>
      </w:r>
      <w:bookmarkEnd w:id="2"/>
    </w:p>
    <w:p w:rsidR="00B10DAF" w:rsidRDefault="00B10DAF" w:rsidP="00B10DAF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rtl/>
        </w:rPr>
      </w:pPr>
      <w:bookmarkStart w:id="3" w:name="_Toc399594091"/>
      <w:bookmarkStart w:id="4" w:name="_Toc66283163"/>
      <w:r w:rsidRPr="0074566A">
        <w:rPr>
          <w:rFonts w:hint="cs"/>
          <w:i/>
          <w:iCs/>
          <w:sz w:val="26"/>
          <w:szCs w:val="26"/>
          <w:rtl/>
        </w:rPr>
        <w:t xml:space="preserve">دياگرام ارتباطي </w:t>
      </w:r>
      <w:r w:rsidR="0027762B">
        <w:rPr>
          <w:rStyle w:val="FootnoteReference"/>
          <w:i/>
          <w:iCs/>
          <w:sz w:val="26"/>
          <w:szCs w:val="26"/>
          <w:rtl/>
        </w:rPr>
        <w:footnoteReference w:id="3"/>
      </w:r>
      <w:r w:rsidRPr="0074566A">
        <w:rPr>
          <w:rFonts w:hint="cs"/>
          <w:i/>
          <w:iCs/>
          <w:sz w:val="26"/>
          <w:szCs w:val="26"/>
          <w:rtl/>
        </w:rPr>
        <w:t>جداول</w:t>
      </w:r>
      <w:bookmarkEnd w:id="3"/>
      <w:bookmarkEnd w:id="4"/>
    </w:p>
    <w:p w:rsidR="00B10DAF" w:rsidRPr="00743D96" w:rsidRDefault="00B10DAF" w:rsidP="00B10DAF">
      <w:pPr>
        <w:pStyle w:val="ListParagraph"/>
        <w:ind w:left="1440"/>
        <w:jc w:val="center"/>
        <w:rPr>
          <w:sz w:val="28"/>
          <w:szCs w:val="26"/>
        </w:rPr>
      </w:pPr>
    </w:p>
    <w:p w:rsidR="00B10DAF" w:rsidRDefault="00AF72D8" w:rsidP="00AF72D8">
      <w:pPr>
        <w:pStyle w:val="ListParagraph"/>
        <w:ind w:left="1440"/>
        <w:jc w:val="center"/>
        <w:rPr>
          <w:noProof/>
          <w:rtl/>
          <w:lang w:bidi="fa-IR"/>
        </w:rPr>
      </w:pPr>
      <w:r>
        <w:rPr>
          <w:noProof/>
          <w:rtl/>
        </w:rPr>
        <w:drawing>
          <wp:inline distT="0" distB="0" distL="0" distR="0" wp14:anchorId="20FEECC7" wp14:editId="6ECE461D">
            <wp:extent cx="4405033" cy="668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_DLT_Cli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19" cy="669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AF" w:rsidRDefault="00B10DAF" w:rsidP="00AF72D8">
      <w:pPr>
        <w:pStyle w:val="Head"/>
        <w:numPr>
          <w:ilvl w:val="0"/>
          <w:numId w:val="0"/>
        </w:numPr>
        <w:ind w:left="1134" w:hanging="1134"/>
        <w:rPr>
          <w:rtl/>
        </w:rPr>
      </w:pPr>
      <w:bookmarkStart w:id="5" w:name="_Toc399594092"/>
      <w:bookmarkStart w:id="6" w:name="_Toc62661820"/>
      <w:bookmarkStart w:id="7" w:name="_Toc66283164"/>
      <w:r w:rsidRPr="0074566A">
        <w:rPr>
          <w:rFonts w:hint="cs"/>
          <w:i/>
          <w:iCs/>
          <w:sz w:val="26"/>
          <w:szCs w:val="26"/>
          <w:rtl/>
        </w:rPr>
        <w:t>جدول</w:t>
      </w:r>
      <w:bookmarkEnd w:id="5"/>
      <w:bookmarkEnd w:id="6"/>
      <w:bookmarkEnd w:id="7"/>
      <w:r w:rsidRPr="00D87008">
        <w:rPr>
          <w:rFonts w:hint="cs"/>
          <w:rtl/>
        </w:rPr>
        <w:t xml:space="preserve"> </w:t>
      </w:r>
    </w:p>
    <w:p w:rsidR="00B10DAF" w:rsidRDefault="00B10DAF" w:rsidP="00352BCC">
      <w:pPr>
        <w:ind w:left="1440"/>
        <w:rPr>
          <w:color w:val="FCFCFC" w:themeColor="text1" w:themeTint="03"/>
          <w:rtl/>
          <w:lang w:bidi="fa-IR"/>
        </w:rPr>
        <w:sectPr w:rsidR="00B10DAF" w:rsidSect="00840CA1">
          <w:headerReference w:type="default" r:id="rId12"/>
          <w:footerReference w:type="default" r:id="rId13"/>
          <w:pgSz w:w="11906" w:h="16838" w:code="9"/>
          <w:pgMar w:top="1956" w:right="1134" w:bottom="1134" w:left="1134" w:header="737" w:footer="624" w:gutter="0"/>
          <w:pgBorders w:zOrder="back" w:offsetFrom="page">
            <w:top w:val="single" w:sz="18" w:space="31" w:color="1F497D" w:themeColor="text2"/>
            <w:left w:val="single" w:sz="18" w:space="31" w:color="1F497D" w:themeColor="text2"/>
            <w:bottom w:val="single" w:sz="18" w:space="31" w:color="1F497D" w:themeColor="text2"/>
            <w:right w:val="single" w:sz="18" w:space="31" w:color="1F497D" w:themeColor="text2"/>
          </w:pgBorders>
          <w:pgNumType w:start="1"/>
          <w:cols w:space="720"/>
          <w:titlePg/>
          <w:bidi/>
          <w:docGrid w:linePitch="360"/>
        </w:sectPr>
      </w:pPr>
      <w:r>
        <w:rPr>
          <w:rtl/>
        </w:rPr>
        <w:br w:type="page"/>
      </w:r>
    </w:p>
    <w:p w:rsidR="00B10DAF" w:rsidRDefault="00B10DAF">
      <w:pPr>
        <w:bidi w:val="0"/>
        <w:rPr>
          <w:color w:val="FCFCFC" w:themeColor="text1" w:themeTint="03"/>
        </w:rPr>
      </w:pPr>
    </w:p>
    <w:p w:rsidR="00B10DAF" w:rsidRDefault="00B10DAF" w:rsidP="00B10DAF">
      <w:pPr>
        <w:pStyle w:val="Head"/>
        <w:numPr>
          <w:ilvl w:val="0"/>
          <w:numId w:val="0"/>
        </w:numPr>
        <w:ind w:left="1134"/>
        <w:rPr>
          <w:lang w:bidi="fa-IR"/>
        </w:rPr>
      </w:pPr>
    </w:p>
    <w:p w:rsidR="00B10DAF" w:rsidRPr="00D87008" w:rsidRDefault="00B10DAF" w:rsidP="00B10DAF">
      <w:pPr>
        <w:pStyle w:val="Heading1"/>
        <w:ind w:left="424" w:hanging="567"/>
        <w:jc w:val="left"/>
        <w:rPr>
          <w:rFonts w:cs="B Nazanin"/>
          <w:rtl/>
        </w:rPr>
      </w:pPr>
      <w:bookmarkStart w:id="8" w:name="_Toc399594093"/>
      <w:bookmarkStart w:id="9" w:name="_Toc66283165"/>
      <w:r w:rsidRPr="00D87008">
        <w:rPr>
          <w:rFonts w:cs="B Nazanin" w:hint="cs"/>
          <w:rtl/>
        </w:rPr>
        <w:t>سند جزئيات کامل جداول</w:t>
      </w:r>
      <w:bookmarkEnd w:id="8"/>
      <w:bookmarkEnd w:id="9"/>
    </w:p>
    <w:p w:rsidR="004D662A" w:rsidRDefault="004D662A" w:rsidP="006D5AB0">
      <w:pPr>
        <w:pStyle w:val="Heading2"/>
        <w:rPr>
          <w:rtl/>
        </w:rPr>
      </w:pPr>
      <w:bookmarkStart w:id="10" w:name="_Toc399594094"/>
      <w:bookmarkStart w:id="11" w:name="_Toc66283166"/>
      <w:r w:rsidRPr="00A86F80">
        <w:rPr>
          <w:rFonts w:hint="cs"/>
          <w:rtl/>
        </w:rPr>
        <w:t xml:space="preserve">جدول </w:t>
      </w:r>
      <w:r>
        <w:rPr>
          <w:rFonts w:hint="cs"/>
          <w:rtl/>
        </w:rPr>
        <w:t xml:space="preserve">نواحي جغرافيايي </w:t>
      </w:r>
      <w:r>
        <w:t>tblGeographicalAreas</w:t>
      </w:r>
      <w:bookmarkEnd w:id="11"/>
    </w:p>
    <w:p w:rsidR="004D662A" w:rsidRDefault="004D662A" w:rsidP="004D662A"/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109"/>
        <w:gridCol w:w="1562"/>
        <w:gridCol w:w="1056"/>
        <w:gridCol w:w="662"/>
        <w:gridCol w:w="724"/>
        <w:gridCol w:w="903"/>
        <w:gridCol w:w="895"/>
        <w:gridCol w:w="990"/>
        <w:gridCol w:w="736"/>
        <w:gridCol w:w="1717"/>
        <w:gridCol w:w="2529"/>
      </w:tblGrid>
      <w:tr w:rsidR="004D662A" w:rsidRPr="00864C51" w:rsidTr="00A71188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ميخواهيم به ساختاردرختواره کشور، استان، شهرستان اشاره نماييم.</w:t>
            </w:r>
          </w:p>
        </w:tc>
      </w:tr>
      <w:tr w:rsidR="00B52232" w:rsidRPr="00864C51" w:rsidTr="00B52232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109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62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2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717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2529" w:type="dxa"/>
            <w:shd w:val="clear" w:color="auto" w:fill="auto"/>
          </w:tcPr>
          <w:p w:rsidR="004D662A" w:rsidRPr="000D0112" w:rsidRDefault="004D662A" w:rsidP="00A7118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B52232" w:rsidRPr="002253DD" w:rsidTr="00B52232">
        <w:trPr>
          <w:jc w:val="center"/>
        </w:trPr>
        <w:tc>
          <w:tcPr>
            <w:tcW w:w="747" w:type="dxa"/>
            <w:shd w:val="clear" w:color="auto" w:fill="auto"/>
          </w:tcPr>
          <w:p w:rsidR="004D662A" w:rsidRPr="0031579B" w:rsidRDefault="004D662A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109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rPr>
                <w:color w:val="000000"/>
                <w:szCs w:val="24"/>
              </w:rPr>
            </w:pPr>
            <w:r w:rsidRPr="0031579B">
              <w:rPr>
                <w:color w:val="000000"/>
                <w:szCs w:val="24"/>
              </w:rPr>
              <w:t>GeoAreaId</w:t>
            </w:r>
          </w:p>
        </w:tc>
        <w:tc>
          <w:tcPr>
            <w:tcW w:w="1562" w:type="dxa"/>
            <w:shd w:val="clear" w:color="auto" w:fill="auto"/>
            <w:vAlign w:val="center"/>
          </w:tcPr>
          <w:p w:rsidR="004D662A" w:rsidRPr="0031579B" w:rsidRDefault="004D662A" w:rsidP="00A71188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 w:rsidRPr="0031579B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نواحي جغرافيايي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529" w:type="dxa"/>
            <w:shd w:val="clear" w:color="auto" w:fill="auto"/>
            <w:vAlign w:val="center"/>
          </w:tcPr>
          <w:p w:rsidR="004D662A" w:rsidRPr="0031579B" w:rsidRDefault="004D662A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D662A" w:rsidRPr="002253DD" w:rsidTr="00B52232">
        <w:trPr>
          <w:jc w:val="center"/>
        </w:trPr>
        <w:tc>
          <w:tcPr>
            <w:tcW w:w="747" w:type="dxa"/>
            <w:shd w:val="clear" w:color="auto" w:fill="auto"/>
          </w:tcPr>
          <w:p w:rsidR="004D662A" w:rsidRPr="0031579B" w:rsidRDefault="004D662A" w:rsidP="00A71188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109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GeoAreaTitle</w:t>
            </w:r>
          </w:p>
        </w:tc>
        <w:tc>
          <w:tcPr>
            <w:tcW w:w="1562" w:type="dxa"/>
            <w:shd w:val="clear" w:color="auto" w:fill="auto"/>
            <w:vAlign w:val="center"/>
          </w:tcPr>
          <w:p w:rsidR="004D662A" w:rsidRPr="0031579B" w:rsidRDefault="004D662A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عنوان 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529" w:type="dxa"/>
            <w:shd w:val="clear" w:color="auto" w:fill="auto"/>
            <w:vAlign w:val="center"/>
          </w:tcPr>
          <w:p w:rsidR="004D662A" w:rsidRPr="0031579B" w:rsidRDefault="004D662A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ترکيب رديف 2و رديف 3 مي تواند کليد يکتا باشد.</w:t>
            </w:r>
          </w:p>
        </w:tc>
      </w:tr>
      <w:tr w:rsidR="004D662A" w:rsidRPr="002253DD" w:rsidTr="00B52232">
        <w:trPr>
          <w:jc w:val="center"/>
        </w:trPr>
        <w:tc>
          <w:tcPr>
            <w:tcW w:w="747" w:type="dxa"/>
            <w:shd w:val="clear" w:color="auto" w:fill="auto"/>
          </w:tcPr>
          <w:p w:rsidR="004D662A" w:rsidRDefault="004D662A" w:rsidP="00A71188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109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GeoAreaKind</w:t>
            </w:r>
          </w:p>
        </w:tc>
        <w:tc>
          <w:tcPr>
            <w:tcW w:w="1562" w:type="dxa"/>
            <w:shd w:val="clear" w:color="auto" w:fill="auto"/>
            <w:vAlign w:val="center"/>
          </w:tcPr>
          <w:p w:rsidR="004D662A" w:rsidRDefault="004D662A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نوع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D662A" w:rsidRDefault="00E77D13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tinyint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4D662A" w:rsidRPr="0031579B" w:rsidRDefault="00B52232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1-کشور2-استان3-شهرستان</w:t>
            </w:r>
          </w:p>
        </w:tc>
        <w:tc>
          <w:tcPr>
            <w:tcW w:w="2529" w:type="dxa"/>
            <w:shd w:val="clear" w:color="auto" w:fill="auto"/>
            <w:vAlign w:val="center"/>
          </w:tcPr>
          <w:p w:rsidR="004D662A" w:rsidRPr="0031579B" w:rsidRDefault="004D662A" w:rsidP="00A71188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D662A" w:rsidRPr="002253DD" w:rsidTr="00B52232">
        <w:trPr>
          <w:jc w:val="center"/>
        </w:trPr>
        <w:tc>
          <w:tcPr>
            <w:tcW w:w="747" w:type="dxa"/>
            <w:shd w:val="clear" w:color="auto" w:fill="auto"/>
          </w:tcPr>
          <w:p w:rsidR="004D662A" w:rsidRDefault="004D662A" w:rsidP="00A71188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109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GeoParentId</w:t>
            </w:r>
          </w:p>
        </w:tc>
        <w:tc>
          <w:tcPr>
            <w:tcW w:w="1562" w:type="dxa"/>
            <w:shd w:val="clear" w:color="auto" w:fill="auto"/>
            <w:vAlign w:val="center"/>
          </w:tcPr>
          <w:p w:rsidR="004D662A" w:rsidRDefault="004D662A" w:rsidP="00A71188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پدر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4D662A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717" w:type="dxa"/>
            <w:shd w:val="clear" w:color="auto" w:fill="auto"/>
            <w:vAlign w:val="center"/>
          </w:tcPr>
          <w:p w:rsidR="004D662A" w:rsidRPr="0031579B" w:rsidRDefault="004D662A" w:rsidP="00A71188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2529" w:type="dxa"/>
            <w:shd w:val="clear" w:color="auto" w:fill="auto"/>
            <w:vAlign w:val="center"/>
          </w:tcPr>
          <w:p w:rsidR="004D662A" w:rsidRPr="0031579B" w:rsidRDefault="004D662A" w:rsidP="00A71188">
            <w:pPr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رابطه پدرفرزندي است.</w:t>
            </w:r>
          </w:p>
        </w:tc>
      </w:tr>
    </w:tbl>
    <w:p w:rsidR="004D662A" w:rsidRDefault="004D662A" w:rsidP="004D662A">
      <w:pPr>
        <w:rPr>
          <w:rtl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2"/>
        <w:gridCol w:w="2351"/>
        <w:gridCol w:w="2258"/>
        <w:gridCol w:w="3421"/>
      </w:tblGrid>
      <w:tr w:rsidR="004D662A" w:rsidRPr="00580529" w:rsidTr="00A71188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4D662A" w:rsidRPr="00580529" w:rsidRDefault="004D662A" w:rsidP="00A71188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4D662A" w:rsidRPr="00580529" w:rsidRDefault="004D662A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4D662A" w:rsidRPr="00580529" w:rsidRDefault="004D662A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4D662A" w:rsidRPr="00580529" w:rsidRDefault="004D662A" w:rsidP="00A71188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4D662A" w:rsidRPr="00D87008" w:rsidTr="00A71188">
        <w:trPr>
          <w:jc w:val="center"/>
        </w:trPr>
        <w:tc>
          <w:tcPr>
            <w:tcW w:w="4981" w:type="dxa"/>
            <w:vAlign w:val="center"/>
          </w:tcPr>
          <w:p w:rsidR="004D662A" w:rsidRPr="00D87008" w:rsidRDefault="004D662A" w:rsidP="00A71188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fk_GeoArea</w:t>
            </w:r>
          </w:p>
        </w:tc>
        <w:tc>
          <w:tcPr>
            <w:tcW w:w="2367" w:type="dxa"/>
            <w:vAlign w:val="center"/>
          </w:tcPr>
          <w:p w:rsidR="004D662A" w:rsidRPr="00D87008" w:rsidRDefault="004D662A" w:rsidP="00A71188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GeoParentId</w:t>
            </w:r>
          </w:p>
        </w:tc>
        <w:tc>
          <w:tcPr>
            <w:tcW w:w="2147" w:type="dxa"/>
            <w:vAlign w:val="center"/>
          </w:tcPr>
          <w:p w:rsidR="004D662A" w:rsidRPr="00D87008" w:rsidRDefault="004D662A" w:rsidP="00A71188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tblGeographicalAreas</w:t>
            </w:r>
          </w:p>
        </w:tc>
        <w:tc>
          <w:tcPr>
            <w:tcW w:w="3457" w:type="dxa"/>
            <w:vAlign w:val="center"/>
          </w:tcPr>
          <w:p w:rsidR="004D662A" w:rsidRPr="00D87008" w:rsidRDefault="004D662A" w:rsidP="00A71188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 w:rsidRPr="0031579B">
              <w:rPr>
                <w:color w:val="000000"/>
                <w:szCs w:val="24"/>
              </w:rPr>
              <w:t>GeoAreaId</w:t>
            </w:r>
          </w:p>
        </w:tc>
      </w:tr>
    </w:tbl>
    <w:p w:rsidR="004D662A" w:rsidRDefault="004D662A" w:rsidP="004D662A">
      <w:pPr>
        <w:rPr>
          <w:rtl/>
        </w:rPr>
      </w:pPr>
    </w:p>
    <w:p w:rsidR="00F27B13" w:rsidRPr="00F27B13" w:rsidRDefault="00F27B13" w:rsidP="00F27B13">
      <w:pPr>
        <w:rPr>
          <w:lang w:bidi="fa-IR"/>
        </w:rPr>
      </w:pPr>
    </w:p>
    <w:p w:rsidR="00223326" w:rsidRDefault="00223326" w:rsidP="00223326">
      <w:pPr>
        <w:pStyle w:val="Heading2"/>
      </w:pPr>
      <w:bookmarkStart w:id="12" w:name="_Toc66283167"/>
      <w:r>
        <w:rPr>
          <w:rFonts w:hint="cs"/>
          <w:rtl/>
        </w:rPr>
        <w:lastRenderedPageBreak/>
        <w:t xml:space="preserve">جدول کاربران </w:t>
      </w:r>
      <w:r>
        <w:t>tblUsers</w:t>
      </w:r>
      <w:bookmarkEnd w:id="12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57"/>
        <w:gridCol w:w="1618"/>
        <w:gridCol w:w="1038"/>
        <w:gridCol w:w="662"/>
        <w:gridCol w:w="724"/>
        <w:gridCol w:w="903"/>
        <w:gridCol w:w="895"/>
        <w:gridCol w:w="990"/>
        <w:gridCol w:w="736"/>
        <w:gridCol w:w="1272"/>
        <w:gridCol w:w="2988"/>
      </w:tblGrid>
      <w:tr w:rsidR="003C55F4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3C55F4" w:rsidRPr="000D0112" w:rsidRDefault="003C55F4" w:rsidP="006F49B1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6F49B1">
              <w:rPr>
                <w:rFonts w:hint="cs"/>
                <w:b/>
                <w:bCs/>
                <w:szCs w:val="24"/>
                <w:rtl/>
                <w:lang w:bidi="fa-IR"/>
              </w:rPr>
              <w:t>براي افراد پرسنل کاربري تعريف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D83E60" w:rsidRPr="00864C51" w:rsidTr="004F008E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69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:rsidR="003C55F4" w:rsidRPr="000D0112" w:rsidRDefault="003C55F4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83E60" w:rsidRPr="002253DD" w:rsidTr="004F008E">
        <w:trPr>
          <w:jc w:val="center"/>
        </w:trPr>
        <w:tc>
          <w:tcPr>
            <w:tcW w:w="635" w:type="dxa"/>
            <w:shd w:val="clear" w:color="auto" w:fill="auto"/>
          </w:tcPr>
          <w:p w:rsidR="003C55F4" w:rsidRPr="0031579B" w:rsidRDefault="00DF130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3C55F4" w:rsidRPr="0031579B" w:rsidRDefault="00DF1303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3C55F4" w:rsidRPr="0031579B" w:rsidRDefault="00DF130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کاربر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3C55F4" w:rsidRPr="0031579B" w:rsidRDefault="00DF1303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3C55F4" w:rsidRPr="0031579B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3C55F4" w:rsidRPr="0031579B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3C55F4" w:rsidRPr="0031579B" w:rsidRDefault="003C55F4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83E60" w:rsidRPr="002253DD" w:rsidTr="004F008E">
        <w:trPr>
          <w:jc w:val="center"/>
        </w:trPr>
        <w:tc>
          <w:tcPr>
            <w:tcW w:w="635" w:type="dxa"/>
            <w:shd w:val="clear" w:color="auto" w:fill="auto"/>
          </w:tcPr>
          <w:p w:rsidR="003C55F4" w:rsidRPr="0031579B" w:rsidRDefault="00DF130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3C55F4" w:rsidRPr="0031579B" w:rsidRDefault="00DF1303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3C55F4" w:rsidRPr="0031579B" w:rsidRDefault="00DF130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شخص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3C55F4" w:rsidRDefault="00DF1303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3C55F4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3C55F4" w:rsidRPr="0031579B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3C55F4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3C55F4" w:rsidRPr="0031579B" w:rsidRDefault="003C55F4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F1303" w:rsidRPr="002253DD" w:rsidTr="004F008E">
        <w:trPr>
          <w:jc w:val="center"/>
        </w:trPr>
        <w:tc>
          <w:tcPr>
            <w:tcW w:w="635" w:type="dxa"/>
            <w:shd w:val="clear" w:color="auto" w:fill="auto"/>
          </w:tcPr>
          <w:p w:rsidR="00DF1303" w:rsidRPr="0031579B" w:rsidRDefault="00DF1303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DF1303" w:rsidRDefault="00DF1303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UserName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DF1303" w:rsidRDefault="00DF130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کاربر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F1303" w:rsidRDefault="00AB65D2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F1303" w:rsidRPr="0031579B" w:rsidRDefault="00AB65D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15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DF1303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DF1303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DF1303" w:rsidRDefault="00AB65D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DF1303" w:rsidRPr="0031579B" w:rsidRDefault="00AB65D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DF1303" w:rsidRPr="0031579B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DF1303" w:rsidRPr="0031579B" w:rsidRDefault="00DF1303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DF1303" w:rsidRPr="0031579B" w:rsidRDefault="00DF130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83E60" w:rsidRPr="002253DD" w:rsidTr="004F008E">
        <w:trPr>
          <w:jc w:val="center"/>
        </w:trPr>
        <w:tc>
          <w:tcPr>
            <w:tcW w:w="635" w:type="dxa"/>
            <w:shd w:val="clear" w:color="auto" w:fill="auto"/>
          </w:tcPr>
          <w:p w:rsidR="003C55F4" w:rsidRDefault="00D74C9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3C55F4" w:rsidRDefault="00AB65D2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Password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3C55F4" w:rsidRDefault="00AB65D2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کلمه عبور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3C55F4" w:rsidRDefault="00AB65D2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3C55F4" w:rsidRDefault="00AB65D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15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3C55F4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3C55F4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3C55F4" w:rsidRPr="0031579B" w:rsidRDefault="00AB65D2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حداکثر طول 8 کاراکتر است اما بايد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encrypt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شده باشد</w:t>
            </w:r>
          </w:p>
        </w:tc>
      </w:tr>
      <w:tr w:rsidR="00D83E60" w:rsidRPr="002253DD" w:rsidTr="004F008E">
        <w:trPr>
          <w:jc w:val="center"/>
        </w:trPr>
        <w:tc>
          <w:tcPr>
            <w:tcW w:w="635" w:type="dxa"/>
            <w:shd w:val="clear" w:color="auto" w:fill="auto"/>
          </w:tcPr>
          <w:p w:rsidR="003C55F4" w:rsidRDefault="00D74C9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3C55F4" w:rsidRDefault="00D74C9D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ExpireDate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3C55F4" w:rsidRDefault="00D74C9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انقضاء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3C55F4" w:rsidRDefault="00D74C9D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3C55F4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3C55F4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3C55F4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3C55F4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3C55F4" w:rsidRPr="0031579B" w:rsidRDefault="003C55F4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3C55F4" w:rsidRPr="0031579B" w:rsidRDefault="003C55F4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D74C9D" w:rsidRPr="002253DD" w:rsidTr="004F008E">
        <w:trPr>
          <w:jc w:val="center"/>
        </w:trPr>
        <w:tc>
          <w:tcPr>
            <w:tcW w:w="635" w:type="dxa"/>
            <w:shd w:val="clear" w:color="auto" w:fill="auto"/>
          </w:tcPr>
          <w:p w:rsidR="00D74C9D" w:rsidRDefault="00D74C9D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D74C9D" w:rsidRDefault="00D83E60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Active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D74C9D" w:rsidRDefault="00D83E6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فعال/غيرفعال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C9D" w:rsidRDefault="00D83E60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74C9D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D74C9D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D74C9D" w:rsidRPr="0031579B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D74C9D" w:rsidRDefault="00D83E6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D74C9D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D74C9D" w:rsidRPr="0031579B" w:rsidRDefault="00D83E6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true</w:t>
            </w:r>
          </w:p>
        </w:tc>
        <w:tc>
          <w:tcPr>
            <w:tcW w:w="1046" w:type="dxa"/>
            <w:shd w:val="clear" w:color="auto" w:fill="auto"/>
            <w:vAlign w:val="center"/>
          </w:tcPr>
          <w:p w:rsidR="00D74C9D" w:rsidRPr="0031579B" w:rsidRDefault="00D74C9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D74C9D" w:rsidRPr="0031579B" w:rsidRDefault="00C42260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فعال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غيرفعال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</w:p>
        </w:tc>
      </w:tr>
    </w:tbl>
    <w:p w:rsidR="00223326" w:rsidRDefault="00223326" w:rsidP="00223326"/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3C55F4" w:rsidRPr="00580529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3C55F4" w:rsidRPr="00580529" w:rsidRDefault="003C55F4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3C55F4" w:rsidRPr="00580529" w:rsidRDefault="003C55F4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3C55F4" w:rsidRPr="00580529" w:rsidRDefault="003C55F4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3C55F4" w:rsidRPr="00580529" w:rsidRDefault="003C55F4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3C55F4" w:rsidRPr="00D87008" w:rsidTr="004F008E">
        <w:trPr>
          <w:jc w:val="center"/>
        </w:trPr>
        <w:tc>
          <w:tcPr>
            <w:tcW w:w="4981" w:type="dxa"/>
            <w:vAlign w:val="center"/>
          </w:tcPr>
          <w:p w:rsidR="003C55F4" w:rsidRPr="00D87008" w:rsidRDefault="00CE2D33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fk_users</w:t>
            </w:r>
          </w:p>
        </w:tc>
        <w:tc>
          <w:tcPr>
            <w:tcW w:w="2367" w:type="dxa"/>
            <w:vAlign w:val="center"/>
          </w:tcPr>
          <w:p w:rsidR="003C55F4" w:rsidRPr="00D87008" w:rsidRDefault="00CE2D33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  <w:tc>
          <w:tcPr>
            <w:tcW w:w="2147" w:type="dxa"/>
            <w:vAlign w:val="center"/>
          </w:tcPr>
          <w:p w:rsidR="003C55F4" w:rsidRPr="00D87008" w:rsidRDefault="00CE2D33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57" w:type="dxa"/>
            <w:vAlign w:val="center"/>
          </w:tcPr>
          <w:p w:rsidR="003C55F4" w:rsidRPr="00D87008" w:rsidRDefault="00CE2D33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</w:tbl>
    <w:p w:rsidR="003C55F4" w:rsidRDefault="003C55F4" w:rsidP="00223326"/>
    <w:p w:rsidR="003C55F4" w:rsidRPr="00223326" w:rsidRDefault="003C55F4" w:rsidP="00223326"/>
    <w:p w:rsidR="00912EE8" w:rsidRDefault="00912EE8" w:rsidP="00912EE8">
      <w:pPr>
        <w:pStyle w:val="Heading2"/>
      </w:pPr>
      <w:bookmarkStart w:id="13" w:name="_Toc66283168"/>
      <w:r>
        <w:rPr>
          <w:rFonts w:hint="cs"/>
          <w:rtl/>
        </w:rPr>
        <w:t xml:space="preserve">جدول نقش </w:t>
      </w:r>
      <w:r>
        <w:t>tblRole</w:t>
      </w:r>
      <w:bookmarkEnd w:id="13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31"/>
        <w:gridCol w:w="1568"/>
        <w:gridCol w:w="1056"/>
        <w:gridCol w:w="662"/>
        <w:gridCol w:w="724"/>
        <w:gridCol w:w="903"/>
        <w:gridCol w:w="895"/>
        <w:gridCol w:w="990"/>
        <w:gridCol w:w="736"/>
        <w:gridCol w:w="1272"/>
        <w:gridCol w:w="3046"/>
      </w:tblGrid>
      <w:tr w:rsidR="001E5E00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1E5E00" w:rsidRPr="000D0112" w:rsidRDefault="001E5E00" w:rsidP="00306A5B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306A5B">
              <w:rPr>
                <w:rFonts w:hint="cs"/>
                <w:b/>
                <w:bCs/>
                <w:szCs w:val="24"/>
                <w:rtl/>
                <w:lang w:bidi="fa-IR"/>
              </w:rPr>
              <w:t>نقش هاي سامانه تعريف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410EBC" w:rsidRPr="00864C51" w:rsidTr="00410E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31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68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2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46" w:type="dxa"/>
            <w:shd w:val="clear" w:color="auto" w:fill="auto"/>
          </w:tcPr>
          <w:p w:rsidR="001E5E00" w:rsidRPr="000D0112" w:rsidRDefault="001E5E0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410EBC" w:rsidRPr="002253DD" w:rsidTr="00410EBC">
        <w:trPr>
          <w:jc w:val="center"/>
        </w:trPr>
        <w:tc>
          <w:tcPr>
            <w:tcW w:w="747" w:type="dxa"/>
            <w:shd w:val="clear" w:color="auto" w:fill="auto"/>
          </w:tcPr>
          <w:p w:rsidR="001E5E00" w:rsidRPr="0031579B" w:rsidRDefault="001E5E00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1E5E00" w:rsidRPr="0031579B" w:rsidRDefault="008E1565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</w:t>
            </w:r>
            <w:r w:rsidR="00410EBC">
              <w:rPr>
                <w:color w:val="000000"/>
                <w:szCs w:val="24"/>
              </w:rPr>
              <w:t>oleId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1E5E00" w:rsidRPr="0031579B" w:rsidRDefault="00410EBC" w:rsidP="004F008E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نقش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1E5E00" w:rsidRPr="0031579B" w:rsidRDefault="00410EBC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1E5E00" w:rsidRPr="0031579B" w:rsidRDefault="00410EB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1E5E00" w:rsidRPr="0031579B" w:rsidRDefault="00410EB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1E5E00" w:rsidRPr="0031579B" w:rsidRDefault="001E5E00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10EBC" w:rsidRPr="002253DD" w:rsidTr="00410EBC">
        <w:trPr>
          <w:jc w:val="center"/>
        </w:trPr>
        <w:tc>
          <w:tcPr>
            <w:tcW w:w="747" w:type="dxa"/>
            <w:shd w:val="clear" w:color="auto" w:fill="auto"/>
          </w:tcPr>
          <w:p w:rsidR="001E5E00" w:rsidRPr="0031579B" w:rsidRDefault="001E5E00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lastRenderedPageBreak/>
              <w:t>2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1E5E00" w:rsidRPr="0031579B" w:rsidRDefault="00410EBC" w:rsidP="00410E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FaName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1E5E00" w:rsidRPr="0031579B" w:rsidRDefault="00410EBC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فارسي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1E5E00" w:rsidRDefault="00410EBC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1E5E00" w:rsidRPr="0031579B" w:rsidRDefault="00410EB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30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1E5E00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1E5E00" w:rsidRDefault="00410EB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1E5E00" w:rsidRPr="0031579B" w:rsidRDefault="001E5E0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10EBC" w:rsidRPr="002253DD" w:rsidTr="00410EBC">
        <w:trPr>
          <w:jc w:val="center"/>
        </w:trPr>
        <w:tc>
          <w:tcPr>
            <w:tcW w:w="747" w:type="dxa"/>
            <w:shd w:val="clear" w:color="auto" w:fill="auto"/>
          </w:tcPr>
          <w:p w:rsidR="001E5E00" w:rsidRDefault="001E5E00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1E5E00" w:rsidRDefault="00410EBC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EnName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1E5E00" w:rsidRDefault="00410EBC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لاتين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1E5E00" w:rsidRDefault="00410EBC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1E5E00" w:rsidRDefault="00410EB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30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1E5E00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1E5E00" w:rsidRDefault="00410EB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E5E00" w:rsidRPr="0031579B" w:rsidRDefault="00F460D6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1E5E00" w:rsidRPr="0031579B" w:rsidRDefault="001E5E0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1E5E00" w:rsidRPr="0031579B" w:rsidRDefault="001E5E00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:rsidR="001E5E00" w:rsidRPr="001E5E00" w:rsidRDefault="001E5E00" w:rsidP="001E5E00"/>
    <w:p w:rsidR="00CD535E" w:rsidRDefault="00CD535E" w:rsidP="006D5AB0">
      <w:pPr>
        <w:pStyle w:val="Heading2"/>
        <w:rPr>
          <w:rtl/>
          <w:lang w:bidi="fa-IR"/>
        </w:rPr>
      </w:pPr>
      <w:bookmarkStart w:id="14" w:name="_Toc66283169"/>
      <w:r>
        <w:rPr>
          <w:rFonts w:hint="cs"/>
          <w:rtl/>
          <w:lang w:bidi="fa-IR"/>
        </w:rPr>
        <w:t>جدول تخصيص نقش به کاربر</w:t>
      </w:r>
      <w:r>
        <w:rPr>
          <w:lang w:bidi="fa-IR"/>
        </w:rPr>
        <w:t>tblAssignRoleToUsers</w:t>
      </w:r>
      <w:bookmarkEnd w:id="14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54"/>
        <w:gridCol w:w="1583"/>
        <w:gridCol w:w="978"/>
        <w:gridCol w:w="663"/>
        <w:gridCol w:w="724"/>
        <w:gridCol w:w="903"/>
        <w:gridCol w:w="895"/>
        <w:gridCol w:w="990"/>
        <w:gridCol w:w="736"/>
        <w:gridCol w:w="1272"/>
        <w:gridCol w:w="3085"/>
      </w:tblGrid>
      <w:tr w:rsidR="001274D8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1274D8" w:rsidRPr="000D0112" w:rsidRDefault="001274D8" w:rsidP="00790B48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790B48">
              <w:rPr>
                <w:rFonts w:hint="cs"/>
                <w:b/>
                <w:bCs/>
                <w:szCs w:val="24"/>
                <w:rtl/>
                <w:lang w:bidi="fa-IR"/>
              </w:rPr>
              <w:t>به کاربران نقش اختصاص داده مي شود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1274D8" w:rsidRPr="00864C51" w:rsidTr="001274D8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1274D8" w:rsidRPr="000D0112" w:rsidRDefault="001274D8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1274D8" w:rsidRPr="002253DD" w:rsidTr="001274D8">
        <w:trPr>
          <w:jc w:val="center"/>
        </w:trPr>
        <w:tc>
          <w:tcPr>
            <w:tcW w:w="747" w:type="dxa"/>
            <w:shd w:val="clear" w:color="auto" w:fill="auto"/>
          </w:tcPr>
          <w:p w:rsidR="001274D8" w:rsidRPr="0031579B" w:rsidRDefault="001274D8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1274D8" w:rsidRPr="0031579B" w:rsidRDefault="001274D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کاربر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1274D8" w:rsidRPr="0031579B" w:rsidRDefault="001274D8" w:rsidP="000456F1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1274D8" w:rsidRPr="0031579B" w:rsidRDefault="008E156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274D8" w:rsidRPr="0031579B" w:rsidRDefault="008E156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1274D8" w:rsidRPr="0031579B" w:rsidRDefault="008E1565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ترکيب رديف 1 و رديف 2 کليد ترکيبي يکتا را مي سازد</w:t>
            </w:r>
          </w:p>
        </w:tc>
      </w:tr>
      <w:tr w:rsidR="001274D8" w:rsidRPr="002253DD" w:rsidTr="001274D8">
        <w:trPr>
          <w:jc w:val="center"/>
        </w:trPr>
        <w:tc>
          <w:tcPr>
            <w:tcW w:w="747" w:type="dxa"/>
            <w:shd w:val="clear" w:color="auto" w:fill="auto"/>
          </w:tcPr>
          <w:p w:rsidR="001274D8" w:rsidRPr="0031579B" w:rsidRDefault="001274D8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1274D8" w:rsidRPr="0031579B" w:rsidRDefault="008E1565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RoleId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1274D8" w:rsidRPr="0031579B" w:rsidRDefault="001274D8" w:rsidP="008E1565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شناسه </w:t>
            </w:r>
            <w:r w:rsidR="008E1565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نقش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1274D8" w:rsidRDefault="001274D8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1274D8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1274D8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274D8" w:rsidRPr="0031579B" w:rsidRDefault="008E156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1274D8" w:rsidRPr="0031579B" w:rsidRDefault="001274D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1274D8" w:rsidRPr="0031579B" w:rsidRDefault="001274D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:rsidR="002B467F" w:rsidRDefault="002B467F" w:rsidP="002B467F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1274D8" w:rsidRPr="00580529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1274D8" w:rsidRPr="00580529" w:rsidRDefault="001274D8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1274D8" w:rsidRPr="00580529" w:rsidRDefault="001274D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1274D8" w:rsidRPr="00580529" w:rsidRDefault="001274D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1274D8" w:rsidRPr="00580529" w:rsidRDefault="001274D8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1274D8" w:rsidRPr="00D87008" w:rsidTr="004F008E">
        <w:trPr>
          <w:jc w:val="center"/>
        </w:trPr>
        <w:tc>
          <w:tcPr>
            <w:tcW w:w="4981" w:type="dxa"/>
            <w:vAlign w:val="center"/>
          </w:tcPr>
          <w:p w:rsidR="001274D8" w:rsidRPr="00D87008" w:rsidRDefault="00C31C1C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fk_AssignRole2Users</w:t>
            </w:r>
          </w:p>
        </w:tc>
        <w:tc>
          <w:tcPr>
            <w:tcW w:w="2367" w:type="dxa"/>
            <w:vAlign w:val="center"/>
          </w:tcPr>
          <w:p w:rsidR="001274D8" w:rsidRPr="00D87008" w:rsidRDefault="00C31C1C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  <w:tc>
          <w:tcPr>
            <w:tcW w:w="2147" w:type="dxa"/>
            <w:vAlign w:val="center"/>
          </w:tcPr>
          <w:p w:rsidR="001274D8" w:rsidRPr="00D87008" w:rsidRDefault="00C31C1C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tblUsers</w:t>
            </w:r>
          </w:p>
        </w:tc>
        <w:tc>
          <w:tcPr>
            <w:tcW w:w="3457" w:type="dxa"/>
            <w:vAlign w:val="center"/>
          </w:tcPr>
          <w:p w:rsidR="001274D8" w:rsidRPr="00D87008" w:rsidRDefault="00C31C1C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</w:tr>
      <w:tr w:rsidR="00C31C1C" w:rsidRPr="00D87008" w:rsidTr="004F008E">
        <w:trPr>
          <w:jc w:val="center"/>
        </w:trPr>
        <w:tc>
          <w:tcPr>
            <w:tcW w:w="4981" w:type="dxa"/>
            <w:vAlign w:val="center"/>
          </w:tcPr>
          <w:p w:rsidR="00C31C1C" w:rsidRDefault="00C31C1C" w:rsidP="00C31C1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fk_AssignRole2Role</w:t>
            </w:r>
          </w:p>
        </w:tc>
        <w:tc>
          <w:tcPr>
            <w:tcW w:w="2367" w:type="dxa"/>
            <w:vAlign w:val="center"/>
          </w:tcPr>
          <w:p w:rsidR="00C31C1C" w:rsidRDefault="00C31C1C" w:rsidP="004F008E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RoleId</w:t>
            </w:r>
          </w:p>
        </w:tc>
        <w:tc>
          <w:tcPr>
            <w:tcW w:w="2147" w:type="dxa"/>
            <w:vAlign w:val="center"/>
          </w:tcPr>
          <w:p w:rsidR="00C31C1C" w:rsidRDefault="00C31C1C" w:rsidP="004F008E">
            <w:pPr>
              <w:bidi w:val="0"/>
              <w:ind w:left="-64"/>
              <w:jc w:val="center"/>
            </w:pPr>
            <w:r>
              <w:t>tblRole</w:t>
            </w:r>
          </w:p>
        </w:tc>
        <w:tc>
          <w:tcPr>
            <w:tcW w:w="3457" w:type="dxa"/>
            <w:vAlign w:val="center"/>
          </w:tcPr>
          <w:p w:rsidR="00C31C1C" w:rsidRDefault="00C31C1C" w:rsidP="004F008E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RoleId</w:t>
            </w:r>
          </w:p>
        </w:tc>
      </w:tr>
    </w:tbl>
    <w:p w:rsidR="001274D8" w:rsidRPr="002B467F" w:rsidRDefault="001274D8" w:rsidP="002B467F">
      <w:pPr>
        <w:rPr>
          <w:lang w:bidi="fa-IR"/>
        </w:rPr>
      </w:pPr>
    </w:p>
    <w:p w:rsidR="00C436B2" w:rsidRDefault="00256AE0" w:rsidP="006D5AB0">
      <w:pPr>
        <w:pStyle w:val="Heading2"/>
        <w:rPr>
          <w:rtl/>
          <w:lang w:bidi="fa-IR"/>
        </w:rPr>
      </w:pPr>
      <w:bookmarkStart w:id="15" w:name="_Toc66283170"/>
      <w:r>
        <w:rPr>
          <w:rFonts w:hint="cs"/>
          <w:rtl/>
          <w:lang w:bidi="fa-IR"/>
        </w:rPr>
        <w:t xml:space="preserve">جدول فرم هاي سيستمي </w:t>
      </w:r>
      <w:r>
        <w:rPr>
          <w:lang w:bidi="fa-IR"/>
        </w:rPr>
        <w:t>tblSystemForms</w:t>
      </w:r>
      <w:bookmarkEnd w:id="15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31"/>
        <w:gridCol w:w="1568"/>
        <w:gridCol w:w="1056"/>
        <w:gridCol w:w="662"/>
        <w:gridCol w:w="724"/>
        <w:gridCol w:w="903"/>
        <w:gridCol w:w="895"/>
        <w:gridCol w:w="990"/>
        <w:gridCol w:w="736"/>
        <w:gridCol w:w="1272"/>
        <w:gridCol w:w="3046"/>
      </w:tblGrid>
      <w:tr w:rsidR="008164B0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8164B0" w:rsidRPr="000D0112" w:rsidRDefault="008164B0" w:rsidP="006079AC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6079AC">
              <w:rPr>
                <w:rFonts w:hint="cs"/>
                <w:b/>
                <w:bCs/>
                <w:szCs w:val="24"/>
                <w:rtl/>
                <w:lang w:bidi="fa-IR"/>
              </w:rPr>
              <w:t>فرم ها و عمليات سيستمي به منظور دسترسي کاربران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تعريف مي شود.</w:t>
            </w:r>
          </w:p>
        </w:tc>
      </w:tr>
      <w:tr w:rsidR="008164B0" w:rsidRPr="00864C51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31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68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2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46" w:type="dxa"/>
            <w:shd w:val="clear" w:color="auto" w:fill="auto"/>
          </w:tcPr>
          <w:p w:rsidR="008164B0" w:rsidRPr="000D0112" w:rsidRDefault="008164B0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8164B0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8164B0" w:rsidRPr="0031579B" w:rsidRDefault="008164B0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8164B0" w:rsidRPr="0031579B" w:rsidRDefault="000456F1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SystemFormId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8164B0" w:rsidRPr="0031579B" w:rsidRDefault="000456F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فرم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8164B0" w:rsidRPr="0031579B" w:rsidRDefault="000456F1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8164B0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8164B0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8164B0" w:rsidRPr="0031579B" w:rsidRDefault="008164B0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8164B0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8164B0" w:rsidRPr="0031579B" w:rsidRDefault="008164B0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8164B0" w:rsidRPr="0031579B" w:rsidRDefault="00842038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FaForm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8164B0" w:rsidRPr="0031579B" w:rsidRDefault="0084203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فرم/عمليات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8164B0" w:rsidRDefault="00842038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8164B0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8164B0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8164B0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8164B0" w:rsidRPr="0031579B" w:rsidRDefault="008164B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8164B0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8164B0" w:rsidRDefault="008164B0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3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8164B0" w:rsidRDefault="00842038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EnForm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8164B0" w:rsidRDefault="00842038" w:rsidP="00F04AE9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نام لاتين </w:t>
            </w:r>
            <w:r w:rsidR="00F04AE9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فرم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8164B0" w:rsidRDefault="00842038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8164B0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8164B0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8164B0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164B0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8164B0" w:rsidRPr="0031579B" w:rsidRDefault="008164B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8164B0" w:rsidRPr="0031579B" w:rsidRDefault="00375352" w:rsidP="004F008E">
            <w:pPr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رديف 3با رديف 4 کليديکتا را مي سازد</w:t>
            </w:r>
          </w:p>
        </w:tc>
      </w:tr>
      <w:tr w:rsidR="00842038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842038" w:rsidRDefault="00842038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842038" w:rsidRDefault="00842038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SysParentId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842038" w:rsidRDefault="0084203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پدر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842038" w:rsidRDefault="00842038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842038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842038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842038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842038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842038" w:rsidRDefault="00142E5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842038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842038" w:rsidRPr="0031579B" w:rsidRDefault="0084203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842038" w:rsidRPr="0031579B" w:rsidRDefault="00842038" w:rsidP="004F008E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142E5D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142E5D" w:rsidRDefault="00142E5D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5</w:t>
            </w:r>
          </w:p>
        </w:tc>
        <w:tc>
          <w:tcPr>
            <w:tcW w:w="2031" w:type="dxa"/>
            <w:shd w:val="clear" w:color="auto" w:fill="auto"/>
            <w:vAlign w:val="center"/>
          </w:tcPr>
          <w:p w:rsidR="00142E5D" w:rsidRDefault="00142E5D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SysKind</w:t>
            </w:r>
          </w:p>
        </w:tc>
        <w:tc>
          <w:tcPr>
            <w:tcW w:w="1568" w:type="dxa"/>
            <w:shd w:val="clear" w:color="auto" w:fill="auto"/>
            <w:vAlign w:val="center"/>
          </w:tcPr>
          <w:p w:rsidR="00142E5D" w:rsidRDefault="00142E5D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فرم/عم</w:t>
            </w:r>
            <w:r w:rsidR="002C35CA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ليات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142E5D" w:rsidRDefault="002C35CA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2" w:type="dxa"/>
            <w:shd w:val="clear" w:color="auto" w:fill="auto"/>
            <w:vAlign w:val="center"/>
          </w:tcPr>
          <w:p w:rsidR="00142E5D" w:rsidRDefault="00142E5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142E5D" w:rsidRDefault="00142E5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142E5D" w:rsidRDefault="00142E5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142E5D" w:rsidRDefault="002C35C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142E5D" w:rsidRDefault="00142E5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142E5D" w:rsidRPr="0031579B" w:rsidRDefault="002C35C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</w:p>
        </w:tc>
        <w:tc>
          <w:tcPr>
            <w:tcW w:w="1272" w:type="dxa"/>
            <w:shd w:val="clear" w:color="auto" w:fill="auto"/>
            <w:vAlign w:val="center"/>
          </w:tcPr>
          <w:p w:rsidR="00142E5D" w:rsidRPr="0031579B" w:rsidRDefault="00142E5D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46" w:type="dxa"/>
            <w:shd w:val="clear" w:color="auto" w:fill="auto"/>
            <w:vAlign w:val="center"/>
          </w:tcPr>
          <w:p w:rsidR="00142E5D" w:rsidRPr="0031579B" w:rsidRDefault="002C35CA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منو-فرم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عمليات</w:t>
            </w:r>
          </w:p>
        </w:tc>
      </w:tr>
    </w:tbl>
    <w:p w:rsidR="00256AE0" w:rsidRDefault="00256AE0" w:rsidP="00256AE0">
      <w:pPr>
        <w:rPr>
          <w:rtl/>
          <w:lang w:bidi="fa-IR"/>
        </w:rPr>
      </w:pPr>
    </w:p>
    <w:p w:rsidR="008164B0" w:rsidRDefault="008164B0" w:rsidP="00256AE0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0456F1" w:rsidRPr="00580529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0456F1" w:rsidRPr="00580529" w:rsidRDefault="000456F1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0456F1" w:rsidRPr="00580529" w:rsidRDefault="000456F1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0456F1" w:rsidRPr="00580529" w:rsidRDefault="000456F1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0456F1" w:rsidRPr="00580529" w:rsidRDefault="000456F1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0456F1" w:rsidRPr="00D87008" w:rsidTr="004F008E">
        <w:trPr>
          <w:jc w:val="center"/>
        </w:trPr>
        <w:tc>
          <w:tcPr>
            <w:tcW w:w="4981" w:type="dxa"/>
            <w:vAlign w:val="center"/>
          </w:tcPr>
          <w:p w:rsidR="000456F1" w:rsidRPr="00D87008" w:rsidRDefault="000456F1" w:rsidP="00882EDD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882EDD">
              <w:rPr>
                <w:rFonts w:cs="Times New Roman"/>
                <w:szCs w:val="24"/>
                <w:lang w:bidi="fa-IR"/>
              </w:rPr>
              <w:t>SystemForms</w:t>
            </w:r>
          </w:p>
        </w:tc>
        <w:tc>
          <w:tcPr>
            <w:tcW w:w="2367" w:type="dxa"/>
            <w:vAlign w:val="center"/>
          </w:tcPr>
          <w:p w:rsidR="000456F1" w:rsidRPr="00D87008" w:rsidRDefault="00882EDD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SysParentId</w:t>
            </w:r>
          </w:p>
        </w:tc>
        <w:tc>
          <w:tcPr>
            <w:tcW w:w="2147" w:type="dxa"/>
            <w:vAlign w:val="center"/>
          </w:tcPr>
          <w:p w:rsidR="000456F1" w:rsidRPr="00D87008" w:rsidRDefault="00882EDD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tblSystemForms</w:t>
            </w:r>
          </w:p>
        </w:tc>
        <w:tc>
          <w:tcPr>
            <w:tcW w:w="3457" w:type="dxa"/>
            <w:vAlign w:val="center"/>
          </w:tcPr>
          <w:p w:rsidR="000456F1" w:rsidRPr="00D87008" w:rsidRDefault="00882EDD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SystemFormId</w:t>
            </w:r>
          </w:p>
        </w:tc>
      </w:tr>
    </w:tbl>
    <w:p w:rsidR="000456F1" w:rsidRPr="00256AE0" w:rsidRDefault="000456F1" w:rsidP="00256AE0">
      <w:pPr>
        <w:rPr>
          <w:lang w:bidi="fa-IR"/>
        </w:rPr>
      </w:pPr>
    </w:p>
    <w:p w:rsidR="00DD137E" w:rsidRDefault="0054123F" w:rsidP="006D5AB0">
      <w:pPr>
        <w:pStyle w:val="Heading2"/>
        <w:rPr>
          <w:rtl/>
          <w:lang w:bidi="fa-IR"/>
        </w:rPr>
      </w:pPr>
      <w:bookmarkStart w:id="16" w:name="_Toc66283171"/>
      <w:r>
        <w:rPr>
          <w:rFonts w:hint="cs"/>
          <w:rtl/>
          <w:lang w:bidi="fa-IR"/>
        </w:rPr>
        <w:t xml:space="preserve">جدول </w:t>
      </w:r>
      <w:r w:rsidR="00DB3FA5">
        <w:rPr>
          <w:rFonts w:hint="cs"/>
          <w:rtl/>
          <w:lang w:bidi="fa-IR"/>
        </w:rPr>
        <w:t xml:space="preserve">تخصيص مجوز </w:t>
      </w:r>
      <w:r w:rsidR="00DB3FA5">
        <w:rPr>
          <w:lang w:bidi="fa-IR"/>
        </w:rPr>
        <w:t>tblAssignRoleToSysForms</w:t>
      </w:r>
      <w:bookmarkEnd w:id="16"/>
      <w:r w:rsidR="00DB3FA5"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54"/>
        <w:gridCol w:w="1583"/>
        <w:gridCol w:w="978"/>
        <w:gridCol w:w="663"/>
        <w:gridCol w:w="724"/>
        <w:gridCol w:w="903"/>
        <w:gridCol w:w="895"/>
        <w:gridCol w:w="990"/>
        <w:gridCol w:w="736"/>
        <w:gridCol w:w="1272"/>
        <w:gridCol w:w="3085"/>
      </w:tblGrid>
      <w:tr w:rsidR="00DB3FA5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DB3FA5" w:rsidRPr="000D0112" w:rsidRDefault="00DB3FA5" w:rsidP="00F27593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7345D5">
              <w:rPr>
                <w:rFonts w:hint="cs"/>
                <w:b/>
                <w:bCs/>
                <w:szCs w:val="24"/>
                <w:rtl/>
                <w:lang w:bidi="fa-IR"/>
              </w:rPr>
              <w:t xml:space="preserve">به </w:t>
            </w:r>
            <w:r w:rsidR="00F27593">
              <w:rPr>
                <w:rFonts w:hint="cs"/>
                <w:b/>
                <w:bCs/>
                <w:szCs w:val="24"/>
                <w:rtl/>
                <w:lang w:bidi="fa-IR"/>
              </w:rPr>
              <w:t xml:space="preserve">نقش مجوز دسترسي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داده مي شود.</w:t>
            </w:r>
          </w:p>
        </w:tc>
      </w:tr>
      <w:tr w:rsidR="00DB3FA5" w:rsidRPr="00864C51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DB3FA5" w:rsidRPr="000D0112" w:rsidRDefault="00DB3FA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B3FA5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DB3FA5" w:rsidRPr="0031579B" w:rsidRDefault="00DB3FA5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RoleId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B3FA5" w:rsidRPr="0031579B" w:rsidRDefault="00554FA9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نقش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B3FA5" w:rsidRPr="0031579B" w:rsidRDefault="00554FA9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رديف1 با رديف 2 کليد يکتا ترکيبي مي سازد</w:t>
            </w:r>
          </w:p>
        </w:tc>
      </w:tr>
      <w:tr w:rsidR="00DB3FA5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DB3FA5" w:rsidRPr="0031579B" w:rsidRDefault="00DB3FA5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SystemFormId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B3FA5" w:rsidRPr="0031579B" w:rsidRDefault="00554FA9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فرم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B3FA5" w:rsidRDefault="00554FA9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DB3FA5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DB3FA5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B3FA5" w:rsidRPr="0031579B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B3FA5" w:rsidRPr="0031579B" w:rsidRDefault="00DB3F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B3FA5" w:rsidRPr="0031579B" w:rsidRDefault="00DB3FA5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825F4A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825F4A" w:rsidRDefault="00825F4A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825F4A" w:rsidRDefault="00554FA9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hasAccess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825F4A" w:rsidRDefault="00554FA9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دسترسي دارد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825F4A" w:rsidRDefault="00554FA9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825F4A" w:rsidRPr="0031579B" w:rsidRDefault="00825F4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825F4A" w:rsidRDefault="00825F4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825F4A" w:rsidRDefault="00825F4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825F4A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25F4A" w:rsidRDefault="00825F4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825F4A" w:rsidRPr="0031579B" w:rsidRDefault="00554FA9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false</w:t>
            </w:r>
          </w:p>
        </w:tc>
        <w:tc>
          <w:tcPr>
            <w:tcW w:w="1272" w:type="dxa"/>
            <w:shd w:val="clear" w:color="auto" w:fill="auto"/>
            <w:vAlign w:val="center"/>
          </w:tcPr>
          <w:p w:rsidR="00825F4A" w:rsidRPr="0031579B" w:rsidRDefault="00825F4A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825F4A" w:rsidRPr="0031579B" w:rsidRDefault="0055210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دسترسي ندارد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دسترسي دارد</w:t>
            </w:r>
          </w:p>
        </w:tc>
      </w:tr>
    </w:tbl>
    <w:p w:rsidR="00DB3FA5" w:rsidRDefault="00DB3FA5" w:rsidP="00DB3FA5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81"/>
        <w:gridCol w:w="2367"/>
        <w:gridCol w:w="2147"/>
        <w:gridCol w:w="3457"/>
      </w:tblGrid>
      <w:tr w:rsidR="00DB3FA5" w:rsidRPr="00580529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DB3FA5" w:rsidRPr="00580529" w:rsidRDefault="00DB3FA5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DB3FA5" w:rsidRPr="00580529" w:rsidRDefault="00DB3FA5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DB3FA5" w:rsidRPr="00580529" w:rsidRDefault="00DB3FA5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DB3FA5" w:rsidRPr="00580529" w:rsidRDefault="00DB3FA5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DB3FA5" w:rsidRPr="00D87008" w:rsidTr="004F008E">
        <w:trPr>
          <w:jc w:val="center"/>
        </w:trPr>
        <w:tc>
          <w:tcPr>
            <w:tcW w:w="4981" w:type="dxa"/>
            <w:vAlign w:val="center"/>
          </w:tcPr>
          <w:p w:rsidR="00DB3FA5" w:rsidRPr="00D87008" w:rsidRDefault="00943F00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Fk_AssignRoleSysToRole</w:t>
            </w:r>
          </w:p>
        </w:tc>
        <w:tc>
          <w:tcPr>
            <w:tcW w:w="2367" w:type="dxa"/>
            <w:vAlign w:val="center"/>
          </w:tcPr>
          <w:p w:rsidR="00DB3FA5" w:rsidRPr="00D87008" w:rsidRDefault="00943F00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RoleId</w:t>
            </w:r>
          </w:p>
        </w:tc>
        <w:tc>
          <w:tcPr>
            <w:tcW w:w="2147" w:type="dxa"/>
            <w:vAlign w:val="center"/>
          </w:tcPr>
          <w:p w:rsidR="00DB3FA5" w:rsidRPr="00D87008" w:rsidRDefault="00943F00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tblRole</w:t>
            </w:r>
          </w:p>
        </w:tc>
        <w:tc>
          <w:tcPr>
            <w:tcW w:w="3457" w:type="dxa"/>
            <w:vAlign w:val="center"/>
          </w:tcPr>
          <w:p w:rsidR="00DB3FA5" w:rsidRPr="00D87008" w:rsidRDefault="00943F00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RoleId</w:t>
            </w:r>
          </w:p>
        </w:tc>
      </w:tr>
      <w:tr w:rsidR="00DB3FA5" w:rsidRPr="00D87008" w:rsidTr="004F008E">
        <w:trPr>
          <w:jc w:val="center"/>
        </w:trPr>
        <w:tc>
          <w:tcPr>
            <w:tcW w:w="4981" w:type="dxa"/>
            <w:vAlign w:val="center"/>
          </w:tcPr>
          <w:p w:rsidR="00DB3FA5" w:rsidRDefault="00943F00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Fk_AssignRoleSysToForm</w:t>
            </w:r>
          </w:p>
        </w:tc>
        <w:tc>
          <w:tcPr>
            <w:tcW w:w="2367" w:type="dxa"/>
            <w:vAlign w:val="center"/>
          </w:tcPr>
          <w:p w:rsidR="00DB3FA5" w:rsidRDefault="00943F00" w:rsidP="004F008E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SystemFormId</w:t>
            </w:r>
          </w:p>
        </w:tc>
        <w:tc>
          <w:tcPr>
            <w:tcW w:w="2147" w:type="dxa"/>
            <w:vAlign w:val="center"/>
          </w:tcPr>
          <w:p w:rsidR="00DB3FA5" w:rsidRDefault="00943F00" w:rsidP="004F008E">
            <w:pPr>
              <w:bidi w:val="0"/>
              <w:ind w:left="-64"/>
              <w:jc w:val="center"/>
            </w:pPr>
            <w:r>
              <w:rPr>
                <w:lang w:bidi="fa-IR"/>
              </w:rPr>
              <w:t>tblSystemForms</w:t>
            </w:r>
          </w:p>
        </w:tc>
        <w:tc>
          <w:tcPr>
            <w:tcW w:w="3457" w:type="dxa"/>
            <w:vAlign w:val="center"/>
          </w:tcPr>
          <w:p w:rsidR="00DB3FA5" w:rsidRDefault="00943F00" w:rsidP="004F008E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SystemFormId</w:t>
            </w:r>
          </w:p>
        </w:tc>
      </w:tr>
    </w:tbl>
    <w:p w:rsidR="00DB3FA5" w:rsidRDefault="00DB3FA5" w:rsidP="00DB3FA5">
      <w:pPr>
        <w:rPr>
          <w:rtl/>
          <w:lang w:bidi="fa-IR"/>
        </w:rPr>
      </w:pPr>
    </w:p>
    <w:p w:rsidR="00DB3FA5" w:rsidRPr="00DB3FA5" w:rsidRDefault="00DB3FA5" w:rsidP="00DB3FA5">
      <w:pPr>
        <w:rPr>
          <w:lang w:bidi="fa-IR"/>
        </w:rPr>
      </w:pPr>
    </w:p>
    <w:p w:rsidR="0004432B" w:rsidRDefault="00733A8F" w:rsidP="006D5AB0">
      <w:pPr>
        <w:pStyle w:val="Heading2"/>
        <w:rPr>
          <w:rtl/>
          <w:lang w:bidi="fa-IR"/>
        </w:rPr>
      </w:pPr>
      <w:bookmarkStart w:id="17" w:name="_Toc66283172"/>
      <w:r>
        <w:rPr>
          <w:rFonts w:hint="cs"/>
          <w:rtl/>
          <w:lang w:bidi="fa-IR"/>
        </w:rPr>
        <w:lastRenderedPageBreak/>
        <w:t>جدول سوابق تحصيلي نيازمند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tblAssignEducationToNeedy</w:t>
      </w:r>
      <w:bookmarkEnd w:id="17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56"/>
        <w:gridCol w:w="1561"/>
        <w:gridCol w:w="1056"/>
        <w:gridCol w:w="663"/>
        <w:gridCol w:w="724"/>
        <w:gridCol w:w="903"/>
        <w:gridCol w:w="895"/>
        <w:gridCol w:w="990"/>
        <w:gridCol w:w="736"/>
        <w:gridCol w:w="1272"/>
        <w:gridCol w:w="3027"/>
      </w:tblGrid>
      <w:tr w:rsidR="007345D5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7345D5" w:rsidRPr="000D0112" w:rsidRDefault="007345D5" w:rsidP="007345D5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سوابق تحصيلي فرد نيازمند ذخيره مي شود.</w:t>
            </w:r>
          </w:p>
        </w:tc>
      </w:tr>
      <w:tr w:rsidR="007345D5" w:rsidRPr="00864C51" w:rsidTr="004F008E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7345D5" w:rsidRPr="000D0112" w:rsidRDefault="007345D5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7345D5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7345D5" w:rsidRPr="0031579B" w:rsidRDefault="007345D5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7345D5" w:rsidRPr="0031579B" w:rsidRDefault="005567A5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AssignEducationId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7345D5" w:rsidRPr="0031579B" w:rsidRDefault="005567A5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سابقه تحصيل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7345D5" w:rsidRPr="0031579B" w:rsidRDefault="005567A5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7345D5" w:rsidRPr="0031579B" w:rsidRDefault="005567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7345D5" w:rsidRPr="0031579B" w:rsidRDefault="005567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7345D5" w:rsidRPr="0031579B" w:rsidRDefault="007345D5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7345D5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7345D5" w:rsidRPr="0031579B" w:rsidRDefault="007345D5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7345D5" w:rsidRPr="0031579B" w:rsidRDefault="00AA5027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Needy</w:t>
            </w:r>
            <w:r w:rsidR="005567A5">
              <w:rPr>
                <w:color w:val="000000"/>
                <w:szCs w:val="24"/>
              </w:rPr>
              <w:t>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7345D5" w:rsidRPr="0031579B" w:rsidRDefault="005567A5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7345D5" w:rsidRDefault="005567A5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7345D5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7345D5" w:rsidRPr="0031579B" w:rsidRDefault="005567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7345D5" w:rsidRDefault="005567A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345D5" w:rsidRPr="0031579B" w:rsidRDefault="0074449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7345D5" w:rsidRPr="0031579B" w:rsidRDefault="00744498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2، 3، 4 کليد يکتا ترکيبي را مي سازد</w:t>
            </w:r>
          </w:p>
        </w:tc>
      </w:tr>
      <w:tr w:rsidR="007345D5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7345D5" w:rsidRDefault="007345D5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7345D5" w:rsidRDefault="005F3124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Education</w:t>
            </w:r>
            <w:r w:rsidR="00D61972">
              <w:rPr>
                <w:color w:val="000000"/>
                <w:szCs w:val="24"/>
              </w:rPr>
              <w:t>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7345D5" w:rsidRDefault="00D61972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مدرک تحصيلي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7345D5" w:rsidRDefault="00D61972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7345D5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7345D5" w:rsidRDefault="00D6197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7345D5" w:rsidRDefault="00D6197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7345D5" w:rsidRDefault="0074449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7345D5" w:rsidRPr="0031579B" w:rsidRDefault="007345D5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7345D5" w:rsidRPr="0031579B" w:rsidRDefault="007345D5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61972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D61972" w:rsidRDefault="00D61972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61972" w:rsidRDefault="009D1E40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EduField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61972" w:rsidRDefault="009D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رشته تحصيلي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61972" w:rsidRDefault="009D1E40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61972" w:rsidRPr="0031579B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D61972" w:rsidRDefault="00D6197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61972" w:rsidRDefault="00D6197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61972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61972" w:rsidRDefault="00744498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D61972" w:rsidRPr="0031579B" w:rsidRDefault="00D6197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61972" w:rsidRPr="0031579B" w:rsidRDefault="00D61972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61972" w:rsidRPr="0031579B" w:rsidRDefault="00D61972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D1E40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9D1E40" w:rsidRDefault="009D1E40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D1E40" w:rsidRDefault="00D21DCB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EduPlace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D1E40" w:rsidRDefault="00D21DCB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محل تحصيل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D1E40" w:rsidRDefault="00D21DCB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D1E40" w:rsidRDefault="00D21DCB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9D1E40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D1E40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D1E40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D1E40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D1E40" w:rsidRPr="0031579B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D1E40" w:rsidRPr="0031579B" w:rsidRDefault="009D1E40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D1E40" w:rsidRPr="0031579B" w:rsidRDefault="009D1E40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C206FF" w:rsidRPr="002253DD" w:rsidTr="004F008E">
        <w:trPr>
          <w:jc w:val="center"/>
        </w:trPr>
        <w:tc>
          <w:tcPr>
            <w:tcW w:w="747" w:type="dxa"/>
            <w:shd w:val="clear" w:color="auto" w:fill="auto"/>
          </w:tcPr>
          <w:p w:rsidR="00C206FF" w:rsidRDefault="00C206FF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EduYear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C206FF" w:rsidRDefault="00C206FF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سال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smallint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4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C206FF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C206FF" w:rsidRPr="0031579B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C206FF" w:rsidRPr="0031579B" w:rsidRDefault="00C206FF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C206FF" w:rsidRPr="0031579B" w:rsidRDefault="00C206FF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:rsidR="00733A8F" w:rsidRDefault="00733A8F" w:rsidP="00733A8F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7"/>
        <w:gridCol w:w="2350"/>
        <w:gridCol w:w="2219"/>
        <w:gridCol w:w="3436"/>
      </w:tblGrid>
      <w:tr w:rsidR="007345D5" w:rsidRPr="00580529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7345D5" w:rsidRPr="00580529" w:rsidRDefault="007345D5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7345D5" w:rsidRPr="00580529" w:rsidRDefault="007345D5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7345D5" w:rsidRPr="00580529" w:rsidRDefault="007345D5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7345D5" w:rsidRPr="00580529" w:rsidRDefault="007345D5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7345D5" w:rsidRPr="00D87008" w:rsidTr="004F008E">
        <w:trPr>
          <w:jc w:val="center"/>
        </w:trPr>
        <w:tc>
          <w:tcPr>
            <w:tcW w:w="4981" w:type="dxa"/>
            <w:vAlign w:val="center"/>
          </w:tcPr>
          <w:p w:rsidR="007345D5" w:rsidRPr="00D87008" w:rsidRDefault="005F3124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Fk_AssignEduToPerson</w:t>
            </w:r>
          </w:p>
        </w:tc>
        <w:tc>
          <w:tcPr>
            <w:tcW w:w="2367" w:type="dxa"/>
            <w:vAlign w:val="center"/>
          </w:tcPr>
          <w:p w:rsidR="007345D5" w:rsidRPr="00D87008" w:rsidRDefault="003C7A69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2147" w:type="dxa"/>
            <w:vAlign w:val="center"/>
          </w:tcPr>
          <w:p w:rsidR="007345D5" w:rsidRPr="00D87008" w:rsidRDefault="005F3124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57" w:type="dxa"/>
            <w:vAlign w:val="center"/>
          </w:tcPr>
          <w:p w:rsidR="007345D5" w:rsidRPr="00D87008" w:rsidRDefault="005F3124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7345D5" w:rsidRPr="00D87008" w:rsidTr="004F008E">
        <w:trPr>
          <w:jc w:val="center"/>
        </w:trPr>
        <w:tc>
          <w:tcPr>
            <w:tcW w:w="4981" w:type="dxa"/>
            <w:vAlign w:val="center"/>
          </w:tcPr>
          <w:p w:rsidR="007345D5" w:rsidRDefault="005F3124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Fk_AssignEduToEducation</w:t>
            </w:r>
          </w:p>
        </w:tc>
        <w:tc>
          <w:tcPr>
            <w:tcW w:w="2367" w:type="dxa"/>
            <w:vAlign w:val="center"/>
          </w:tcPr>
          <w:p w:rsidR="007345D5" w:rsidRDefault="005F3124" w:rsidP="004F008E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EducationId</w:t>
            </w:r>
          </w:p>
        </w:tc>
        <w:tc>
          <w:tcPr>
            <w:tcW w:w="2147" w:type="dxa"/>
            <w:vAlign w:val="center"/>
          </w:tcPr>
          <w:p w:rsidR="007345D5" w:rsidRDefault="005F3124" w:rsidP="004F008E">
            <w:pPr>
              <w:bidi w:val="0"/>
              <w:ind w:left="-64"/>
              <w:jc w:val="center"/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3457" w:type="dxa"/>
            <w:vAlign w:val="center"/>
          </w:tcPr>
          <w:p w:rsidR="007345D5" w:rsidRDefault="005F3124" w:rsidP="004F008E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</w:tbl>
    <w:p w:rsidR="007345D5" w:rsidRDefault="007345D5" w:rsidP="00733A8F">
      <w:pPr>
        <w:rPr>
          <w:rtl/>
          <w:lang w:bidi="fa-IR"/>
        </w:rPr>
      </w:pPr>
    </w:p>
    <w:p w:rsidR="007345D5" w:rsidRPr="00733A8F" w:rsidRDefault="007345D5" w:rsidP="00733A8F">
      <w:pPr>
        <w:rPr>
          <w:lang w:bidi="fa-IR"/>
        </w:rPr>
      </w:pPr>
    </w:p>
    <w:p w:rsidR="00AA5027" w:rsidRDefault="00AA5027" w:rsidP="006D5AB0">
      <w:pPr>
        <w:pStyle w:val="Heading2"/>
        <w:rPr>
          <w:lang w:bidi="fa-IR"/>
        </w:rPr>
      </w:pPr>
      <w:bookmarkStart w:id="18" w:name="_Toc66283173"/>
      <w:r>
        <w:rPr>
          <w:rFonts w:hint="cs"/>
          <w:rtl/>
          <w:lang w:bidi="fa-IR"/>
        </w:rPr>
        <w:t xml:space="preserve">جدول عائله </w:t>
      </w:r>
      <w:r>
        <w:rPr>
          <w:lang w:bidi="fa-IR"/>
        </w:rPr>
        <w:t>tblNeedyFamily</w:t>
      </w:r>
      <w:bookmarkEnd w:id="18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45"/>
        <w:gridCol w:w="1565"/>
        <w:gridCol w:w="1056"/>
        <w:gridCol w:w="663"/>
        <w:gridCol w:w="724"/>
        <w:gridCol w:w="903"/>
        <w:gridCol w:w="895"/>
        <w:gridCol w:w="990"/>
        <w:gridCol w:w="736"/>
        <w:gridCol w:w="1272"/>
        <w:gridCol w:w="3034"/>
      </w:tblGrid>
      <w:tr w:rsidR="00AA5027" w:rsidRPr="00864C51" w:rsidTr="004F008E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AA5027" w:rsidRPr="000D0112" w:rsidRDefault="00AA5027" w:rsidP="001968B0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1968B0">
              <w:rPr>
                <w:rFonts w:hint="cs"/>
                <w:b/>
                <w:bCs/>
                <w:szCs w:val="24"/>
                <w:rtl/>
                <w:lang w:bidi="fa-IR"/>
              </w:rPr>
              <w:t>اعضاي خانواده نيازمند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ذخيره مي شود.</w:t>
            </w:r>
          </w:p>
        </w:tc>
      </w:tr>
      <w:tr w:rsidR="00AA5027" w:rsidRPr="00864C51" w:rsidTr="003015A7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lastRenderedPageBreak/>
              <w:t>رديف</w:t>
            </w:r>
          </w:p>
        </w:tc>
        <w:tc>
          <w:tcPr>
            <w:tcW w:w="2045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65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34" w:type="dxa"/>
            <w:shd w:val="clear" w:color="auto" w:fill="auto"/>
          </w:tcPr>
          <w:p w:rsidR="00AA5027" w:rsidRPr="000D0112" w:rsidRDefault="00AA5027" w:rsidP="004F008E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AA5027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AA5027" w:rsidRPr="0031579B" w:rsidRDefault="00AA5027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NeedyFamilyId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AA5027" w:rsidRPr="0031579B" w:rsidRDefault="00016AB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عائله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AA5027" w:rsidRPr="0031579B" w:rsidRDefault="00AA5027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AA5027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AA5027" w:rsidRPr="0031579B" w:rsidRDefault="00AA5027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AA5027" w:rsidRPr="0031579B" w:rsidRDefault="00016AB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A5027" w:rsidRPr="0031579B" w:rsidRDefault="000D159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AA5027" w:rsidRPr="0031579B" w:rsidRDefault="00D86AB3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هاي 3، 4، 5 کليدهاي ترکيبي يکتا را مي سازد</w:t>
            </w:r>
          </w:p>
        </w:tc>
      </w:tr>
      <w:tr w:rsidR="00AA5027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AA5027" w:rsidRDefault="00AA5027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FName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AA5027" w:rsidRDefault="00016AB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A5027" w:rsidRDefault="000D159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AA5027" w:rsidRPr="0031579B" w:rsidRDefault="00AA5027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AA5027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AA5027" w:rsidRDefault="00AA5027" w:rsidP="004F008E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LastName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AA5027" w:rsidRDefault="00016AB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خانوادگي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A5027" w:rsidRPr="0031579B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A5027" w:rsidRDefault="000D159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AA5027" w:rsidRPr="0031579B" w:rsidRDefault="00AA5027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AA5027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AA5027" w:rsidRDefault="00AA5027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RelationTypeId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AA5027" w:rsidRDefault="00016AB1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نسبت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AA5027" w:rsidRDefault="00016AB1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A5027" w:rsidRDefault="000D159C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AA5027" w:rsidRPr="0031579B" w:rsidRDefault="00AA5027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AA5027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AA5027" w:rsidRDefault="00AA5027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AA5027" w:rsidRDefault="004F008E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NationalCode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AA5027" w:rsidRDefault="004F008E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کدملي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AA5027" w:rsidRDefault="004F008E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A5027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AA5027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A5027" w:rsidRPr="0031579B" w:rsidRDefault="00AA5027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AA5027" w:rsidRPr="0031579B" w:rsidRDefault="00AA5027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F008E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4F008E" w:rsidRDefault="004F008E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BirthDate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4F008E" w:rsidRDefault="004F008E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تولد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4F008E" w:rsidRPr="0031579B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4F008E" w:rsidRPr="0031579B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4F008E" w:rsidRPr="0031579B" w:rsidRDefault="004F008E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F008E" w:rsidRPr="002253DD" w:rsidTr="003015A7">
        <w:trPr>
          <w:jc w:val="center"/>
        </w:trPr>
        <w:tc>
          <w:tcPr>
            <w:tcW w:w="747" w:type="dxa"/>
            <w:shd w:val="clear" w:color="auto" w:fill="auto"/>
          </w:tcPr>
          <w:p w:rsidR="004F008E" w:rsidRDefault="004F008E" w:rsidP="004F008E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045" w:type="dxa"/>
            <w:shd w:val="clear" w:color="auto" w:fill="auto"/>
            <w:vAlign w:val="center"/>
          </w:tcPr>
          <w:p w:rsidR="004F008E" w:rsidRDefault="004A108E" w:rsidP="004F008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BirthPlace</w:t>
            </w:r>
          </w:p>
        </w:tc>
        <w:tc>
          <w:tcPr>
            <w:tcW w:w="1565" w:type="dxa"/>
            <w:shd w:val="clear" w:color="auto" w:fill="auto"/>
            <w:vAlign w:val="center"/>
          </w:tcPr>
          <w:p w:rsidR="004F008E" w:rsidRDefault="004A108E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محل تولد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F008E" w:rsidRDefault="004A108E" w:rsidP="004F008E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4F008E" w:rsidRDefault="004A1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4F008E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4F008E" w:rsidRPr="0031579B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4F008E" w:rsidRPr="0031579B" w:rsidRDefault="004F008E" w:rsidP="004F008E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 w:rsidR="004F008E" w:rsidRPr="0031579B" w:rsidRDefault="004F008E" w:rsidP="004F008E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</w:tbl>
    <w:p w:rsidR="00AA5027" w:rsidRDefault="00AA5027" w:rsidP="00AA5027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2"/>
        <w:gridCol w:w="2355"/>
        <w:gridCol w:w="2219"/>
        <w:gridCol w:w="3436"/>
      </w:tblGrid>
      <w:tr w:rsidR="001968B0" w:rsidRPr="00580529" w:rsidTr="004F008E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1968B0" w:rsidRPr="00580529" w:rsidRDefault="001968B0" w:rsidP="004F008E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1968B0" w:rsidRPr="00580529" w:rsidRDefault="001968B0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1968B0" w:rsidRPr="00580529" w:rsidRDefault="001968B0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1968B0" w:rsidRPr="00580529" w:rsidRDefault="001968B0" w:rsidP="004F008E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1968B0" w:rsidRPr="00D87008" w:rsidTr="004F008E">
        <w:trPr>
          <w:jc w:val="center"/>
        </w:trPr>
        <w:tc>
          <w:tcPr>
            <w:tcW w:w="4981" w:type="dxa"/>
            <w:vAlign w:val="center"/>
          </w:tcPr>
          <w:p w:rsidR="001968B0" w:rsidRPr="00D87008" w:rsidRDefault="001968B0" w:rsidP="00CE7EF7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CE7EF7">
              <w:rPr>
                <w:rFonts w:cs="Times New Roman"/>
                <w:szCs w:val="24"/>
                <w:lang w:bidi="fa-IR"/>
              </w:rPr>
              <w:t>NeedyFamily</w:t>
            </w:r>
          </w:p>
        </w:tc>
        <w:tc>
          <w:tcPr>
            <w:tcW w:w="2367" w:type="dxa"/>
            <w:vAlign w:val="center"/>
          </w:tcPr>
          <w:p w:rsidR="001968B0" w:rsidRPr="00D87008" w:rsidRDefault="001968B0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2147" w:type="dxa"/>
            <w:vAlign w:val="center"/>
          </w:tcPr>
          <w:p w:rsidR="001968B0" w:rsidRPr="00D87008" w:rsidRDefault="001968B0" w:rsidP="004F008E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57" w:type="dxa"/>
            <w:vAlign w:val="center"/>
          </w:tcPr>
          <w:p w:rsidR="001968B0" w:rsidRPr="00D87008" w:rsidRDefault="001968B0" w:rsidP="004F008E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1968B0" w:rsidRPr="00D87008" w:rsidTr="004F008E">
        <w:trPr>
          <w:jc w:val="center"/>
        </w:trPr>
        <w:tc>
          <w:tcPr>
            <w:tcW w:w="4981" w:type="dxa"/>
            <w:vAlign w:val="center"/>
          </w:tcPr>
          <w:p w:rsidR="001968B0" w:rsidRDefault="00CE7EF7" w:rsidP="004F008E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Fk_NeedyFamilyRelation</w:t>
            </w:r>
          </w:p>
        </w:tc>
        <w:tc>
          <w:tcPr>
            <w:tcW w:w="2367" w:type="dxa"/>
            <w:vAlign w:val="center"/>
          </w:tcPr>
          <w:p w:rsidR="001968B0" w:rsidRDefault="00CE7EF7" w:rsidP="004F008E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RelationTypeId</w:t>
            </w:r>
          </w:p>
        </w:tc>
        <w:tc>
          <w:tcPr>
            <w:tcW w:w="2147" w:type="dxa"/>
            <w:vAlign w:val="center"/>
          </w:tcPr>
          <w:p w:rsidR="001968B0" w:rsidRDefault="00CE7EF7" w:rsidP="004F008E">
            <w:pPr>
              <w:bidi w:val="0"/>
              <w:ind w:left="-64"/>
              <w:jc w:val="center"/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3457" w:type="dxa"/>
            <w:vAlign w:val="center"/>
          </w:tcPr>
          <w:p w:rsidR="001968B0" w:rsidRDefault="00CE7EF7" w:rsidP="004F008E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</w:tbl>
    <w:p w:rsidR="001968B0" w:rsidRPr="00AA5027" w:rsidRDefault="001968B0" w:rsidP="00AA5027">
      <w:pPr>
        <w:rPr>
          <w:lang w:bidi="fa-IR"/>
        </w:rPr>
      </w:pPr>
    </w:p>
    <w:p w:rsidR="00400EA7" w:rsidRDefault="00DA2115" w:rsidP="006D5AB0">
      <w:pPr>
        <w:pStyle w:val="Heading2"/>
        <w:rPr>
          <w:lang w:bidi="fa-IR"/>
        </w:rPr>
      </w:pPr>
      <w:bookmarkStart w:id="19" w:name="_Toc66283174"/>
      <w:r>
        <w:rPr>
          <w:rFonts w:hint="cs"/>
          <w:rtl/>
        </w:rPr>
        <w:t>جدول سوابق کاري نيازمند</w:t>
      </w:r>
      <w:r>
        <w:t xml:space="preserve"> tblNeedyJobs</w:t>
      </w:r>
      <w:bookmarkEnd w:id="19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35"/>
        <w:gridCol w:w="1563"/>
        <w:gridCol w:w="1056"/>
        <w:gridCol w:w="663"/>
        <w:gridCol w:w="724"/>
        <w:gridCol w:w="903"/>
        <w:gridCol w:w="895"/>
        <w:gridCol w:w="990"/>
        <w:gridCol w:w="736"/>
        <w:gridCol w:w="1272"/>
        <w:gridCol w:w="3046"/>
      </w:tblGrid>
      <w:tr w:rsidR="00DA2115" w:rsidRPr="00864C51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DA2115" w:rsidRPr="000D0112" w:rsidRDefault="00DA2115" w:rsidP="00DA2115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سوابق کاري نيازمند ذخيره مي شود.</w:t>
            </w:r>
          </w:p>
        </w:tc>
      </w:tr>
      <w:tr w:rsidR="00DA2115" w:rsidRPr="00864C51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DA2115" w:rsidRPr="000D0112" w:rsidRDefault="00DA2115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Pr="0031579B" w:rsidRDefault="00DA2115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lastRenderedPageBreak/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NeedyJobId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سوابق کاري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Pr="0031579B" w:rsidRDefault="00DA2115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Default="00DA2115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JobName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عنوان شغل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Default="00DA2115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JobPlace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عنوان کارگاه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Default="00DA2115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IsInsurance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مشمول بيمه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boolean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false</w:t>
            </w: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ندارد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دارد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Default="00DA2115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FromDate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از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Default="00DA2115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ToDate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A211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DA2115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DA2115" w:rsidRDefault="00DA2115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DA2115" w:rsidRDefault="00C01E28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Salary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DA2115" w:rsidRDefault="00C01E2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حقوق دريافتي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DA2115" w:rsidRDefault="00C01E28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money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DA2115" w:rsidRDefault="00C01E2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DA2115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DA2115" w:rsidRPr="0031579B" w:rsidRDefault="00DA211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DA2115" w:rsidRPr="0031579B" w:rsidRDefault="00DF6A8F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</w:tbl>
    <w:p w:rsidR="00DA2115" w:rsidRDefault="00DA2115" w:rsidP="00DA2115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2"/>
        <w:gridCol w:w="2355"/>
        <w:gridCol w:w="2219"/>
        <w:gridCol w:w="3436"/>
      </w:tblGrid>
      <w:tr w:rsidR="00F71CF9" w:rsidRPr="00580529" w:rsidTr="00F71CF9">
        <w:trPr>
          <w:trHeight w:val="317"/>
          <w:jc w:val="center"/>
        </w:trPr>
        <w:tc>
          <w:tcPr>
            <w:tcW w:w="4942" w:type="dxa"/>
            <w:shd w:val="clear" w:color="auto" w:fill="F2F2F2"/>
            <w:vAlign w:val="center"/>
          </w:tcPr>
          <w:p w:rsidR="00F71CF9" w:rsidRPr="00580529" w:rsidRDefault="00F71CF9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55" w:type="dxa"/>
            <w:shd w:val="clear" w:color="auto" w:fill="F2F2F2"/>
            <w:vAlign w:val="center"/>
          </w:tcPr>
          <w:p w:rsidR="00F71CF9" w:rsidRPr="00580529" w:rsidRDefault="00F71CF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219" w:type="dxa"/>
            <w:shd w:val="clear" w:color="auto" w:fill="F2F2F2"/>
            <w:vAlign w:val="center"/>
          </w:tcPr>
          <w:p w:rsidR="00F71CF9" w:rsidRPr="00580529" w:rsidRDefault="00F71CF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36" w:type="dxa"/>
            <w:shd w:val="clear" w:color="auto" w:fill="F2F2F2"/>
            <w:vAlign w:val="center"/>
          </w:tcPr>
          <w:p w:rsidR="00F71CF9" w:rsidRPr="00580529" w:rsidRDefault="00F71CF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F71CF9" w:rsidRPr="00D87008" w:rsidTr="00F71CF9">
        <w:trPr>
          <w:jc w:val="center"/>
        </w:trPr>
        <w:tc>
          <w:tcPr>
            <w:tcW w:w="4942" w:type="dxa"/>
            <w:vAlign w:val="center"/>
          </w:tcPr>
          <w:p w:rsidR="00F71CF9" w:rsidRPr="00D87008" w:rsidRDefault="00F71CF9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>
              <w:t>NeedyJobs</w:t>
            </w:r>
          </w:p>
        </w:tc>
        <w:tc>
          <w:tcPr>
            <w:tcW w:w="2355" w:type="dxa"/>
            <w:vAlign w:val="center"/>
          </w:tcPr>
          <w:p w:rsidR="00F71CF9" w:rsidRPr="00D87008" w:rsidRDefault="00F71CF9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2219" w:type="dxa"/>
            <w:vAlign w:val="center"/>
          </w:tcPr>
          <w:p w:rsidR="00F71CF9" w:rsidRPr="00D87008" w:rsidRDefault="00F71CF9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36" w:type="dxa"/>
            <w:vAlign w:val="center"/>
          </w:tcPr>
          <w:p w:rsidR="00F71CF9" w:rsidRPr="00D87008" w:rsidRDefault="00F71CF9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</w:tbl>
    <w:p w:rsidR="00DA2115" w:rsidRDefault="00DA2115" w:rsidP="00DA2115">
      <w:pPr>
        <w:rPr>
          <w:lang w:bidi="fa-IR"/>
        </w:rPr>
      </w:pPr>
    </w:p>
    <w:p w:rsidR="00F71CF9" w:rsidRPr="00DA2115" w:rsidRDefault="00F71CF9" w:rsidP="00DA2115">
      <w:pPr>
        <w:rPr>
          <w:lang w:bidi="fa-IR"/>
        </w:rPr>
      </w:pPr>
    </w:p>
    <w:p w:rsidR="00F44D02" w:rsidRDefault="00364538" w:rsidP="006D5AB0">
      <w:pPr>
        <w:pStyle w:val="Heading2"/>
        <w:rPr>
          <w:rtl/>
          <w:lang w:bidi="fa-IR"/>
        </w:rPr>
      </w:pPr>
      <w:bookmarkStart w:id="20" w:name="_Toc66283175"/>
      <w:r>
        <w:rPr>
          <w:rFonts w:hint="cs"/>
          <w:rtl/>
        </w:rPr>
        <w:t xml:space="preserve">جدول وضعيت مسکن نيازمند </w:t>
      </w:r>
      <w:r>
        <w:t>tbl</w:t>
      </w:r>
      <w:r>
        <w:rPr>
          <w:lang w:bidi="fa-IR"/>
        </w:rPr>
        <w:t>NeedyHousing</w:t>
      </w:r>
      <w:bookmarkEnd w:id="20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54"/>
        <w:gridCol w:w="1583"/>
        <w:gridCol w:w="978"/>
        <w:gridCol w:w="663"/>
        <w:gridCol w:w="724"/>
        <w:gridCol w:w="903"/>
        <w:gridCol w:w="895"/>
        <w:gridCol w:w="990"/>
        <w:gridCol w:w="736"/>
        <w:gridCol w:w="1272"/>
        <w:gridCol w:w="3085"/>
      </w:tblGrid>
      <w:tr w:rsidR="00364538" w:rsidRPr="00864C51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364538" w:rsidRPr="000D0112" w:rsidRDefault="00364538" w:rsidP="00CB3AB5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CB3AB5">
              <w:rPr>
                <w:rFonts w:hint="cs"/>
                <w:b/>
                <w:bCs/>
                <w:szCs w:val="24"/>
                <w:rtl/>
                <w:lang w:bidi="fa-IR"/>
              </w:rPr>
              <w:t>وضعيت مسکن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نيازمند ذخيره مي شود.</w:t>
            </w:r>
          </w:p>
        </w:tc>
      </w:tr>
      <w:tr w:rsidR="00364538" w:rsidRPr="00864C51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364538" w:rsidRPr="000D0112" w:rsidRDefault="00364538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Pr="0031579B" w:rsidRDefault="00364538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Pr="0031579B" w:rsidRDefault="00364538" w:rsidP="008F349E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</w:t>
            </w:r>
            <w:r w:rsidR="008F349E">
              <w:rPr>
                <w:color w:val="000000"/>
                <w:szCs w:val="24"/>
              </w:rPr>
              <w:t>Housing</w:t>
            </w:r>
            <w:r>
              <w:rPr>
                <w:color w:val="000000"/>
                <w:szCs w:val="24"/>
              </w:rPr>
              <w:t>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Pr="0031579B" w:rsidRDefault="00CA5FB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مسکن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Pr="0031579B" w:rsidRDefault="00364538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Default="00125571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Default="00125571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HousingKindId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Default="0012557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نوع مسکن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125571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Default="0012557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12557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Default="003B0F45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Default="003B0F45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CityId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Default="003B0F4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شهر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3B0F45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Default="003B0F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3B0F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Default="008F7B89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HousingArea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Default="008F7B89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منطقه سکونت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Default="008F7B89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PostalCode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Default="008F7B89" w:rsidP="008F7B89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کدپستي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Default="008F7B89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Address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Default="008F7B89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ادرس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text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364538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364538" w:rsidRDefault="008F7B89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364538" w:rsidRDefault="008F7B89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تلفن ثابت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364538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12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364538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364538" w:rsidRPr="0031579B" w:rsidRDefault="0036453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364538" w:rsidRPr="0031579B" w:rsidRDefault="00364538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8F7B89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8F7B89" w:rsidRDefault="008F7B89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8F7B89" w:rsidRDefault="008F7B89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Mobile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8F7B89" w:rsidRDefault="008F7B89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تلفن همراه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8F7B89" w:rsidRDefault="008F7B89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8F7B89" w:rsidRDefault="0051422B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11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8F7B89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8F7B89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8F7B89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8F7B89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8F7B89" w:rsidRPr="0031579B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8F7B89" w:rsidRPr="0031579B" w:rsidRDefault="008F7B89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8F7B89" w:rsidRPr="0031579B" w:rsidRDefault="008F7B89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:rsidR="00364538" w:rsidRDefault="00364538" w:rsidP="00364538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0"/>
        <w:gridCol w:w="2349"/>
        <w:gridCol w:w="2258"/>
        <w:gridCol w:w="3425"/>
      </w:tblGrid>
      <w:tr w:rsidR="00364538" w:rsidRPr="00580529" w:rsidTr="00861ABC">
        <w:trPr>
          <w:trHeight w:val="317"/>
          <w:jc w:val="center"/>
        </w:trPr>
        <w:tc>
          <w:tcPr>
            <w:tcW w:w="4942" w:type="dxa"/>
            <w:shd w:val="clear" w:color="auto" w:fill="F2F2F2"/>
            <w:vAlign w:val="center"/>
          </w:tcPr>
          <w:p w:rsidR="00364538" w:rsidRPr="00580529" w:rsidRDefault="00364538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55" w:type="dxa"/>
            <w:shd w:val="clear" w:color="auto" w:fill="F2F2F2"/>
            <w:vAlign w:val="center"/>
          </w:tcPr>
          <w:p w:rsidR="00364538" w:rsidRPr="00580529" w:rsidRDefault="00364538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219" w:type="dxa"/>
            <w:shd w:val="clear" w:color="auto" w:fill="F2F2F2"/>
            <w:vAlign w:val="center"/>
          </w:tcPr>
          <w:p w:rsidR="00364538" w:rsidRPr="00580529" w:rsidRDefault="00364538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36" w:type="dxa"/>
            <w:shd w:val="clear" w:color="auto" w:fill="F2F2F2"/>
            <w:vAlign w:val="center"/>
          </w:tcPr>
          <w:p w:rsidR="00364538" w:rsidRPr="00580529" w:rsidRDefault="00364538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364538" w:rsidRPr="00D87008" w:rsidTr="00861ABC">
        <w:trPr>
          <w:jc w:val="center"/>
        </w:trPr>
        <w:tc>
          <w:tcPr>
            <w:tcW w:w="4942" w:type="dxa"/>
            <w:vAlign w:val="center"/>
          </w:tcPr>
          <w:p w:rsidR="00364538" w:rsidRPr="00D87008" w:rsidRDefault="00364538" w:rsidP="003E0762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</w:t>
            </w:r>
            <w:r w:rsidR="00910B23">
              <w:rPr>
                <w:rFonts w:cs="Times New Roman"/>
                <w:szCs w:val="24"/>
                <w:lang w:bidi="fa-IR"/>
              </w:rPr>
              <w:t>_NeedyHousing</w:t>
            </w:r>
          </w:p>
        </w:tc>
        <w:tc>
          <w:tcPr>
            <w:tcW w:w="2355" w:type="dxa"/>
            <w:vAlign w:val="center"/>
          </w:tcPr>
          <w:p w:rsidR="00364538" w:rsidRPr="00D87008" w:rsidRDefault="00364538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2219" w:type="dxa"/>
            <w:vAlign w:val="center"/>
          </w:tcPr>
          <w:p w:rsidR="00364538" w:rsidRPr="00D87008" w:rsidRDefault="00364538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36" w:type="dxa"/>
            <w:vAlign w:val="center"/>
          </w:tcPr>
          <w:p w:rsidR="00364538" w:rsidRPr="00D87008" w:rsidRDefault="00364538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910B23" w:rsidRPr="00D87008" w:rsidTr="00861ABC">
        <w:trPr>
          <w:jc w:val="center"/>
        </w:trPr>
        <w:tc>
          <w:tcPr>
            <w:tcW w:w="4942" w:type="dxa"/>
            <w:vAlign w:val="center"/>
          </w:tcPr>
          <w:p w:rsidR="00910B23" w:rsidRDefault="00910B23" w:rsidP="003E0762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Fk_NeedyHousingKind</w:t>
            </w:r>
          </w:p>
        </w:tc>
        <w:tc>
          <w:tcPr>
            <w:tcW w:w="2355" w:type="dxa"/>
            <w:vAlign w:val="center"/>
          </w:tcPr>
          <w:p w:rsidR="00910B23" w:rsidRDefault="00910B23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HousingKindId</w:t>
            </w:r>
          </w:p>
        </w:tc>
        <w:tc>
          <w:tcPr>
            <w:tcW w:w="2219" w:type="dxa"/>
            <w:vAlign w:val="center"/>
          </w:tcPr>
          <w:p w:rsidR="00910B23" w:rsidRDefault="00910B23" w:rsidP="00861ABC">
            <w:pPr>
              <w:bidi w:val="0"/>
              <w:ind w:left="-64"/>
              <w:jc w:val="center"/>
              <w:rPr>
                <w:lang w:bidi="fa-IR"/>
              </w:rPr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3436" w:type="dxa"/>
            <w:vAlign w:val="center"/>
          </w:tcPr>
          <w:p w:rsidR="00910B23" w:rsidRDefault="00910B23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  <w:tr w:rsidR="00910B23" w:rsidRPr="00D87008" w:rsidTr="00861ABC">
        <w:trPr>
          <w:jc w:val="center"/>
        </w:trPr>
        <w:tc>
          <w:tcPr>
            <w:tcW w:w="4942" w:type="dxa"/>
            <w:vAlign w:val="center"/>
          </w:tcPr>
          <w:p w:rsidR="00910B23" w:rsidRDefault="00910B23" w:rsidP="003E0762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Fk_NeedyHousingCity</w:t>
            </w:r>
          </w:p>
        </w:tc>
        <w:tc>
          <w:tcPr>
            <w:tcW w:w="2355" w:type="dxa"/>
            <w:vAlign w:val="center"/>
          </w:tcPr>
          <w:p w:rsidR="00910B23" w:rsidRDefault="00910B23" w:rsidP="00861ABC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CityId</w:t>
            </w:r>
          </w:p>
        </w:tc>
        <w:tc>
          <w:tcPr>
            <w:tcW w:w="2219" w:type="dxa"/>
            <w:vAlign w:val="center"/>
          </w:tcPr>
          <w:p w:rsidR="00910B23" w:rsidRDefault="00910B23" w:rsidP="00861ABC">
            <w:pPr>
              <w:bidi w:val="0"/>
              <w:ind w:left="-64"/>
              <w:jc w:val="center"/>
              <w:rPr>
                <w:lang w:bidi="fa-IR"/>
              </w:rPr>
            </w:pPr>
            <w:r>
              <w:t>tblGeographicalAreas</w:t>
            </w:r>
          </w:p>
        </w:tc>
        <w:tc>
          <w:tcPr>
            <w:tcW w:w="3436" w:type="dxa"/>
            <w:vAlign w:val="center"/>
          </w:tcPr>
          <w:p w:rsidR="00910B23" w:rsidRDefault="00910B23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 w:rsidRPr="0031579B">
              <w:rPr>
                <w:color w:val="000000"/>
                <w:szCs w:val="24"/>
              </w:rPr>
              <w:t>GeoAreaId</w:t>
            </w:r>
          </w:p>
        </w:tc>
      </w:tr>
    </w:tbl>
    <w:p w:rsidR="00364538" w:rsidRPr="00364538" w:rsidRDefault="00364538" w:rsidP="00364538">
      <w:pPr>
        <w:rPr>
          <w:lang w:bidi="fa-IR"/>
        </w:rPr>
      </w:pPr>
    </w:p>
    <w:p w:rsidR="007F4D2E" w:rsidRDefault="007F4D2E" w:rsidP="006D5AB0">
      <w:pPr>
        <w:pStyle w:val="Heading2"/>
        <w:rPr>
          <w:rtl/>
          <w:lang w:bidi="fa-IR"/>
        </w:rPr>
      </w:pPr>
      <w:bookmarkStart w:id="21" w:name="_Toc66283176"/>
      <w:r>
        <w:rPr>
          <w:rFonts w:hint="cs"/>
          <w:rtl/>
        </w:rPr>
        <w:t xml:space="preserve">جدول سوابق بيماري </w:t>
      </w:r>
      <w:r>
        <w:t>tblNeedySickness</w:t>
      </w:r>
      <w:bookmarkEnd w:id="21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048"/>
        <w:gridCol w:w="1559"/>
        <w:gridCol w:w="1056"/>
        <w:gridCol w:w="662"/>
        <w:gridCol w:w="724"/>
        <w:gridCol w:w="903"/>
        <w:gridCol w:w="895"/>
        <w:gridCol w:w="990"/>
        <w:gridCol w:w="736"/>
        <w:gridCol w:w="1272"/>
        <w:gridCol w:w="3038"/>
      </w:tblGrid>
      <w:tr w:rsidR="009377D1" w:rsidRPr="00864C51" w:rsidTr="00861ABC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9377D1" w:rsidRPr="000D0112" w:rsidRDefault="009377D1" w:rsidP="00ED5A79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ED5A79">
              <w:rPr>
                <w:rFonts w:hint="cs"/>
                <w:b/>
                <w:bCs/>
                <w:szCs w:val="24"/>
                <w:rtl/>
                <w:lang w:bidi="fa-IR"/>
              </w:rPr>
              <w:t>سوابق بيماري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نيازمند </w:t>
            </w:r>
            <w:r w:rsidR="00ED5A79">
              <w:rPr>
                <w:rFonts w:hint="cs"/>
                <w:b/>
                <w:bCs/>
                <w:szCs w:val="24"/>
                <w:rtl/>
                <w:lang w:bidi="fa-IR"/>
              </w:rPr>
              <w:t xml:space="preserve">وخانواده نيازمند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ذخيره مي شود.</w:t>
            </w:r>
          </w:p>
        </w:tc>
      </w:tr>
      <w:tr w:rsidR="009377D1" w:rsidRPr="00864C51" w:rsidTr="00861ABC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9377D1" w:rsidRPr="000D0112" w:rsidRDefault="009377D1" w:rsidP="00861ABC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Pr="0031579B" w:rsidRDefault="009377D1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Pr="0031579B" w:rsidRDefault="009377D1" w:rsidP="0004640F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</w:t>
            </w:r>
            <w:r w:rsidR="0004640F">
              <w:rPr>
                <w:color w:val="000000"/>
                <w:szCs w:val="24"/>
              </w:rPr>
              <w:t>Sickness</w:t>
            </w:r>
            <w:r>
              <w:rPr>
                <w:color w:val="000000"/>
                <w:szCs w:val="24"/>
              </w:rPr>
              <w:t>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Pr="0031579B" w:rsidRDefault="009377D1" w:rsidP="0004640F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شناسه </w:t>
            </w:r>
            <w:r w:rsidR="0004640F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سوابق بيماري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Pr="0031579B" w:rsidRDefault="009377D1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نيازمند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866FA8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907445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NeedyFamilyId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907445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عائله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907445" w:rsidP="00861ABC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907445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0B1928" w:rsidP="00861ABC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0B1928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SicknessKindId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0B192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نوع بيماري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0B1928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0B192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0B1928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F5165D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F5165D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SicknessName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F5165D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بيماري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F5165D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Default="00F5165D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700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F5165D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F5165D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2A1271" w:rsidP="00861ABC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Treatment</w:t>
            </w:r>
            <w:r w:rsidR="00F5165D">
              <w:rPr>
                <w:color w:val="000000"/>
                <w:szCs w:val="24"/>
                <w:lang w:bidi="fa-IR"/>
              </w:rPr>
              <w:t>Cost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F5165D" w:rsidP="002A1271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هزينه</w:t>
            </w:r>
            <w:r w:rsidR="002A1271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درمان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F5165D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money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F5165D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اگر نوع داده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money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نبود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decimal(19,3)</w:t>
            </w: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F5165D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7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1D3E22" w:rsidP="00861ABC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TreatmentStatus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1D3E22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وضعيت درمان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1D3E22" w:rsidP="00861ABC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tinyint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4F4942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Default="004F4942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1درمان شده </w:t>
            </w:r>
          </w:p>
          <w:p w:rsidR="004F4942" w:rsidRDefault="004F4942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2 درحال درمان</w:t>
            </w:r>
          </w:p>
          <w:p w:rsidR="004F4942" w:rsidRPr="0031579B" w:rsidRDefault="004F4942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3 درمان نشده</w:t>
            </w: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0C3358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8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3420F1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F</w:t>
            </w:r>
            <w:r w:rsidR="006F1308">
              <w:rPr>
                <w:color w:val="000000"/>
                <w:szCs w:val="24"/>
              </w:rPr>
              <w:t>om</w:t>
            </w:r>
            <w:r w:rsidR="00592BE8">
              <w:rPr>
                <w:color w:val="000000"/>
                <w:szCs w:val="24"/>
              </w:rPr>
              <w:t>e</w:t>
            </w:r>
            <w:r w:rsidR="006F1308">
              <w:rPr>
                <w:color w:val="000000"/>
                <w:szCs w:val="24"/>
              </w:rPr>
              <w:t>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6F1308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ازتاريخ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5F5136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Default="005F513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9377D1" w:rsidRPr="002253DD" w:rsidTr="00861ABC">
        <w:trPr>
          <w:jc w:val="center"/>
        </w:trPr>
        <w:tc>
          <w:tcPr>
            <w:tcW w:w="747" w:type="dxa"/>
            <w:shd w:val="clear" w:color="auto" w:fill="auto"/>
          </w:tcPr>
          <w:p w:rsidR="009377D1" w:rsidRDefault="005F5136" w:rsidP="00861ABC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9377D1" w:rsidRDefault="003420F1" w:rsidP="00861ABC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</w:t>
            </w:r>
            <w:r w:rsidR="005F5136">
              <w:rPr>
                <w:color w:val="000000"/>
                <w:szCs w:val="24"/>
              </w:rPr>
              <w:t>oDate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9377D1" w:rsidRDefault="005F5136" w:rsidP="00861ABC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تاتاريخ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9377D1" w:rsidRDefault="005F5136" w:rsidP="00861ABC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9377D1" w:rsidRDefault="005F5136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9377D1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9377D1" w:rsidRPr="0031579B" w:rsidRDefault="009377D1" w:rsidP="00861ABC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9377D1" w:rsidRPr="0031579B" w:rsidRDefault="009377D1" w:rsidP="00861ABC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:rsidR="007F4D2E" w:rsidRDefault="007F4D2E" w:rsidP="007F4D2E">
      <w:pPr>
        <w:rPr>
          <w:lang w:bidi="fa-IR"/>
        </w:rPr>
      </w:pPr>
    </w:p>
    <w:p w:rsidR="00A8104C" w:rsidRDefault="00A8104C" w:rsidP="007F4D2E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42"/>
        <w:gridCol w:w="2355"/>
        <w:gridCol w:w="2219"/>
        <w:gridCol w:w="3436"/>
      </w:tblGrid>
      <w:tr w:rsidR="00ED5A79" w:rsidRPr="00580529" w:rsidTr="00861ABC">
        <w:trPr>
          <w:trHeight w:val="317"/>
          <w:jc w:val="center"/>
        </w:trPr>
        <w:tc>
          <w:tcPr>
            <w:tcW w:w="4942" w:type="dxa"/>
            <w:shd w:val="clear" w:color="auto" w:fill="F2F2F2"/>
            <w:vAlign w:val="center"/>
          </w:tcPr>
          <w:p w:rsidR="00ED5A79" w:rsidRPr="00580529" w:rsidRDefault="00ED5A79" w:rsidP="00861ABC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55" w:type="dxa"/>
            <w:shd w:val="clear" w:color="auto" w:fill="F2F2F2"/>
            <w:vAlign w:val="center"/>
          </w:tcPr>
          <w:p w:rsidR="00ED5A79" w:rsidRPr="00580529" w:rsidRDefault="00ED5A7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219" w:type="dxa"/>
            <w:shd w:val="clear" w:color="auto" w:fill="F2F2F2"/>
            <w:vAlign w:val="center"/>
          </w:tcPr>
          <w:p w:rsidR="00ED5A79" w:rsidRPr="00580529" w:rsidRDefault="00ED5A7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36" w:type="dxa"/>
            <w:shd w:val="clear" w:color="auto" w:fill="F2F2F2"/>
            <w:vAlign w:val="center"/>
          </w:tcPr>
          <w:p w:rsidR="00ED5A79" w:rsidRPr="00580529" w:rsidRDefault="00ED5A79" w:rsidP="00861ABC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ED5A79" w:rsidRPr="00D87008" w:rsidTr="00861ABC">
        <w:trPr>
          <w:jc w:val="center"/>
        </w:trPr>
        <w:tc>
          <w:tcPr>
            <w:tcW w:w="4942" w:type="dxa"/>
            <w:vAlign w:val="center"/>
          </w:tcPr>
          <w:p w:rsidR="00ED5A79" w:rsidRPr="00D87008" w:rsidRDefault="00ED5A79" w:rsidP="00D935E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Fk_Needy</w:t>
            </w:r>
            <w:r w:rsidR="00D935EA">
              <w:rPr>
                <w:rFonts w:cs="Times New Roman"/>
                <w:szCs w:val="24"/>
                <w:lang w:bidi="fa-IR"/>
              </w:rPr>
              <w:t>Sickness</w:t>
            </w:r>
          </w:p>
        </w:tc>
        <w:tc>
          <w:tcPr>
            <w:tcW w:w="2355" w:type="dxa"/>
            <w:vAlign w:val="center"/>
          </w:tcPr>
          <w:p w:rsidR="00ED5A79" w:rsidRPr="00D87008" w:rsidRDefault="00ED5A79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NeedyId</w:t>
            </w:r>
          </w:p>
        </w:tc>
        <w:tc>
          <w:tcPr>
            <w:tcW w:w="2219" w:type="dxa"/>
            <w:vAlign w:val="center"/>
          </w:tcPr>
          <w:p w:rsidR="00ED5A79" w:rsidRPr="00D87008" w:rsidRDefault="00ED5A79" w:rsidP="00861ABC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3436" w:type="dxa"/>
            <w:vAlign w:val="center"/>
          </w:tcPr>
          <w:p w:rsidR="00ED5A79" w:rsidRPr="00D87008" w:rsidRDefault="00ED5A79" w:rsidP="00861ABC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ED5A79" w:rsidRPr="00D87008" w:rsidTr="00861ABC">
        <w:trPr>
          <w:jc w:val="center"/>
        </w:trPr>
        <w:tc>
          <w:tcPr>
            <w:tcW w:w="4942" w:type="dxa"/>
            <w:vAlign w:val="center"/>
          </w:tcPr>
          <w:p w:rsidR="00ED5A79" w:rsidRDefault="003015A7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Fk_NeedySicknessFamily</w:t>
            </w:r>
          </w:p>
        </w:tc>
        <w:tc>
          <w:tcPr>
            <w:tcW w:w="2355" w:type="dxa"/>
            <w:vAlign w:val="center"/>
          </w:tcPr>
          <w:p w:rsidR="00ED5A79" w:rsidRDefault="003015A7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NeedyFamilyId</w:t>
            </w:r>
          </w:p>
        </w:tc>
        <w:tc>
          <w:tcPr>
            <w:tcW w:w="2219" w:type="dxa"/>
            <w:vAlign w:val="center"/>
          </w:tcPr>
          <w:p w:rsidR="00ED5A79" w:rsidRDefault="003015A7" w:rsidP="00861ABC">
            <w:pPr>
              <w:bidi w:val="0"/>
              <w:ind w:left="-64"/>
              <w:jc w:val="center"/>
              <w:rPr>
                <w:lang w:bidi="fa-IR"/>
              </w:rPr>
            </w:pPr>
            <w:r>
              <w:rPr>
                <w:lang w:bidi="fa-IR"/>
              </w:rPr>
              <w:t>tblNeedyFamily</w:t>
            </w:r>
          </w:p>
        </w:tc>
        <w:tc>
          <w:tcPr>
            <w:tcW w:w="3436" w:type="dxa"/>
            <w:vAlign w:val="center"/>
          </w:tcPr>
          <w:p w:rsidR="00ED5A79" w:rsidRDefault="003015A7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NeedyFamilyId</w:t>
            </w:r>
          </w:p>
        </w:tc>
      </w:tr>
      <w:tr w:rsidR="00ED5A79" w:rsidRPr="00D87008" w:rsidTr="00861ABC">
        <w:trPr>
          <w:jc w:val="center"/>
        </w:trPr>
        <w:tc>
          <w:tcPr>
            <w:tcW w:w="4942" w:type="dxa"/>
            <w:vAlign w:val="center"/>
          </w:tcPr>
          <w:p w:rsidR="00ED5A79" w:rsidRDefault="00362B4D" w:rsidP="00861ABC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Fk_NeedySicknessKind</w:t>
            </w:r>
          </w:p>
        </w:tc>
        <w:tc>
          <w:tcPr>
            <w:tcW w:w="2355" w:type="dxa"/>
            <w:vAlign w:val="center"/>
          </w:tcPr>
          <w:p w:rsidR="00ED5A79" w:rsidRDefault="00362B4D" w:rsidP="00861ABC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SicknessKindId</w:t>
            </w:r>
          </w:p>
        </w:tc>
        <w:tc>
          <w:tcPr>
            <w:tcW w:w="2219" w:type="dxa"/>
            <w:vAlign w:val="center"/>
          </w:tcPr>
          <w:p w:rsidR="00ED5A79" w:rsidRDefault="00C01270" w:rsidP="00861ABC">
            <w:pPr>
              <w:bidi w:val="0"/>
              <w:ind w:left="-64"/>
              <w:jc w:val="center"/>
              <w:rPr>
                <w:lang w:bidi="fa-IR"/>
              </w:rPr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3436" w:type="dxa"/>
            <w:vAlign w:val="center"/>
          </w:tcPr>
          <w:p w:rsidR="00ED5A79" w:rsidRDefault="00C01270" w:rsidP="00861ABC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</w:tbl>
    <w:p w:rsidR="009377D1" w:rsidRDefault="009377D1" w:rsidP="007F4D2E">
      <w:pPr>
        <w:rPr>
          <w:rtl/>
          <w:lang w:bidi="fa-IR"/>
        </w:rPr>
      </w:pPr>
    </w:p>
    <w:p w:rsidR="004032A6" w:rsidRDefault="004032A6" w:rsidP="006D5AB0">
      <w:pPr>
        <w:pStyle w:val="Heading2"/>
        <w:rPr>
          <w:lang w:bidi="fa-IR"/>
        </w:rPr>
      </w:pPr>
      <w:bookmarkStart w:id="22" w:name="_Toc66283177"/>
      <w:r>
        <w:rPr>
          <w:rFonts w:hint="cs"/>
          <w:rtl/>
          <w:lang w:bidi="fa-IR"/>
        </w:rPr>
        <w:t xml:space="preserve">جدول </w:t>
      </w:r>
      <w:r w:rsidR="00FB3C98">
        <w:rPr>
          <w:rFonts w:hint="cs"/>
          <w:rtl/>
          <w:lang w:bidi="fa-IR"/>
        </w:rPr>
        <w:t xml:space="preserve">جزئيات کمک غير نقدي طرح </w:t>
      </w:r>
      <w:r w:rsidR="00FB3C98">
        <w:rPr>
          <w:lang w:bidi="fa-IR"/>
        </w:rPr>
        <w:t>tblNonCashAssistanceDetail</w:t>
      </w:r>
      <w:bookmarkEnd w:id="22"/>
    </w:p>
    <w:p w:rsidR="00A61EDF" w:rsidRPr="00A61EDF" w:rsidRDefault="00A61EDF" w:rsidP="00A61EDF">
      <w:pPr>
        <w:rPr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923"/>
        <w:gridCol w:w="1342"/>
        <w:gridCol w:w="1056"/>
        <w:gridCol w:w="657"/>
        <w:gridCol w:w="724"/>
        <w:gridCol w:w="903"/>
        <w:gridCol w:w="895"/>
        <w:gridCol w:w="990"/>
        <w:gridCol w:w="736"/>
        <w:gridCol w:w="1272"/>
        <w:gridCol w:w="2385"/>
      </w:tblGrid>
      <w:tr w:rsidR="00B9054D" w:rsidRPr="00864C51" w:rsidTr="00796356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جزئيات کمک</w:t>
            </w:r>
            <w:r w:rsidR="00EC0004"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غير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نقدي مختص به طرح يا نيازمند مرتبط به طرح تعريف مي شود.</w:t>
            </w:r>
          </w:p>
        </w:tc>
      </w:tr>
      <w:tr w:rsidR="00B9054D" w:rsidRPr="00864C51" w:rsidTr="00796356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B9054D" w:rsidRPr="000D0112" w:rsidRDefault="00B9054D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B9054D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9054D" w:rsidRPr="0031579B" w:rsidRDefault="00B9054D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9054D" w:rsidRPr="0031579B" w:rsidRDefault="00A61EDF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Non</w:t>
            </w:r>
            <w:r w:rsidR="00B9054D">
              <w:rPr>
                <w:color w:val="000000"/>
                <w:szCs w:val="24"/>
                <w:lang w:bidi="fa-IR"/>
              </w:rPr>
              <w:t>CashAssistanceDetailId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9054D" w:rsidRPr="0031579B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جزئيات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9054D" w:rsidRPr="0031579B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B9054D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9054D" w:rsidRPr="0031579B" w:rsidRDefault="00B9054D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9054D" w:rsidRPr="0031579B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 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9054D" w:rsidRPr="0031579B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3 کليد يکتا ترکيبي را مي سازد</w:t>
            </w:r>
          </w:p>
        </w:tc>
      </w:tr>
      <w:tr w:rsidR="00B9054D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9054D" w:rsidRDefault="00B9054D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9054D" w:rsidRPr="0031579B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طرح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9054D" w:rsidRPr="0031579B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B9054D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9054D" w:rsidRDefault="00B9054D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9054D" w:rsidRDefault="00A61EDF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Goods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9054D" w:rsidRDefault="00A61EDF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کالا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9054D" w:rsidRDefault="00A61EDF" w:rsidP="00796356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9054D" w:rsidRPr="0031579B" w:rsidRDefault="00A61EDF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9054D" w:rsidRDefault="00F33E3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36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9054D" w:rsidRDefault="00B9054D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B9054D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9054D" w:rsidRDefault="00B9054D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9054D" w:rsidRDefault="00C11CCB" w:rsidP="00796356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NeededCount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9054D" w:rsidRDefault="00C11CCB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تعداد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9054D" w:rsidRDefault="00C11CCB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smallint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9054D" w:rsidRDefault="00C11CCB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9054D" w:rsidRDefault="00B9054D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B9054D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9054D" w:rsidRDefault="00B9054D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lastRenderedPageBreak/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Description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9054D" w:rsidRDefault="00B9054D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توضيحات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9054D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9054D" w:rsidRPr="0031579B" w:rsidRDefault="00B9054D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9054D" w:rsidRDefault="00B9054D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</w:tbl>
    <w:p w:rsidR="00704B01" w:rsidRDefault="00704B01" w:rsidP="00704B01">
      <w:pPr>
        <w:rPr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9"/>
        <w:gridCol w:w="2336"/>
        <w:gridCol w:w="2486"/>
        <w:gridCol w:w="3311"/>
      </w:tblGrid>
      <w:tr w:rsidR="00B9054D" w:rsidRPr="00580529" w:rsidTr="00796356">
        <w:trPr>
          <w:trHeight w:val="317"/>
          <w:jc w:val="center"/>
        </w:trPr>
        <w:tc>
          <w:tcPr>
            <w:tcW w:w="4981" w:type="dxa"/>
            <w:shd w:val="clear" w:color="auto" w:fill="F2F2F2"/>
            <w:vAlign w:val="center"/>
          </w:tcPr>
          <w:p w:rsidR="00B9054D" w:rsidRPr="00580529" w:rsidRDefault="00B9054D" w:rsidP="00796356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367" w:type="dxa"/>
            <w:shd w:val="clear" w:color="auto" w:fill="F2F2F2"/>
            <w:vAlign w:val="center"/>
          </w:tcPr>
          <w:p w:rsidR="00B9054D" w:rsidRPr="00580529" w:rsidRDefault="00B9054D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147" w:type="dxa"/>
            <w:shd w:val="clear" w:color="auto" w:fill="F2F2F2"/>
            <w:vAlign w:val="center"/>
          </w:tcPr>
          <w:p w:rsidR="00B9054D" w:rsidRPr="00580529" w:rsidRDefault="00B9054D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3457" w:type="dxa"/>
            <w:shd w:val="clear" w:color="auto" w:fill="F2F2F2"/>
            <w:vAlign w:val="center"/>
          </w:tcPr>
          <w:p w:rsidR="00B9054D" w:rsidRPr="00580529" w:rsidRDefault="00B9054D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B9054D" w:rsidRPr="00D87008" w:rsidTr="00796356">
        <w:trPr>
          <w:jc w:val="center"/>
        </w:trPr>
        <w:tc>
          <w:tcPr>
            <w:tcW w:w="4981" w:type="dxa"/>
            <w:vAlign w:val="center"/>
          </w:tcPr>
          <w:p w:rsidR="00B9054D" w:rsidRPr="00D87008" w:rsidRDefault="00B9054D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C11CCB">
              <w:rPr>
                <w:rFonts w:cs="Times New Roman"/>
                <w:szCs w:val="24"/>
                <w:lang w:bidi="fa-IR"/>
              </w:rPr>
              <w:t>Non</w:t>
            </w:r>
            <w:r>
              <w:rPr>
                <w:rFonts w:cs="Times New Roman"/>
                <w:szCs w:val="24"/>
                <w:lang w:bidi="fa-IR"/>
              </w:rPr>
              <w:t>CashAssistanceNeedyPlan</w:t>
            </w:r>
          </w:p>
        </w:tc>
        <w:tc>
          <w:tcPr>
            <w:tcW w:w="2367" w:type="dxa"/>
            <w:vAlign w:val="center"/>
          </w:tcPr>
          <w:p w:rsidR="00B9054D" w:rsidRPr="00D87008" w:rsidRDefault="00B9054D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  <w:tc>
          <w:tcPr>
            <w:tcW w:w="2147" w:type="dxa"/>
            <w:vAlign w:val="center"/>
          </w:tcPr>
          <w:p w:rsidR="00B9054D" w:rsidRPr="00D87008" w:rsidRDefault="00B9054D" w:rsidP="00796356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tblAssignNeedyToPlans</w:t>
            </w:r>
          </w:p>
        </w:tc>
        <w:tc>
          <w:tcPr>
            <w:tcW w:w="3457" w:type="dxa"/>
            <w:vAlign w:val="center"/>
          </w:tcPr>
          <w:p w:rsidR="00B9054D" w:rsidRPr="00D87008" w:rsidRDefault="00B9054D" w:rsidP="00796356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AssignNeedyPlanId</w:t>
            </w:r>
          </w:p>
        </w:tc>
      </w:tr>
      <w:tr w:rsidR="00B9054D" w:rsidRPr="00D87008" w:rsidTr="00796356">
        <w:trPr>
          <w:jc w:val="center"/>
        </w:trPr>
        <w:tc>
          <w:tcPr>
            <w:tcW w:w="4981" w:type="dxa"/>
            <w:vAlign w:val="center"/>
          </w:tcPr>
          <w:p w:rsidR="00B9054D" w:rsidRDefault="00B9054D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C11CCB">
              <w:rPr>
                <w:rFonts w:cs="Times New Roman"/>
                <w:szCs w:val="24"/>
                <w:lang w:bidi="fa-IR"/>
              </w:rPr>
              <w:t>Non</w:t>
            </w:r>
            <w:r>
              <w:rPr>
                <w:rFonts w:cs="Times New Roman"/>
                <w:szCs w:val="24"/>
                <w:lang w:bidi="fa-IR"/>
              </w:rPr>
              <w:t>CashAssistancePlan</w:t>
            </w:r>
          </w:p>
        </w:tc>
        <w:tc>
          <w:tcPr>
            <w:tcW w:w="2367" w:type="dxa"/>
            <w:vAlign w:val="center"/>
          </w:tcPr>
          <w:p w:rsidR="00B9054D" w:rsidRDefault="00B9054D" w:rsidP="00796356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  <w:tc>
          <w:tcPr>
            <w:tcW w:w="2147" w:type="dxa"/>
            <w:vAlign w:val="center"/>
          </w:tcPr>
          <w:p w:rsidR="00B9054D" w:rsidRDefault="00B9054D" w:rsidP="00796356">
            <w:pPr>
              <w:bidi w:val="0"/>
              <w:ind w:left="-64"/>
              <w:jc w:val="center"/>
              <w:rPr>
                <w:lang w:bidi="fa-IR"/>
              </w:rPr>
            </w:pPr>
            <w:r w:rsidRPr="00300CD0">
              <w:rPr>
                <w:color w:val="000000" w:themeColor="text1"/>
                <w:lang w:bidi="fa-IR"/>
              </w:rPr>
              <w:t>tblPlans</w:t>
            </w:r>
          </w:p>
        </w:tc>
        <w:tc>
          <w:tcPr>
            <w:tcW w:w="3457" w:type="dxa"/>
            <w:vAlign w:val="center"/>
          </w:tcPr>
          <w:p w:rsidR="00B9054D" w:rsidRDefault="00B9054D" w:rsidP="00796356">
            <w:pPr>
              <w:bidi w:val="0"/>
              <w:ind w:left="-64"/>
              <w:jc w:val="center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PlanId</w:t>
            </w:r>
          </w:p>
        </w:tc>
      </w:tr>
    </w:tbl>
    <w:p w:rsidR="00B9054D" w:rsidRPr="00704B01" w:rsidRDefault="00B9054D" w:rsidP="00704B01">
      <w:pPr>
        <w:rPr>
          <w:lang w:bidi="fa-IR"/>
        </w:rPr>
      </w:pPr>
    </w:p>
    <w:p w:rsidR="00EA7475" w:rsidRDefault="00193730" w:rsidP="006D5AB0">
      <w:pPr>
        <w:pStyle w:val="Heading2"/>
        <w:rPr>
          <w:lang w:bidi="fa-IR"/>
        </w:rPr>
      </w:pPr>
      <w:bookmarkStart w:id="23" w:name="_Toc66283178"/>
      <w:r>
        <w:rPr>
          <w:rFonts w:hint="cs"/>
          <w:rtl/>
          <w:lang w:bidi="fa-IR"/>
        </w:rPr>
        <w:t xml:space="preserve">جدول </w:t>
      </w:r>
      <w:r w:rsidR="00634C9E">
        <w:rPr>
          <w:rFonts w:hint="cs"/>
          <w:rtl/>
          <w:lang w:bidi="fa-IR"/>
        </w:rPr>
        <w:t xml:space="preserve">درخواست کمک غيرنقدي </w:t>
      </w:r>
      <w:r w:rsidR="00634C9E" w:rsidRPr="00FD6EE8">
        <w:rPr>
          <w:lang w:bidi="fa-IR"/>
        </w:rPr>
        <w:t>tblNonCashRequest</w:t>
      </w:r>
      <w:bookmarkEnd w:id="23"/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923"/>
        <w:gridCol w:w="1346"/>
        <w:gridCol w:w="1056"/>
        <w:gridCol w:w="657"/>
        <w:gridCol w:w="724"/>
        <w:gridCol w:w="903"/>
        <w:gridCol w:w="895"/>
        <w:gridCol w:w="990"/>
        <w:gridCol w:w="736"/>
        <w:gridCol w:w="1272"/>
        <w:gridCol w:w="2381"/>
      </w:tblGrid>
      <w:tr w:rsidR="00B76973" w:rsidRPr="00864C51" w:rsidTr="00796356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B76973" w:rsidRPr="000D0112" w:rsidRDefault="00B76973" w:rsidP="00337358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707EF9">
              <w:rPr>
                <w:rFonts w:hint="cs"/>
                <w:b/>
                <w:bCs/>
                <w:szCs w:val="24"/>
                <w:rtl/>
                <w:lang w:bidi="fa-IR"/>
              </w:rPr>
              <w:t>درخواست کمک غيرنقدي از سوي خير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 تعريف مي شود.</w:t>
            </w:r>
          </w:p>
        </w:tc>
      </w:tr>
      <w:tr w:rsidR="004D5C80" w:rsidRPr="00864C51" w:rsidTr="00796356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054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583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978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3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724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903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895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990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36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272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085" w:type="dxa"/>
            <w:shd w:val="clear" w:color="auto" w:fill="auto"/>
          </w:tcPr>
          <w:p w:rsidR="00B76973" w:rsidRPr="000D0112" w:rsidRDefault="00B76973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6973" w:rsidRPr="0031579B" w:rsidRDefault="00B76973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6973" w:rsidRPr="0031579B" w:rsidRDefault="00B95F2A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</w:t>
            </w:r>
            <w:r w:rsidR="00403334">
              <w:rPr>
                <w:color w:val="000000"/>
                <w:szCs w:val="24"/>
                <w:lang w:bidi="fa-IR"/>
              </w:rPr>
              <w:t>equestId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6973" w:rsidRPr="0031579B" w:rsidRDefault="00403334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درخواست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6973" w:rsidRPr="0031579B" w:rsidRDefault="00403334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76973" w:rsidRPr="0031579B" w:rsidRDefault="0040333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76973" w:rsidRPr="0031579B" w:rsidRDefault="005A1449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6973" w:rsidRPr="0031579B" w:rsidRDefault="00B76973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6973" w:rsidRPr="0031579B" w:rsidRDefault="00B76973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6973" w:rsidRPr="0031579B" w:rsidRDefault="00B532C3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NonCashAssistanceDetailId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6973" w:rsidRPr="0031579B" w:rsidRDefault="00B532C3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کمک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6973" w:rsidRPr="0031579B" w:rsidRDefault="00B532C3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76973" w:rsidRPr="0031579B" w:rsidRDefault="00B532C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76973" w:rsidRDefault="00B532C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6973" w:rsidRPr="0031579B" w:rsidRDefault="00B76973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6973" w:rsidRDefault="00B76973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6973" w:rsidRPr="0031579B" w:rsidRDefault="002548E6" w:rsidP="00796356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DonatorId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6973" w:rsidRPr="0031579B" w:rsidRDefault="002548E6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خير(اهدا کننده)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6973" w:rsidRDefault="00853FFE" w:rsidP="00796356">
            <w:pPr>
              <w:bidi w:val="0"/>
              <w:jc w:val="both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76973" w:rsidRDefault="00853FF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6973" w:rsidRPr="0031579B" w:rsidRDefault="00B76973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6973" w:rsidRDefault="00B76973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6973" w:rsidRDefault="00B95F2A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6973" w:rsidRDefault="00B95F2A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درخواست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6973" w:rsidRDefault="004D6CF5" w:rsidP="00796356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date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6973" w:rsidRPr="0031579B" w:rsidRDefault="006B44F9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76973" w:rsidRDefault="004D6CF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6973" w:rsidRDefault="00B76973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6973" w:rsidRDefault="00B76973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6973" w:rsidRDefault="006B44F9" w:rsidP="00796356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Description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6973" w:rsidRDefault="006B44F9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توضيحات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6973" w:rsidRDefault="004D5C80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6973" w:rsidRDefault="00B76973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6973" w:rsidRDefault="00B76973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6973" w:rsidRDefault="00B70556" w:rsidP="00796356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GoodsStatusId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6973" w:rsidRDefault="00B70556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وضعيت کالا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6973" w:rsidRDefault="00B70556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76973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95" w:type="dxa"/>
            <w:shd w:val="clear" w:color="auto" w:fill="auto"/>
            <w:vAlign w:val="center"/>
          </w:tcPr>
          <w:p w:rsidR="00B76973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6973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6973" w:rsidRPr="0031579B" w:rsidRDefault="00B76973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6973" w:rsidRDefault="00B76973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B70556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B70556" w:rsidRDefault="00356079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B70556" w:rsidRDefault="004D5C80" w:rsidP="00796356">
            <w:pPr>
              <w:bidi w:val="0"/>
              <w:rPr>
                <w:color w:val="000000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GoodsCount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B70556" w:rsidRDefault="004D5C80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تعداد کالا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B70556" w:rsidRDefault="004D5C80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smallint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B70556" w:rsidRPr="0031579B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B70556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B70556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B70556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B70556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B70556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B70556" w:rsidRPr="0031579B" w:rsidRDefault="00B705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B70556" w:rsidRDefault="00B70556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4D5C80" w:rsidRDefault="004D5C80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DeliveryAddress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4D5C80" w:rsidRDefault="004D5C80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آدرس تحويل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text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4D5C80" w:rsidRPr="0031579B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4D5C80" w:rsidRPr="0031579B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4D5C80" w:rsidRDefault="004D5C80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4D5C80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4D5C80" w:rsidRDefault="004D5C80" w:rsidP="00796356">
            <w:pPr>
              <w:pStyle w:val="ListParagraph"/>
              <w:ind w:left="0"/>
              <w:jc w:val="center"/>
              <w:rPr>
                <w:szCs w:val="24"/>
                <w:rtl/>
                <w:lang w:bidi="fa-IR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DeliveryName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4D5C80" w:rsidRDefault="004D5C80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نام تحويل دهنده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4D5C80" w:rsidRPr="0031579B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500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4D5C80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4D5C80" w:rsidRPr="0031579B" w:rsidRDefault="004D5C80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4D5C80" w:rsidRDefault="004D5C80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075055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075055" w:rsidRDefault="00075055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10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075055" w:rsidRDefault="00A51F0C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PostalCode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075055" w:rsidRDefault="00A51F0C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کدپستي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075055" w:rsidRDefault="00A51F0C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075055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075055" w:rsidRDefault="0007505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075055" w:rsidRDefault="0007505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075055" w:rsidRDefault="0007505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:rsidR="00075055" w:rsidRDefault="0007505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075055" w:rsidRDefault="0007505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075055" w:rsidRPr="0031579B" w:rsidRDefault="0007505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075055" w:rsidRDefault="00075055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A51F0C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A51F0C" w:rsidRDefault="00A51F0C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phoneNumber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A51F0C" w:rsidRDefault="00A51F0C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تلفن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12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A51F0C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A51F0C" w:rsidRPr="0031579B" w:rsidRDefault="00A51F0C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A51F0C" w:rsidRDefault="00A51F0C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836DA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C836DA" w:rsidRDefault="00C836DA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DeliveryDate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C836DA" w:rsidRDefault="00C836DA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تحويل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C836DA" w:rsidRPr="0031579B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C836DA" w:rsidRDefault="00C836DA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C836DA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C836DA" w:rsidRDefault="00C836DA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DeliveryTime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C836DA" w:rsidRDefault="00C836DA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زمان تحويل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C836DA" w:rsidRDefault="004F1154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time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C836DA" w:rsidRDefault="004F115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8</w:t>
            </w:r>
          </w:p>
        </w:tc>
        <w:tc>
          <w:tcPr>
            <w:tcW w:w="724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C836DA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272" w:type="dxa"/>
            <w:shd w:val="clear" w:color="auto" w:fill="auto"/>
            <w:vAlign w:val="center"/>
          </w:tcPr>
          <w:p w:rsidR="00C836DA" w:rsidRPr="0031579B" w:rsidRDefault="00C836D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C836DA" w:rsidRDefault="00C836DA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</w:tr>
      <w:tr w:rsidR="00850957" w:rsidRPr="002253DD" w:rsidTr="00796356">
        <w:trPr>
          <w:jc w:val="center"/>
        </w:trPr>
        <w:tc>
          <w:tcPr>
            <w:tcW w:w="747" w:type="dxa"/>
            <w:shd w:val="clear" w:color="auto" w:fill="auto"/>
          </w:tcPr>
          <w:p w:rsidR="00850957" w:rsidRDefault="00850957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14</w:t>
            </w:r>
          </w:p>
        </w:tc>
        <w:tc>
          <w:tcPr>
            <w:tcW w:w="2054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ActiveRequest</w:t>
            </w:r>
          </w:p>
        </w:tc>
        <w:tc>
          <w:tcPr>
            <w:tcW w:w="1583" w:type="dxa"/>
            <w:shd w:val="clear" w:color="auto" w:fill="auto"/>
            <w:vAlign w:val="center"/>
          </w:tcPr>
          <w:p w:rsidR="00850957" w:rsidRDefault="00850957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فعال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3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24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903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895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990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</w:p>
        </w:tc>
        <w:tc>
          <w:tcPr>
            <w:tcW w:w="736" w:type="dxa"/>
            <w:shd w:val="clear" w:color="auto" w:fill="auto"/>
            <w:vAlign w:val="center"/>
          </w:tcPr>
          <w:p w:rsidR="00850957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true</w:t>
            </w:r>
          </w:p>
        </w:tc>
        <w:tc>
          <w:tcPr>
            <w:tcW w:w="1272" w:type="dxa"/>
            <w:shd w:val="clear" w:color="auto" w:fill="auto"/>
            <w:vAlign w:val="center"/>
          </w:tcPr>
          <w:p w:rsidR="00850957" w:rsidRPr="0031579B" w:rsidRDefault="0085095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085" w:type="dxa"/>
            <w:shd w:val="clear" w:color="auto" w:fill="auto"/>
            <w:vAlign w:val="center"/>
          </w:tcPr>
          <w:p w:rsidR="00850957" w:rsidRDefault="00850957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فعال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غيرفعال</w:t>
            </w:r>
          </w:p>
        </w:tc>
      </w:tr>
    </w:tbl>
    <w:p w:rsidR="00DE215E" w:rsidRDefault="00DE215E" w:rsidP="00DE215E">
      <w:pPr>
        <w:rPr>
          <w:b/>
          <w:bCs/>
          <w:sz w:val="20"/>
          <w:szCs w:val="24"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2"/>
        <w:gridCol w:w="2859"/>
        <w:gridCol w:w="2912"/>
        <w:gridCol w:w="2859"/>
      </w:tblGrid>
      <w:tr w:rsidR="00B76973" w:rsidRPr="00580529" w:rsidTr="008F2602">
        <w:trPr>
          <w:trHeight w:val="317"/>
          <w:jc w:val="center"/>
        </w:trPr>
        <w:tc>
          <w:tcPr>
            <w:tcW w:w="4499" w:type="dxa"/>
            <w:shd w:val="clear" w:color="auto" w:fill="F2F2F2"/>
            <w:vAlign w:val="center"/>
          </w:tcPr>
          <w:p w:rsidR="00B76973" w:rsidRPr="00580529" w:rsidRDefault="00B76973" w:rsidP="00796356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859" w:type="dxa"/>
            <w:shd w:val="clear" w:color="auto" w:fill="F2F2F2"/>
            <w:vAlign w:val="center"/>
          </w:tcPr>
          <w:p w:rsidR="00B76973" w:rsidRPr="00580529" w:rsidRDefault="00B76973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912" w:type="dxa"/>
            <w:shd w:val="clear" w:color="auto" w:fill="F2F2F2"/>
            <w:vAlign w:val="center"/>
          </w:tcPr>
          <w:p w:rsidR="00B76973" w:rsidRPr="00580529" w:rsidRDefault="00B76973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2682" w:type="dxa"/>
            <w:shd w:val="clear" w:color="auto" w:fill="F2F2F2"/>
            <w:vAlign w:val="center"/>
          </w:tcPr>
          <w:p w:rsidR="00B76973" w:rsidRPr="00580529" w:rsidRDefault="00B76973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B76973" w:rsidRPr="00D87008" w:rsidTr="008F2602">
        <w:trPr>
          <w:jc w:val="center"/>
        </w:trPr>
        <w:tc>
          <w:tcPr>
            <w:tcW w:w="4499" w:type="dxa"/>
            <w:vAlign w:val="center"/>
          </w:tcPr>
          <w:p w:rsidR="00B76973" w:rsidRPr="00D87008" w:rsidRDefault="002F2C84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fk_NonCashRequest</w:t>
            </w:r>
          </w:p>
        </w:tc>
        <w:tc>
          <w:tcPr>
            <w:tcW w:w="2859" w:type="dxa"/>
            <w:vAlign w:val="center"/>
          </w:tcPr>
          <w:p w:rsidR="00B76973" w:rsidRPr="00D87008" w:rsidRDefault="008F2602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NonCashAssistanceDetailId</w:t>
            </w:r>
          </w:p>
        </w:tc>
        <w:tc>
          <w:tcPr>
            <w:tcW w:w="2912" w:type="dxa"/>
            <w:vAlign w:val="center"/>
          </w:tcPr>
          <w:p w:rsidR="00B76973" w:rsidRPr="00D87008" w:rsidRDefault="00717E5B" w:rsidP="00796356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tblNonCashAssistanceDetail</w:t>
            </w:r>
          </w:p>
        </w:tc>
        <w:tc>
          <w:tcPr>
            <w:tcW w:w="2682" w:type="dxa"/>
            <w:vAlign w:val="center"/>
          </w:tcPr>
          <w:p w:rsidR="00B76973" w:rsidRPr="00D87008" w:rsidRDefault="00814FEC" w:rsidP="00796356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NonCashAssistanceDetailId</w:t>
            </w:r>
          </w:p>
        </w:tc>
      </w:tr>
      <w:tr w:rsidR="008F2602" w:rsidRPr="00D87008" w:rsidTr="008F2602">
        <w:trPr>
          <w:jc w:val="center"/>
        </w:trPr>
        <w:tc>
          <w:tcPr>
            <w:tcW w:w="4499" w:type="dxa"/>
            <w:vAlign w:val="center"/>
          </w:tcPr>
          <w:p w:rsidR="008F2602" w:rsidRDefault="008F2602" w:rsidP="008F2602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fk_NonCashRequestDonator</w:t>
            </w:r>
          </w:p>
        </w:tc>
        <w:tc>
          <w:tcPr>
            <w:tcW w:w="2859" w:type="dxa"/>
            <w:vAlign w:val="center"/>
          </w:tcPr>
          <w:p w:rsidR="008F2602" w:rsidRDefault="008F2602" w:rsidP="008F2602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DonatorId</w:t>
            </w:r>
          </w:p>
        </w:tc>
        <w:tc>
          <w:tcPr>
            <w:tcW w:w="2912" w:type="dxa"/>
            <w:vAlign w:val="center"/>
          </w:tcPr>
          <w:p w:rsidR="008F2602" w:rsidRPr="00D87008" w:rsidRDefault="008F2602" w:rsidP="008F2602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2682" w:type="dxa"/>
            <w:vAlign w:val="center"/>
          </w:tcPr>
          <w:p w:rsidR="008F2602" w:rsidRPr="00D87008" w:rsidRDefault="008F2602" w:rsidP="008F2602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  <w:tr w:rsidR="008F2602" w:rsidRPr="00D87008" w:rsidTr="008F2602">
        <w:trPr>
          <w:jc w:val="center"/>
        </w:trPr>
        <w:tc>
          <w:tcPr>
            <w:tcW w:w="4499" w:type="dxa"/>
            <w:vAlign w:val="center"/>
          </w:tcPr>
          <w:p w:rsidR="008F2602" w:rsidRDefault="008F2602" w:rsidP="008F2602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fk_NonCashRequestGoodStatus</w:t>
            </w:r>
          </w:p>
        </w:tc>
        <w:tc>
          <w:tcPr>
            <w:tcW w:w="2859" w:type="dxa"/>
            <w:vAlign w:val="center"/>
          </w:tcPr>
          <w:p w:rsidR="008F2602" w:rsidRDefault="008F2602" w:rsidP="008F2602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</w:rPr>
              <w:t>GoodsStatusId</w:t>
            </w:r>
          </w:p>
        </w:tc>
        <w:tc>
          <w:tcPr>
            <w:tcW w:w="2912" w:type="dxa"/>
            <w:vAlign w:val="center"/>
          </w:tcPr>
          <w:p w:rsidR="008F2602" w:rsidRDefault="008F2602" w:rsidP="008F2602">
            <w:pPr>
              <w:bidi w:val="0"/>
              <w:ind w:left="-64"/>
              <w:jc w:val="center"/>
              <w:rPr>
                <w:lang w:bidi="fa-IR"/>
              </w:rPr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2682" w:type="dxa"/>
            <w:vAlign w:val="center"/>
          </w:tcPr>
          <w:p w:rsidR="008F2602" w:rsidRDefault="008F2602" w:rsidP="008F2602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</w:tbl>
    <w:p w:rsidR="00B76973" w:rsidRDefault="00B76973" w:rsidP="00DE215E">
      <w:pPr>
        <w:rPr>
          <w:b/>
          <w:bCs/>
          <w:sz w:val="20"/>
          <w:szCs w:val="24"/>
          <w:lang w:bidi="fa-IR"/>
        </w:rPr>
      </w:pPr>
    </w:p>
    <w:p w:rsidR="00DA25CC" w:rsidRPr="00DE215E" w:rsidRDefault="00DA25CC" w:rsidP="00DE215E">
      <w:pPr>
        <w:rPr>
          <w:lang w:bidi="fa-IR"/>
        </w:rPr>
      </w:pPr>
    </w:p>
    <w:p w:rsidR="00215170" w:rsidRDefault="00215170" w:rsidP="006D5AB0">
      <w:pPr>
        <w:pStyle w:val="Heading2"/>
        <w:rPr>
          <w:rtl/>
          <w:lang w:bidi="fa-IR"/>
        </w:rPr>
      </w:pPr>
      <w:bookmarkStart w:id="24" w:name="_Toc66283179"/>
      <w:r>
        <w:rPr>
          <w:rFonts w:hint="cs"/>
          <w:rtl/>
          <w:lang w:bidi="fa-IR"/>
        </w:rPr>
        <w:t xml:space="preserve">جدول گردش درخواست </w:t>
      </w:r>
      <w:r w:rsidRPr="0027101E">
        <w:rPr>
          <w:lang w:bidi="fa-IR"/>
        </w:rPr>
        <w:t>tblRequestFlow</w:t>
      </w:r>
      <w:bookmarkEnd w:id="24"/>
      <w:r>
        <w:rPr>
          <w:rFonts w:hint="cs"/>
          <w:rtl/>
          <w:lang w:bidi="fa-IR"/>
        </w:rPr>
        <w:t xml:space="preserve"> </w:t>
      </w: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8"/>
        <w:gridCol w:w="2152"/>
        <w:gridCol w:w="1565"/>
        <w:gridCol w:w="1037"/>
        <w:gridCol w:w="661"/>
        <w:gridCol w:w="724"/>
        <w:gridCol w:w="903"/>
        <w:gridCol w:w="895"/>
        <w:gridCol w:w="990"/>
        <w:gridCol w:w="736"/>
        <w:gridCol w:w="1272"/>
        <w:gridCol w:w="2947"/>
      </w:tblGrid>
      <w:tr w:rsidR="00CA294E" w:rsidRPr="00864C51" w:rsidTr="00796356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CA294E" w:rsidRPr="000D0112" w:rsidRDefault="00CA294E" w:rsidP="0092429A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 xml:space="preserve">دراين جدول </w:t>
            </w:r>
            <w:r w:rsidR="0092429A">
              <w:rPr>
                <w:rFonts w:hint="cs"/>
                <w:b/>
                <w:bCs/>
                <w:szCs w:val="24"/>
                <w:rtl/>
                <w:lang w:bidi="fa-IR"/>
              </w:rPr>
              <w:t>گردش وضعيت درخواست وجود دارد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.</w:t>
            </w:r>
          </w:p>
        </w:tc>
      </w:tr>
      <w:tr w:rsidR="004C1811" w:rsidRPr="00864C51" w:rsidTr="00796356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69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:rsidR="00CA294E" w:rsidRPr="000D0112" w:rsidRDefault="00CA294E" w:rsidP="00796356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4C1811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CA294E" w:rsidRPr="0031579B" w:rsidRDefault="00CA294E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CA294E" w:rsidRPr="0031579B" w:rsidRDefault="001E16B5" w:rsidP="00796356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RequestFlowId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CA294E" w:rsidRPr="0031579B" w:rsidRDefault="001E16B5" w:rsidP="00796356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گردش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CA294E" w:rsidRPr="0031579B" w:rsidRDefault="001E16B5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CA294E" w:rsidRPr="0031579B" w:rsidRDefault="001E16B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CA294E" w:rsidRPr="0031579B" w:rsidRDefault="001E16B5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CA294E" w:rsidRPr="0031579B" w:rsidRDefault="00CA294E" w:rsidP="00796356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C1811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CA294E" w:rsidRPr="0031579B" w:rsidRDefault="00CA294E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CA294E" w:rsidRPr="0031579B" w:rsidRDefault="00C4508F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CA294E" w:rsidRPr="0031579B" w:rsidRDefault="00C4508F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درخواست کمک غيرنقدي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CA294E" w:rsidRDefault="00C4508F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CA294E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CA294E" w:rsidRPr="0031579B" w:rsidRDefault="00C4508F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CA294E" w:rsidRDefault="00C4508F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CA294E" w:rsidRPr="0031579B" w:rsidRDefault="000469B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CA294E" w:rsidRPr="0031579B" w:rsidRDefault="00A22D14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رديف 2 با رديف 3و4 و5کليد يکتا</w:t>
            </w:r>
            <w:r w:rsidR="00DD5475"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ي ترکيبي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را مي سازد</w:t>
            </w:r>
          </w:p>
        </w:tc>
      </w:tr>
      <w:tr w:rsidR="004C1811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CA294E" w:rsidRDefault="00CA294E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CA294E" w:rsidRDefault="004C1811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RequestStatusId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CA294E" w:rsidRDefault="004C1811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وضعيت درخواست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CA294E" w:rsidRDefault="004C1811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CA294E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CA294E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CA294E" w:rsidRPr="0031579B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CA294E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CA294E" w:rsidRPr="0031579B" w:rsidRDefault="000469B7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CA294E" w:rsidRPr="0031579B" w:rsidRDefault="00CA294E" w:rsidP="00796356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C1811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CA294E" w:rsidRDefault="00CA294E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CA294E" w:rsidRDefault="004C1811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ReqDate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CA294E" w:rsidRDefault="004C1811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CA294E" w:rsidRDefault="004C1811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CA294E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CA294E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CA294E" w:rsidRDefault="004E6F4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CA294E" w:rsidRDefault="00A22D1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CA294E" w:rsidRPr="0031579B" w:rsidRDefault="00CA294E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CA294E" w:rsidRPr="0031579B" w:rsidRDefault="00CA294E" w:rsidP="00796356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C1811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4C1811" w:rsidRDefault="004C1811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4C1811" w:rsidRDefault="004C1811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ReqTime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4C1811" w:rsidRDefault="004C463C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زمان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C1811" w:rsidRDefault="004C1811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time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4C1811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4C1811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4C1811" w:rsidRPr="0031579B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4C1811" w:rsidRDefault="004E6F4A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4C1811" w:rsidRDefault="00A22D1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4C1811" w:rsidRPr="0031579B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4C1811" w:rsidRPr="0031579B" w:rsidRDefault="004C1811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4C1811" w:rsidRPr="0031579B" w:rsidRDefault="004C1811" w:rsidP="00796356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96356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796356" w:rsidRDefault="00796356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6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AssetUserId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796356" w:rsidRDefault="00796356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جمعدار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796356" w:rsidRPr="0031579B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796356" w:rsidRPr="0031579B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796356" w:rsidRPr="0031579B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796356" w:rsidRPr="0031579B" w:rsidRDefault="00796356" w:rsidP="00796356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96356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796356" w:rsidRDefault="00796356" w:rsidP="00796356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FlowUserId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796356" w:rsidRDefault="00796356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کاربرفرايند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824" w:type="dxa"/>
            <w:shd w:val="clear" w:color="auto" w:fill="auto"/>
            <w:vAlign w:val="center"/>
          </w:tcPr>
          <w:p w:rsidR="00796356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796356" w:rsidRPr="0031579B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796356" w:rsidRPr="0031579B" w:rsidRDefault="00796356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796356" w:rsidRPr="0031579B" w:rsidRDefault="00796356" w:rsidP="00796356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143B44" w:rsidRPr="002253DD" w:rsidTr="00796356">
        <w:trPr>
          <w:jc w:val="center"/>
        </w:trPr>
        <w:tc>
          <w:tcPr>
            <w:tcW w:w="635" w:type="dxa"/>
            <w:shd w:val="clear" w:color="auto" w:fill="auto"/>
          </w:tcPr>
          <w:p w:rsidR="00143B44" w:rsidRDefault="00143B44" w:rsidP="00796356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lastRenderedPageBreak/>
              <w:t>8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143B44" w:rsidRDefault="00143B44" w:rsidP="00796356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isConfirm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143B44" w:rsidRDefault="00143B44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تاييد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143B44" w:rsidRDefault="00420724" w:rsidP="00796356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boolean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143B44" w:rsidRDefault="00143B4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143B44" w:rsidRDefault="00143B4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143B44" w:rsidRDefault="00143B4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143B44" w:rsidRDefault="0042072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143B44" w:rsidRDefault="00143B4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143B44" w:rsidRPr="0031579B" w:rsidRDefault="00143B4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  <w:lang w:bidi="fa-IR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143B44" w:rsidRPr="0031579B" w:rsidRDefault="00143B44" w:rsidP="00796356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143B44" w:rsidRDefault="00420724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True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تاييد</w:t>
            </w:r>
          </w:p>
          <w:p w:rsidR="00420724" w:rsidRPr="0031579B" w:rsidRDefault="00420724" w:rsidP="00796356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/>
                <w:color w:val="000000"/>
                <w:szCs w:val="24"/>
                <w:lang w:bidi="fa-IR"/>
              </w:rPr>
              <w:t>False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عدم تاييد</w:t>
            </w:r>
          </w:p>
        </w:tc>
      </w:tr>
    </w:tbl>
    <w:p w:rsidR="00215170" w:rsidRDefault="00215170" w:rsidP="00215170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99"/>
        <w:gridCol w:w="2859"/>
        <w:gridCol w:w="2912"/>
        <w:gridCol w:w="2682"/>
      </w:tblGrid>
      <w:tr w:rsidR="00CA294E" w:rsidRPr="00580529" w:rsidTr="00796356">
        <w:trPr>
          <w:trHeight w:val="317"/>
          <w:jc w:val="center"/>
        </w:trPr>
        <w:tc>
          <w:tcPr>
            <w:tcW w:w="4499" w:type="dxa"/>
            <w:shd w:val="clear" w:color="auto" w:fill="F2F2F2"/>
            <w:vAlign w:val="center"/>
          </w:tcPr>
          <w:p w:rsidR="00CA294E" w:rsidRPr="00580529" w:rsidRDefault="00CA294E" w:rsidP="00796356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859" w:type="dxa"/>
            <w:shd w:val="clear" w:color="auto" w:fill="F2F2F2"/>
            <w:vAlign w:val="center"/>
          </w:tcPr>
          <w:p w:rsidR="00CA294E" w:rsidRPr="00580529" w:rsidRDefault="00CA294E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912" w:type="dxa"/>
            <w:shd w:val="clear" w:color="auto" w:fill="F2F2F2"/>
            <w:vAlign w:val="center"/>
          </w:tcPr>
          <w:p w:rsidR="00CA294E" w:rsidRPr="00580529" w:rsidRDefault="00CA294E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2682" w:type="dxa"/>
            <w:shd w:val="clear" w:color="auto" w:fill="F2F2F2"/>
            <w:vAlign w:val="center"/>
          </w:tcPr>
          <w:p w:rsidR="00CA294E" w:rsidRPr="00580529" w:rsidRDefault="00CA294E" w:rsidP="00796356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CA294E" w:rsidRPr="00D87008" w:rsidTr="00796356">
        <w:trPr>
          <w:jc w:val="center"/>
        </w:trPr>
        <w:tc>
          <w:tcPr>
            <w:tcW w:w="4499" w:type="dxa"/>
            <w:vAlign w:val="center"/>
          </w:tcPr>
          <w:p w:rsidR="00CA294E" w:rsidRPr="00D87008" w:rsidRDefault="00CA294E" w:rsidP="00DD65DF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DD65DF">
              <w:rPr>
                <w:lang w:bidi="fa-IR"/>
              </w:rPr>
              <w:t>RequestFlow</w:t>
            </w:r>
          </w:p>
        </w:tc>
        <w:tc>
          <w:tcPr>
            <w:tcW w:w="2859" w:type="dxa"/>
            <w:vAlign w:val="center"/>
          </w:tcPr>
          <w:p w:rsidR="00CA294E" w:rsidRPr="00D87008" w:rsidRDefault="00B64B3D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RequestId</w:t>
            </w:r>
          </w:p>
        </w:tc>
        <w:tc>
          <w:tcPr>
            <w:tcW w:w="2912" w:type="dxa"/>
            <w:vAlign w:val="center"/>
          </w:tcPr>
          <w:p w:rsidR="00CA294E" w:rsidRPr="00D87008" w:rsidRDefault="00272A2F" w:rsidP="00796356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tblNonCashRequest</w:t>
            </w:r>
          </w:p>
        </w:tc>
        <w:tc>
          <w:tcPr>
            <w:tcW w:w="2682" w:type="dxa"/>
            <w:vAlign w:val="center"/>
          </w:tcPr>
          <w:p w:rsidR="00CA294E" w:rsidRPr="00D87008" w:rsidRDefault="009570AE" w:rsidP="00796356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RequestId</w:t>
            </w:r>
          </w:p>
        </w:tc>
      </w:tr>
      <w:tr w:rsidR="00CA294E" w:rsidRPr="00D87008" w:rsidTr="00796356">
        <w:trPr>
          <w:jc w:val="center"/>
        </w:trPr>
        <w:tc>
          <w:tcPr>
            <w:tcW w:w="4499" w:type="dxa"/>
            <w:vAlign w:val="center"/>
          </w:tcPr>
          <w:p w:rsidR="00CA294E" w:rsidRDefault="00CA294E" w:rsidP="00DD65DF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DD65DF">
              <w:rPr>
                <w:lang w:bidi="fa-IR"/>
              </w:rPr>
              <w:t xml:space="preserve"> RequestFlow</w:t>
            </w:r>
            <w:r w:rsidR="00DD65DF">
              <w:rPr>
                <w:rFonts w:cs="Times New Roman"/>
                <w:szCs w:val="24"/>
                <w:lang w:bidi="fa-IR"/>
              </w:rPr>
              <w:t>AssetUser</w:t>
            </w:r>
          </w:p>
        </w:tc>
        <w:tc>
          <w:tcPr>
            <w:tcW w:w="2859" w:type="dxa"/>
            <w:vAlign w:val="center"/>
          </w:tcPr>
          <w:p w:rsidR="00CA294E" w:rsidRDefault="00B64B3D" w:rsidP="00796356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AssetUserId</w:t>
            </w:r>
          </w:p>
        </w:tc>
        <w:tc>
          <w:tcPr>
            <w:tcW w:w="2912" w:type="dxa"/>
            <w:vAlign w:val="center"/>
          </w:tcPr>
          <w:p w:rsidR="00CA294E" w:rsidRPr="00D87008" w:rsidRDefault="00165338" w:rsidP="00796356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tblUsers</w:t>
            </w:r>
          </w:p>
        </w:tc>
        <w:tc>
          <w:tcPr>
            <w:tcW w:w="2682" w:type="dxa"/>
            <w:vAlign w:val="center"/>
          </w:tcPr>
          <w:p w:rsidR="00CA294E" w:rsidRPr="00D87008" w:rsidRDefault="00165338" w:rsidP="00796356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</w:tr>
      <w:tr w:rsidR="00CA294E" w:rsidRPr="00D87008" w:rsidTr="00796356">
        <w:trPr>
          <w:jc w:val="center"/>
        </w:trPr>
        <w:tc>
          <w:tcPr>
            <w:tcW w:w="4499" w:type="dxa"/>
            <w:vAlign w:val="center"/>
          </w:tcPr>
          <w:p w:rsidR="00CA294E" w:rsidRDefault="00CA294E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DD65DF">
              <w:rPr>
                <w:lang w:bidi="fa-IR"/>
              </w:rPr>
              <w:t>RequestFlow</w:t>
            </w:r>
            <w:r>
              <w:rPr>
                <w:rFonts w:cs="Times New Roman"/>
                <w:szCs w:val="24"/>
                <w:lang w:bidi="fa-IR"/>
              </w:rPr>
              <w:t>Status</w:t>
            </w:r>
          </w:p>
        </w:tc>
        <w:tc>
          <w:tcPr>
            <w:tcW w:w="2859" w:type="dxa"/>
            <w:vAlign w:val="center"/>
          </w:tcPr>
          <w:p w:rsidR="00CA294E" w:rsidRDefault="00B64B3D" w:rsidP="00796356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RequestStatusId</w:t>
            </w:r>
          </w:p>
        </w:tc>
        <w:tc>
          <w:tcPr>
            <w:tcW w:w="2912" w:type="dxa"/>
            <w:vAlign w:val="center"/>
          </w:tcPr>
          <w:p w:rsidR="00CA294E" w:rsidRDefault="00CA294E" w:rsidP="00796356">
            <w:pPr>
              <w:bidi w:val="0"/>
              <w:ind w:left="-64"/>
              <w:jc w:val="center"/>
              <w:rPr>
                <w:lang w:bidi="fa-IR"/>
              </w:rPr>
            </w:pPr>
            <w:r>
              <w:rPr>
                <w:lang w:bidi="fa-IR"/>
              </w:rPr>
              <w:t>tblCommonBaseData</w:t>
            </w:r>
          </w:p>
        </w:tc>
        <w:tc>
          <w:tcPr>
            <w:tcW w:w="2682" w:type="dxa"/>
            <w:vAlign w:val="center"/>
          </w:tcPr>
          <w:p w:rsidR="00CA294E" w:rsidRDefault="00CA294E" w:rsidP="00796356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CommonBaseDataId</w:t>
            </w:r>
          </w:p>
        </w:tc>
      </w:tr>
      <w:tr w:rsidR="00DD65DF" w:rsidRPr="00D87008" w:rsidTr="00796356">
        <w:trPr>
          <w:jc w:val="center"/>
        </w:trPr>
        <w:tc>
          <w:tcPr>
            <w:tcW w:w="4499" w:type="dxa"/>
            <w:vAlign w:val="center"/>
          </w:tcPr>
          <w:p w:rsidR="00DD65DF" w:rsidRDefault="00DD65DF" w:rsidP="0079635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>
              <w:rPr>
                <w:lang w:bidi="fa-IR"/>
              </w:rPr>
              <w:t>RequestFlowUser</w:t>
            </w:r>
          </w:p>
        </w:tc>
        <w:tc>
          <w:tcPr>
            <w:tcW w:w="2859" w:type="dxa"/>
            <w:vAlign w:val="center"/>
          </w:tcPr>
          <w:p w:rsidR="00DD65DF" w:rsidRDefault="00B64B3D" w:rsidP="00796356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  <w:lang w:bidi="fa-IR"/>
              </w:rPr>
              <w:t>FlowUserId</w:t>
            </w:r>
          </w:p>
        </w:tc>
        <w:tc>
          <w:tcPr>
            <w:tcW w:w="2912" w:type="dxa"/>
            <w:vAlign w:val="center"/>
          </w:tcPr>
          <w:p w:rsidR="00DD65DF" w:rsidRDefault="00165338" w:rsidP="00796356">
            <w:pPr>
              <w:bidi w:val="0"/>
              <w:ind w:left="-64"/>
              <w:jc w:val="center"/>
              <w:rPr>
                <w:lang w:bidi="fa-IR"/>
              </w:rPr>
            </w:pPr>
            <w:r>
              <w:t>tblUsers</w:t>
            </w:r>
          </w:p>
        </w:tc>
        <w:tc>
          <w:tcPr>
            <w:tcW w:w="2682" w:type="dxa"/>
            <w:vAlign w:val="center"/>
          </w:tcPr>
          <w:p w:rsidR="00DD65DF" w:rsidRDefault="00165338" w:rsidP="00796356">
            <w:pPr>
              <w:bidi w:val="0"/>
              <w:ind w:left="-64"/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</w:tr>
    </w:tbl>
    <w:p w:rsidR="00CA294E" w:rsidRDefault="00CA294E" w:rsidP="00215170">
      <w:pPr>
        <w:rPr>
          <w:rtl/>
          <w:lang w:bidi="fa-IR"/>
        </w:rPr>
      </w:pPr>
    </w:p>
    <w:p w:rsidR="00CA294E" w:rsidRPr="00215170" w:rsidRDefault="00CA294E" w:rsidP="00215170">
      <w:pPr>
        <w:rPr>
          <w:lang w:bidi="fa-IR"/>
        </w:rPr>
      </w:pPr>
    </w:p>
    <w:p w:rsidR="00893AA4" w:rsidRDefault="00893AA4" w:rsidP="006D5AB0">
      <w:pPr>
        <w:pStyle w:val="Heading2"/>
        <w:rPr>
          <w:rtl/>
          <w:lang w:bidi="fa-IR"/>
        </w:rPr>
      </w:pPr>
      <w:bookmarkStart w:id="25" w:name="_Toc66283180"/>
      <w:r>
        <w:rPr>
          <w:rFonts w:hint="cs"/>
          <w:rtl/>
          <w:lang w:bidi="fa-IR"/>
        </w:rPr>
        <w:t xml:space="preserve">جدول </w:t>
      </w:r>
      <w:r w:rsidR="00B65BBD">
        <w:rPr>
          <w:rFonts w:hint="cs"/>
          <w:rtl/>
          <w:lang w:bidi="fa-IR"/>
        </w:rPr>
        <w:t xml:space="preserve">توزيع کالا </w:t>
      </w:r>
      <w:r w:rsidR="00B65BBD">
        <w:rPr>
          <w:lang w:bidi="fa-IR"/>
        </w:rPr>
        <w:t>tblDistributionGoods</w:t>
      </w:r>
      <w:bookmarkEnd w:id="25"/>
      <w:r w:rsidR="00B65BBD">
        <w:rPr>
          <w:rFonts w:hint="cs"/>
          <w:rtl/>
          <w:lang w:bidi="fa-IR"/>
        </w:rPr>
        <w:t xml:space="preserve"> </w:t>
      </w:r>
    </w:p>
    <w:p w:rsidR="00B65BBD" w:rsidRPr="00B65BBD" w:rsidRDefault="00B65BBD" w:rsidP="00B65BBD">
      <w:pPr>
        <w:rPr>
          <w:rtl/>
          <w:lang w:bidi="fa-IR"/>
        </w:rPr>
      </w:pPr>
    </w:p>
    <w:tbl>
      <w:tblPr>
        <w:bidiVisual/>
        <w:tblW w:w="146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2201"/>
        <w:gridCol w:w="1535"/>
        <w:gridCol w:w="1056"/>
        <w:gridCol w:w="666"/>
        <w:gridCol w:w="724"/>
        <w:gridCol w:w="903"/>
        <w:gridCol w:w="895"/>
        <w:gridCol w:w="990"/>
        <w:gridCol w:w="736"/>
        <w:gridCol w:w="1272"/>
        <w:gridCol w:w="2905"/>
      </w:tblGrid>
      <w:tr w:rsidR="00B65BBD" w:rsidRPr="00864C51" w:rsidTr="004E6F4A">
        <w:trPr>
          <w:jc w:val="center"/>
        </w:trPr>
        <w:tc>
          <w:tcPr>
            <w:tcW w:w="14630" w:type="dxa"/>
            <w:gridSpan w:val="12"/>
            <w:shd w:val="clear" w:color="auto" w:fill="auto"/>
          </w:tcPr>
          <w:p w:rsidR="00B65BBD" w:rsidRPr="000D0112" w:rsidRDefault="00B65BBD" w:rsidP="00B65BBD">
            <w:pPr>
              <w:pStyle w:val="ListParagraph"/>
              <w:ind w:left="0"/>
              <w:rPr>
                <w:b/>
                <w:bCs/>
                <w:szCs w:val="24"/>
                <w:rtl/>
                <w:lang w:bidi="fa-IR"/>
              </w:rPr>
            </w:pPr>
            <w:r w:rsidRPr="000D0112">
              <w:rPr>
                <w:rFonts w:hint="cs"/>
                <w:b/>
                <w:bCs/>
                <w:szCs w:val="24"/>
                <w:rtl/>
              </w:rPr>
              <w:t>شرح</w:t>
            </w:r>
            <w:r w:rsidRPr="000D0112">
              <w:rPr>
                <w:b/>
                <w:bCs/>
                <w:szCs w:val="24"/>
                <w:rtl/>
              </w:rPr>
              <w:t xml:space="preserve"> </w:t>
            </w:r>
            <w:r w:rsidRPr="000D0112">
              <w:rPr>
                <w:rFonts w:hint="cs"/>
                <w:b/>
                <w:bCs/>
                <w:szCs w:val="24"/>
                <w:rtl/>
              </w:rPr>
              <w:t>جدول</w:t>
            </w:r>
            <w:r w:rsidRPr="000D0112">
              <w:rPr>
                <w:b/>
                <w:bCs/>
                <w:szCs w:val="24"/>
                <w:rtl/>
              </w:rPr>
              <w:t xml:space="preserve">: </w:t>
            </w:r>
            <w:r>
              <w:rPr>
                <w:rFonts w:hint="cs"/>
                <w:b/>
                <w:bCs/>
                <w:szCs w:val="24"/>
                <w:rtl/>
                <w:lang w:bidi="fa-IR"/>
              </w:rPr>
              <w:t>دراين جدول توزيع کالا به نيازمند انجام مي شود.</w:t>
            </w:r>
          </w:p>
        </w:tc>
      </w:tr>
      <w:tr w:rsidR="00460CCF" w:rsidRPr="00864C51" w:rsidTr="004E6F4A">
        <w:trPr>
          <w:trHeight w:val="1171"/>
          <w:jc w:val="center"/>
        </w:trPr>
        <w:tc>
          <w:tcPr>
            <w:tcW w:w="635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2269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لاتين</w:t>
            </w:r>
          </w:p>
        </w:tc>
        <w:tc>
          <w:tcPr>
            <w:tcW w:w="1743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نام فيلد فارسي</w:t>
            </w:r>
          </w:p>
        </w:tc>
        <w:tc>
          <w:tcPr>
            <w:tcW w:w="1056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نوع داده</w:t>
            </w:r>
          </w:p>
        </w:tc>
        <w:tc>
          <w:tcPr>
            <w:tcW w:w="666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طول داده</w:t>
            </w:r>
          </w:p>
        </w:tc>
        <w:tc>
          <w:tcPr>
            <w:tcW w:w="615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اصلي</w:t>
            </w:r>
          </w:p>
        </w:tc>
        <w:tc>
          <w:tcPr>
            <w:tcW w:w="756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کليد خارجي</w:t>
            </w:r>
          </w:p>
        </w:tc>
        <w:tc>
          <w:tcPr>
            <w:tcW w:w="797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اجباري بودن</w:t>
            </w:r>
          </w:p>
        </w:tc>
        <w:tc>
          <w:tcPr>
            <w:tcW w:w="824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ايندکس يکتا</w:t>
            </w:r>
          </w:p>
        </w:tc>
        <w:tc>
          <w:tcPr>
            <w:tcW w:w="714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مقدار پيش فرض</w:t>
            </w:r>
          </w:p>
        </w:tc>
        <w:tc>
          <w:tcPr>
            <w:tcW w:w="1046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مقاديرمجاز</w:t>
            </w:r>
          </w:p>
        </w:tc>
        <w:tc>
          <w:tcPr>
            <w:tcW w:w="3509" w:type="dxa"/>
            <w:shd w:val="clear" w:color="auto" w:fill="auto"/>
          </w:tcPr>
          <w:p w:rsidR="00B65BBD" w:rsidRPr="000D0112" w:rsidRDefault="00B65BBD" w:rsidP="004E6F4A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460CCF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B65BBD" w:rsidRPr="0031579B" w:rsidRDefault="00B65BBD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 w:rsidRPr="0031579B">
              <w:rPr>
                <w:rFonts w:hint="cs"/>
                <w:szCs w:val="24"/>
                <w:rtl/>
              </w:rPr>
              <w:t>1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B65BBD" w:rsidRPr="0031579B" w:rsidRDefault="00D9784A" w:rsidP="004E6F4A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DistributionId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B65BBD" w:rsidRPr="0031579B" w:rsidRDefault="00D9784A" w:rsidP="004E6F4A">
            <w:pPr>
              <w:rPr>
                <w:rFonts w:ascii="Arial" w:hAnsi="Arial"/>
                <w:color w:val="000000"/>
                <w:szCs w:val="24"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توزيع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B65BBD" w:rsidRPr="0031579B" w:rsidRDefault="00D9784A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B65BBD" w:rsidRPr="0031579B" w:rsidRDefault="00D9784A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5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B65BBD" w:rsidRPr="0031579B" w:rsidRDefault="00D9784A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B65BBD" w:rsidRPr="0031579B" w:rsidRDefault="00B65BBD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60CCF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B65BBD" w:rsidRPr="0031579B" w:rsidRDefault="00B65BBD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B65BBD" w:rsidRPr="0031579B" w:rsidRDefault="005E0B6D" w:rsidP="004E6F4A">
            <w:pPr>
              <w:bidi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RequestId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B65BBD" w:rsidRPr="0031579B" w:rsidRDefault="005E0B6D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شناسه درخواست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B65BBD" w:rsidRDefault="005E0B6D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B65BBD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B65BBD" w:rsidRPr="0031579B" w:rsidRDefault="005E0B6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B65BBD" w:rsidRDefault="005E0B6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B65BBD" w:rsidRPr="0031579B" w:rsidRDefault="005B06F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B65BBD" w:rsidRPr="0031579B" w:rsidRDefault="00B65BBD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</w:p>
        </w:tc>
      </w:tr>
      <w:tr w:rsidR="00460CCF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B65BBD" w:rsidRDefault="00B65BBD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B65BBD" w:rsidRDefault="00EB50F4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B65BBD" w:rsidRDefault="00EB50F4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نيازمند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B65BBD" w:rsidRDefault="00EB50F4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B65BBD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B65BBD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B65BBD" w:rsidRPr="0031579B" w:rsidRDefault="00EB50F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B65BBD" w:rsidRDefault="00EB50F4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B65BBD" w:rsidRPr="0031579B" w:rsidRDefault="005B06F1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714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B65BBD" w:rsidRPr="0031579B" w:rsidRDefault="00B65BBD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60CCF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B65BBD" w:rsidRDefault="00B65BBD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4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B65BBD" w:rsidRDefault="00771F40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Address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B65BBD" w:rsidRDefault="00771F40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آدرس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B65BBD" w:rsidRDefault="00771F40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B65BBD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4000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B65BBD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B65BBD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B65BBD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B65BBD" w:rsidRPr="0031579B" w:rsidRDefault="00B65BBD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B65BBD" w:rsidRPr="0031579B" w:rsidRDefault="00B65BBD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771F40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771F40" w:rsidRDefault="00771F40" w:rsidP="004E6F4A">
            <w:pPr>
              <w:pStyle w:val="ListParagraph"/>
              <w:ind w:left="0"/>
              <w:jc w:val="center"/>
              <w:rPr>
                <w:szCs w:val="24"/>
                <w:rtl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771F40" w:rsidRDefault="00771F40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DeliveryCount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771F40" w:rsidRDefault="00771F40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تعداد تحويل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771F40" w:rsidRDefault="00771F40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smallint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771F40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771F40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771F40" w:rsidRPr="0031579B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771F40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771F40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771F40" w:rsidRPr="0031579B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771F40" w:rsidRPr="0031579B" w:rsidRDefault="00771F4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771F40" w:rsidRPr="0031579B" w:rsidRDefault="00771F40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3169A0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3169A0" w:rsidRDefault="00C34B79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3169A0" w:rsidRDefault="00BB4B58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AssetUserId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3169A0" w:rsidRDefault="00BB4B58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جمعدار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3169A0" w:rsidRDefault="00BB4B58" w:rsidP="004E6F4A">
            <w:pPr>
              <w:bidi w:val="0"/>
              <w:jc w:val="both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3169A0" w:rsidRDefault="003169A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615" w:type="dxa"/>
            <w:shd w:val="clear" w:color="auto" w:fill="auto"/>
            <w:vAlign w:val="center"/>
          </w:tcPr>
          <w:p w:rsidR="003169A0" w:rsidRDefault="003169A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3169A0" w:rsidRPr="0031579B" w:rsidRDefault="00BB4B58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797" w:type="dxa"/>
            <w:shd w:val="clear" w:color="auto" w:fill="auto"/>
            <w:vAlign w:val="center"/>
          </w:tcPr>
          <w:p w:rsidR="003169A0" w:rsidRDefault="00BB4B58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3169A0" w:rsidRDefault="003169A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3169A0" w:rsidRPr="0031579B" w:rsidRDefault="003169A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3169A0" w:rsidRPr="0031579B" w:rsidRDefault="003169A0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3169A0" w:rsidRPr="0031579B" w:rsidRDefault="003169A0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C34B79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C34B79" w:rsidRDefault="00C34B79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C34B79" w:rsidRDefault="00460CCF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ConsignmentDate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C34B79" w:rsidRDefault="00460CCF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تاريخ ارسال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C34B79" w:rsidRDefault="00460CCF" w:rsidP="004E6F4A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varchar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C34B79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10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C34B79" w:rsidRDefault="00C34B79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C34B79" w:rsidRDefault="00C34B79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C34B79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C34B79" w:rsidRDefault="00C34B79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C34B79" w:rsidRPr="0031579B" w:rsidRDefault="00C34B79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C34B79" w:rsidRPr="0031579B" w:rsidRDefault="00C34B79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C34B79" w:rsidRPr="0031579B" w:rsidRDefault="00C34B79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  <w:tr w:rsidR="00460CCF" w:rsidRPr="002253DD" w:rsidTr="004E6F4A">
        <w:trPr>
          <w:jc w:val="center"/>
        </w:trPr>
        <w:tc>
          <w:tcPr>
            <w:tcW w:w="635" w:type="dxa"/>
            <w:shd w:val="clear" w:color="auto" w:fill="auto"/>
          </w:tcPr>
          <w:p w:rsidR="00460CCF" w:rsidRDefault="00460CCF" w:rsidP="004E6F4A">
            <w:pPr>
              <w:pStyle w:val="ListParagraph"/>
              <w:ind w:left="0"/>
              <w:jc w:val="center"/>
              <w:rPr>
                <w:szCs w:val="24"/>
              </w:rPr>
            </w:pPr>
            <w:r>
              <w:rPr>
                <w:rFonts w:hint="cs"/>
                <w:szCs w:val="24"/>
                <w:rtl/>
              </w:rPr>
              <w:t>8</w:t>
            </w:r>
          </w:p>
        </w:tc>
        <w:tc>
          <w:tcPr>
            <w:tcW w:w="2269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ConsignmentTime</w:t>
            </w:r>
          </w:p>
        </w:tc>
        <w:tc>
          <w:tcPr>
            <w:tcW w:w="1743" w:type="dxa"/>
            <w:shd w:val="clear" w:color="auto" w:fill="auto"/>
            <w:vAlign w:val="center"/>
          </w:tcPr>
          <w:p w:rsidR="00460CCF" w:rsidRDefault="00460CCF" w:rsidP="004E6F4A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زمان ارسال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jc w:val="both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time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/>
                <w:color w:val="000000"/>
                <w:szCs w:val="24"/>
              </w:rPr>
              <w:t>8</w:t>
            </w:r>
          </w:p>
        </w:tc>
        <w:tc>
          <w:tcPr>
            <w:tcW w:w="615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56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97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  <w:rtl/>
              </w:rPr>
            </w:pPr>
            <w:r>
              <w:rPr>
                <w:rFonts w:ascii="Arial" w:hAnsi="Arial"/>
                <w:color w:val="000000"/>
                <w:szCs w:val="24"/>
              </w:rPr>
              <w:t>*</w:t>
            </w:r>
          </w:p>
        </w:tc>
        <w:tc>
          <w:tcPr>
            <w:tcW w:w="824" w:type="dxa"/>
            <w:shd w:val="clear" w:color="auto" w:fill="auto"/>
            <w:vAlign w:val="center"/>
          </w:tcPr>
          <w:p w:rsidR="00460CCF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714" w:type="dxa"/>
            <w:shd w:val="clear" w:color="auto" w:fill="auto"/>
            <w:vAlign w:val="center"/>
          </w:tcPr>
          <w:p w:rsidR="00460CCF" w:rsidRPr="0031579B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1046" w:type="dxa"/>
            <w:shd w:val="clear" w:color="auto" w:fill="auto"/>
            <w:vAlign w:val="center"/>
          </w:tcPr>
          <w:p w:rsidR="00460CCF" w:rsidRPr="0031579B" w:rsidRDefault="00460CCF" w:rsidP="004E6F4A">
            <w:pPr>
              <w:bidi w:val="0"/>
              <w:jc w:val="center"/>
              <w:rPr>
                <w:rFonts w:ascii="Arial" w:hAnsi="Arial"/>
                <w:color w:val="000000"/>
                <w:szCs w:val="24"/>
              </w:rPr>
            </w:pPr>
          </w:p>
        </w:tc>
        <w:tc>
          <w:tcPr>
            <w:tcW w:w="3509" w:type="dxa"/>
            <w:shd w:val="clear" w:color="auto" w:fill="auto"/>
            <w:vAlign w:val="center"/>
          </w:tcPr>
          <w:p w:rsidR="00460CCF" w:rsidRPr="0031579B" w:rsidRDefault="00460CCF" w:rsidP="004E6F4A">
            <w:pPr>
              <w:rPr>
                <w:rFonts w:ascii="Arial" w:hAnsi="Arial"/>
                <w:color w:val="000000"/>
                <w:szCs w:val="24"/>
              </w:rPr>
            </w:pPr>
          </w:p>
        </w:tc>
      </w:tr>
    </w:tbl>
    <w:p w:rsidR="00B65BBD" w:rsidRDefault="00B65BBD" w:rsidP="00B65BBD">
      <w:pPr>
        <w:rPr>
          <w:rtl/>
          <w:lang w:bidi="fa-IR"/>
        </w:rPr>
      </w:pPr>
    </w:p>
    <w:tbl>
      <w:tblPr>
        <w:bidiVisual/>
        <w:tblW w:w="12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99"/>
        <w:gridCol w:w="2859"/>
        <w:gridCol w:w="2912"/>
        <w:gridCol w:w="2682"/>
      </w:tblGrid>
      <w:tr w:rsidR="00D9784A" w:rsidRPr="00580529" w:rsidTr="004E6F4A">
        <w:trPr>
          <w:trHeight w:val="317"/>
          <w:jc w:val="center"/>
        </w:trPr>
        <w:tc>
          <w:tcPr>
            <w:tcW w:w="4499" w:type="dxa"/>
            <w:shd w:val="clear" w:color="auto" w:fill="F2F2F2"/>
            <w:vAlign w:val="center"/>
          </w:tcPr>
          <w:p w:rsidR="00D9784A" w:rsidRPr="00580529" w:rsidRDefault="00D9784A" w:rsidP="004E6F4A">
            <w:pPr>
              <w:ind w:left="-64"/>
              <w:jc w:val="center"/>
              <w:rPr>
                <w:b/>
                <w:bCs/>
                <w:sz w:val="20"/>
                <w:szCs w:val="20"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ارتباط</w:t>
            </w:r>
          </w:p>
        </w:tc>
        <w:tc>
          <w:tcPr>
            <w:tcW w:w="2859" w:type="dxa"/>
            <w:shd w:val="clear" w:color="auto" w:fill="F2F2F2"/>
            <w:vAlign w:val="center"/>
          </w:tcPr>
          <w:p w:rsidR="00D9784A" w:rsidRPr="00580529" w:rsidRDefault="00D9784A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فيلد ارتباطي</w:t>
            </w:r>
          </w:p>
        </w:tc>
        <w:tc>
          <w:tcPr>
            <w:tcW w:w="2912" w:type="dxa"/>
            <w:shd w:val="clear" w:color="auto" w:fill="F2F2F2"/>
            <w:vAlign w:val="center"/>
          </w:tcPr>
          <w:p w:rsidR="00D9784A" w:rsidRPr="00580529" w:rsidRDefault="00D9784A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نام جدول مرتبط</w:t>
            </w:r>
          </w:p>
        </w:tc>
        <w:tc>
          <w:tcPr>
            <w:tcW w:w="2682" w:type="dxa"/>
            <w:shd w:val="clear" w:color="auto" w:fill="F2F2F2"/>
            <w:vAlign w:val="center"/>
          </w:tcPr>
          <w:p w:rsidR="00D9784A" w:rsidRPr="00580529" w:rsidRDefault="00D9784A" w:rsidP="004E6F4A">
            <w:pPr>
              <w:ind w:left="-64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80529">
              <w:rPr>
                <w:rFonts w:hint="cs"/>
                <w:b/>
                <w:bCs/>
                <w:sz w:val="20"/>
                <w:szCs w:val="20"/>
                <w:rtl/>
              </w:rPr>
              <w:t>فيلد ارتباطي از جدول مرتبط</w:t>
            </w:r>
          </w:p>
        </w:tc>
      </w:tr>
      <w:tr w:rsidR="00D9784A" w:rsidRPr="00D87008" w:rsidTr="004E6F4A">
        <w:trPr>
          <w:jc w:val="center"/>
        </w:trPr>
        <w:tc>
          <w:tcPr>
            <w:tcW w:w="4499" w:type="dxa"/>
            <w:vAlign w:val="center"/>
          </w:tcPr>
          <w:p w:rsidR="00D9784A" w:rsidRPr="00D87008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764926">
              <w:rPr>
                <w:lang w:bidi="fa-IR"/>
              </w:rPr>
              <w:t>DistributionGoods</w:t>
            </w:r>
          </w:p>
        </w:tc>
        <w:tc>
          <w:tcPr>
            <w:tcW w:w="2859" w:type="dxa"/>
            <w:vAlign w:val="center"/>
          </w:tcPr>
          <w:p w:rsidR="00D9784A" w:rsidRPr="00D87008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RequestId</w:t>
            </w:r>
          </w:p>
        </w:tc>
        <w:tc>
          <w:tcPr>
            <w:tcW w:w="2912" w:type="dxa"/>
            <w:vAlign w:val="center"/>
          </w:tcPr>
          <w:p w:rsidR="00D9784A" w:rsidRPr="00D87008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tblNonCashRequest</w:t>
            </w:r>
          </w:p>
        </w:tc>
        <w:tc>
          <w:tcPr>
            <w:tcW w:w="2682" w:type="dxa"/>
            <w:vAlign w:val="center"/>
          </w:tcPr>
          <w:p w:rsidR="00D9784A" w:rsidRPr="00D87008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RequestId</w:t>
            </w:r>
          </w:p>
        </w:tc>
      </w:tr>
      <w:tr w:rsidR="00D9784A" w:rsidRPr="00D87008" w:rsidTr="004E6F4A">
        <w:trPr>
          <w:jc w:val="center"/>
        </w:trPr>
        <w:tc>
          <w:tcPr>
            <w:tcW w:w="4499" w:type="dxa"/>
            <w:vAlign w:val="center"/>
          </w:tcPr>
          <w:p w:rsidR="00D9784A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 w:rsidR="00764926">
              <w:rPr>
                <w:lang w:bidi="fa-IR"/>
              </w:rPr>
              <w:t>DistributionGoods</w:t>
            </w:r>
            <w:r>
              <w:rPr>
                <w:rFonts w:cs="Times New Roman"/>
                <w:szCs w:val="24"/>
                <w:lang w:bidi="fa-IR"/>
              </w:rPr>
              <w:t>AssetUser</w:t>
            </w:r>
          </w:p>
        </w:tc>
        <w:tc>
          <w:tcPr>
            <w:tcW w:w="2859" w:type="dxa"/>
            <w:vAlign w:val="center"/>
          </w:tcPr>
          <w:p w:rsidR="00D9784A" w:rsidRDefault="00D9784A" w:rsidP="004E6F4A">
            <w:pPr>
              <w:bidi w:val="0"/>
              <w:ind w:left="-64"/>
              <w:jc w:val="center"/>
              <w:rPr>
                <w:color w:val="000000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AssetUserId</w:t>
            </w:r>
          </w:p>
        </w:tc>
        <w:tc>
          <w:tcPr>
            <w:tcW w:w="2912" w:type="dxa"/>
            <w:vAlign w:val="center"/>
          </w:tcPr>
          <w:p w:rsidR="00D9784A" w:rsidRPr="00D87008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t>tblUsers</w:t>
            </w:r>
          </w:p>
        </w:tc>
        <w:tc>
          <w:tcPr>
            <w:tcW w:w="2682" w:type="dxa"/>
            <w:vAlign w:val="center"/>
          </w:tcPr>
          <w:p w:rsidR="00D9784A" w:rsidRPr="00D87008" w:rsidRDefault="00D9784A" w:rsidP="004E6F4A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UserId</w:t>
            </w:r>
          </w:p>
        </w:tc>
      </w:tr>
      <w:tr w:rsidR="00764926" w:rsidRPr="00D87008" w:rsidTr="004E6F4A">
        <w:trPr>
          <w:jc w:val="center"/>
        </w:trPr>
        <w:tc>
          <w:tcPr>
            <w:tcW w:w="4499" w:type="dxa"/>
            <w:vAlign w:val="center"/>
          </w:tcPr>
          <w:p w:rsidR="00764926" w:rsidRDefault="00764926" w:rsidP="0076492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rFonts w:cs="Times New Roman"/>
                <w:szCs w:val="24"/>
                <w:lang w:bidi="fa-IR"/>
              </w:rPr>
              <w:t>Fk_</w:t>
            </w:r>
            <w:r>
              <w:rPr>
                <w:lang w:bidi="fa-IR"/>
              </w:rPr>
              <w:t>DistributionGoodsNeedy</w:t>
            </w:r>
          </w:p>
        </w:tc>
        <w:tc>
          <w:tcPr>
            <w:tcW w:w="2859" w:type="dxa"/>
            <w:vAlign w:val="center"/>
          </w:tcPr>
          <w:p w:rsidR="00764926" w:rsidRPr="00D87008" w:rsidRDefault="00764926" w:rsidP="00764926">
            <w:pPr>
              <w:bidi w:val="0"/>
              <w:ind w:left="-64"/>
              <w:jc w:val="center"/>
              <w:rPr>
                <w:rFonts w:cs="Times New Roman"/>
                <w:szCs w:val="24"/>
                <w:lang w:bidi="fa-IR"/>
              </w:rPr>
            </w:pPr>
            <w:r>
              <w:rPr>
                <w:color w:val="000000"/>
                <w:szCs w:val="24"/>
                <w:lang w:bidi="fa-IR"/>
              </w:rPr>
              <w:t>NeedyId</w:t>
            </w:r>
          </w:p>
        </w:tc>
        <w:tc>
          <w:tcPr>
            <w:tcW w:w="2912" w:type="dxa"/>
            <w:vAlign w:val="center"/>
          </w:tcPr>
          <w:p w:rsidR="00764926" w:rsidRPr="00D87008" w:rsidRDefault="00764926" w:rsidP="00764926">
            <w:pPr>
              <w:bidi w:val="0"/>
              <w:ind w:left="-64"/>
              <w:jc w:val="center"/>
              <w:rPr>
                <w:rFonts w:cs="Times New Roman"/>
                <w:szCs w:val="24"/>
              </w:rPr>
            </w:pPr>
            <w:r>
              <w:rPr>
                <w:lang w:bidi="fa-IR"/>
              </w:rPr>
              <w:t>tblPersonal</w:t>
            </w:r>
          </w:p>
        </w:tc>
        <w:tc>
          <w:tcPr>
            <w:tcW w:w="2682" w:type="dxa"/>
            <w:vAlign w:val="center"/>
          </w:tcPr>
          <w:p w:rsidR="00764926" w:rsidRPr="00D87008" w:rsidRDefault="00764926" w:rsidP="00764926">
            <w:pPr>
              <w:bidi w:val="0"/>
              <w:ind w:left="-64"/>
              <w:jc w:val="center"/>
              <w:rPr>
                <w:rFonts w:cs="Times New Roman"/>
                <w:szCs w:val="24"/>
                <w:rtl/>
                <w:lang w:bidi="fa-IR"/>
              </w:rPr>
            </w:pPr>
            <w:r>
              <w:rPr>
                <w:color w:val="000000"/>
                <w:szCs w:val="24"/>
              </w:rPr>
              <w:t>PersonId</w:t>
            </w:r>
          </w:p>
        </w:tc>
      </w:tr>
    </w:tbl>
    <w:p w:rsidR="00B65BBD" w:rsidRPr="00B65BBD" w:rsidRDefault="00B65BBD" w:rsidP="00B65BBD">
      <w:pPr>
        <w:rPr>
          <w:lang w:bidi="fa-IR"/>
        </w:rPr>
      </w:pPr>
    </w:p>
    <w:p w:rsidR="00C12103" w:rsidRDefault="00C12103" w:rsidP="00043B74">
      <w:pPr>
        <w:rPr>
          <w:lang w:bidi="fa-IR"/>
        </w:rPr>
      </w:pPr>
    </w:p>
    <w:bookmarkEnd w:id="10"/>
    <w:p w:rsidR="00E65435" w:rsidRPr="00E65435" w:rsidRDefault="00E65435" w:rsidP="00E65435">
      <w:pPr>
        <w:rPr>
          <w:lang w:bidi="fa-IR"/>
        </w:rPr>
      </w:pPr>
    </w:p>
    <w:p w:rsidR="005D5309" w:rsidRDefault="00E65435" w:rsidP="00B10DAF">
      <w:pPr>
        <w:pStyle w:val="Head"/>
        <w:rPr>
          <w:rtl/>
          <w:lang w:bidi="fa-IR"/>
        </w:rPr>
      </w:pPr>
      <w:bookmarkStart w:id="26" w:name="_Toc66283181"/>
      <w:r>
        <w:rPr>
          <w:rFonts w:hint="cs"/>
          <w:b/>
          <w:bCs/>
          <w:color w:val="auto"/>
          <w:sz w:val="28"/>
          <w:rtl/>
        </w:rPr>
        <w:t>سند جزئيات توابع</w:t>
      </w:r>
      <w:r w:rsidR="0048721A">
        <w:rPr>
          <w:rStyle w:val="FootnoteReference"/>
          <w:b/>
          <w:bCs/>
          <w:color w:val="auto"/>
          <w:sz w:val="28"/>
          <w:rtl/>
        </w:rPr>
        <w:footnoteReference w:id="4"/>
      </w:r>
      <w:r>
        <w:rPr>
          <w:rFonts w:hint="cs"/>
          <w:b/>
          <w:bCs/>
          <w:color w:val="auto"/>
          <w:sz w:val="28"/>
          <w:rtl/>
        </w:rPr>
        <w:t>، رويه هاي ذخيره شد</w:t>
      </w:r>
      <w:r w:rsidRPr="00E74246">
        <w:rPr>
          <w:rFonts w:hint="cs"/>
          <w:b/>
          <w:bCs/>
          <w:color w:val="000000" w:themeColor="text1"/>
          <w:sz w:val="28"/>
          <w:rtl/>
        </w:rPr>
        <w:t>ه</w:t>
      </w:r>
      <w:bookmarkEnd w:id="26"/>
    </w:p>
    <w:p w:rsidR="0015238B" w:rsidRDefault="0015238B" w:rsidP="005D5309">
      <w:pPr>
        <w:pStyle w:val="Heading2"/>
        <w:spacing w:after="120"/>
        <w:ind w:left="1077" w:hanging="510"/>
        <w:jc w:val="left"/>
        <w:rPr>
          <w:i/>
          <w:iCs/>
          <w:sz w:val="26"/>
          <w:szCs w:val="26"/>
          <w:lang w:bidi="fa-IR"/>
        </w:rPr>
      </w:pPr>
      <w:bookmarkStart w:id="27" w:name="_Toc66283182"/>
      <w:r>
        <w:rPr>
          <w:rFonts w:hint="cs"/>
          <w:i/>
          <w:iCs/>
          <w:sz w:val="26"/>
          <w:szCs w:val="26"/>
          <w:rtl/>
          <w:lang w:bidi="fa-IR"/>
        </w:rPr>
        <w:t xml:space="preserve">تابع وضعيت درخواست کمک غيرنقدي </w:t>
      </w:r>
      <w:r>
        <w:rPr>
          <w:i/>
          <w:iCs/>
          <w:sz w:val="26"/>
          <w:szCs w:val="26"/>
          <w:lang w:bidi="fa-IR"/>
        </w:rPr>
        <w:t>fn</w:t>
      </w:r>
      <w:r w:rsidR="005606B1">
        <w:rPr>
          <w:i/>
          <w:iCs/>
          <w:sz w:val="26"/>
          <w:szCs w:val="26"/>
          <w:lang w:bidi="fa-IR"/>
        </w:rPr>
        <w:t>NonCashRequestStatus</w:t>
      </w:r>
      <w:bookmarkEnd w:id="27"/>
    </w:p>
    <w:tbl>
      <w:tblPr>
        <w:bidiVisual/>
        <w:tblW w:w="143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3189"/>
        <w:gridCol w:w="3026"/>
        <w:gridCol w:w="3769"/>
        <w:gridCol w:w="3606"/>
      </w:tblGrid>
      <w:tr w:rsidR="005606B1" w:rsidRPr="00864C51" w:rsidTr="00FD6EE8">
        <w:trPr>
          <w:trHeight w:val="1171"/>
          <w:jc w:val="center"/>
        </w:trPr>
        <w:tc>
          <w:tcPr>
            <w:tcW w:w="747" w:type="dxa"/>
            <w:shd w:val="clear" w:color="auto" w:fill="auto"/>
          </w:tcPr>
          <w:p w:rsidR="005606B1" w:rsidRPr="000D0112" w:rsidRDefault="005606B1" w:rsidP="00FD6EE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رديف</w:t>
            </w:r>
          </w:p>
        </w:tc>
        <w:tc>
          <w:tcPr>
            <w:tcW w:w="3373" w:type="dxa"/>
            <w:shd w:val="clear" w:color="auto" w:fill="auto"/>
          </w:tcPr>
          <w:p w:rsidR="005606B1" w:rsidRPr="000D0112" w:rsidRDefault="005606B1" w:rsidP="00FD6EE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کاربرد درنام فرم/ماژول/تابع...</w:t>
            </w:r>
          </w:p>
        </w:tc>
        <w:tc>
          <w:tcPr>
            <w:tcW w:w="3276" w:type="dxa"/>
          </w:tcPr>
          <w:p w:rsidR="005606B1" w:rsidRPr="000D0112" w:rsidRDefault="005606B1" w:rsidP="00FD6EE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ورودي</w:t>
            </w:r>
          </w:p>
        </w:tc>
        <w:tc>
          <w:tcPr>
            <w:tcW w:w="3161" w:type="dxa"/>
          </w:tcPr>
          <w:p w:rsidR="005606B1" w:rsidRPr="000D0112" w:rsidRDefault="005606B1" w:rsidP="00FD6EE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خروجي</w:t>
            </w:r>
          </w:p>
        </w:tc>
        <w:tc>
          <w:tcPr>
            <w:tcW w:w="3780" w:type="dxa"/>
            <w:shd w:val="clear" w:color="auto" w:fill="auto"/>
          </w:tcPr>
          <w:p w:rsidR="005606B1" w:rsidRPr="000D0112" w:rsidRDefault="005606B1" w:rsidP="00FD6EE8">
            <w:pPr>
              <w:pStyle w:val="ListParagraph"/>
              <w:ind w:left="0"/>
              <w:jc w:val="center"/>
              <w:rPr>
                <w:b/>
                <w:bCs/>
                <w:rtl/>
              </w:rPr>
            </w:pPr>
            <w:r w:rsidRPr="000D0112">
              <w:rPr>
                <w:rFonts w:hint="cs"/>
                <w:b/>
                <w:bCs/>
                <w:rtl/>
              </w:rPr>
              <w:t>توضيحات</w:t>
            </w:r>
          </w:p>
        </w:tc>
      </w:tr>
      <w:tr w:rsidR="005606B1" w:rsidRPr="002253DD" w:rsidTr="00FD6EE8">
        <w:trPr>
          <w:jc w:val="center"/>
        </w:trPr>
        <w:tc>
          <w:tcPr>
            <w:tcW w:w="747" w:type="dxa"/>
            <w:shd w:val="clear" w:color="auto" w:fill="auto"/>
          </w:tcPr>
          <w:p w:rsidR="005606B1" w:rsidRPr="002253DD" w:rsidRDefault="005606B1" w:rsidP="00FD6EE8">
            <w:pPr>
              <w:pStyle w:val="ListParagraph"/>
              <w:ind w:left="0"/>
              <w:jc w:val="center"/>
              <w:rPr>
                <w:rFonts w:cs="Nazanin"/>
                <w:szCs w:val="24"/>
                <w:rtl/>
              </w:rPr>
            </w:pPr>
            <w:r>
              <w:rPr>
                <w:rFonts w:cs="Nazanin"/>
                <w:szCs w:val="24"/>
              </w:rPr>
              <w:t>1</w:t>
            </w:r>
          </w:p>
        </w:tc>
        <w:tc>
          <w:tcPr>
            <w:tcW w:w="3373" w:type="dxa"/>
            <w:shd w:val="clear" w:color="auto" w:fill="auto"/>
            <w:vAlign w:val="center"/>
          </w:tcPr>
          <w:p w:rsidR="005606B1" w:rsidRPr="005606B1" w:rsidRDefault="005606B1" w:rsidP="005606B1">
            <w:pPr>
              <w:rPr>
                <w:color w:val="000000"/>
                <w:szCs w:val="24"/>
                <w:rtl/>
                <w:lang w:bidi="fa-IR"/>
              </w:rPr>
            </w:pPr>
            <w:r>
              <w:rPr>
                <w:rFonts w:hint="cs"/>
                <w:color w:val="000000"/>
                <w:szCs w:val="24"/>
                <w:rtl/>
                <w:lang w:bidi="fa-IR"/>
              </w:rPr>
              <w:t>فرم مديريت درخواست کمک هاي غيرنقدي در پنل مديريت خيريه</w:t>
            </w:r>
          </w:p>
        </w:tc>
        <w:tc>
          <w:tcPr>
            <w:tcW w:w="3276" w:type="dxa"/>
          </w:tcPr>
          <w:p w:rsidR="005606B1" w:rsidRPr="005606B1" w:rsidRDefault="005606B1" w:rsidP="005606B1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شناسه درخواست </w:t>
            </w:r>
            <w:r>
              <w:rPr>
                <w:color w:val="000000"/>
                <w:szCs w:val="24"/>
              </w:rPr>
              <w:t>RequestId</w:t>
            </w:r>
          </w:p>
        </w:tc>
        <w:tc>
          <w:tcPr>
            <w:tcW w:w="3161" w:type="dxa"/>
          </w:tcPr>
          <w:p w:rsidR="005606B1" w:rsidRPr="005606B1" w:rsidRDefault="005606B1" w:rsidP="005606B1">
            <w:pPr>
              <w:rPr>
                <w:rFonts w:ascii="Arial" w:hAnsi="Arial"/>
                <w:color w:val="000000"/>
                <w:szCs w:val="24"/>
              </w:rPr>
            </w:pPr>
            <w:r>
              <w:rPr>
                <w:rFonts w:ascii="Arial" w:hAnsi="Arial" w:hint="cs"/>
                <w:color w:val="000000"/>
                <w:szCs w:val="24"/>
                <w:rtl/>
              </w:rPr>
              <w:t>وضعيت درخواست (نام وضعيت) /شناسه وضعيت</w:t>
            </w:r>
            <w:r>
              <w:rPr>
                <w:color w:val="000000"/>
                <w:szCs w:val="24"/>
                <w:lang w:bidi="fa-IR"/>
              </w:rPr>
              <w:t xml:space="preserve"> RequestStatusId,RequestStatusName</w:t>
            </w:r>
            <w:r>
              <w:rPr>
                <w:rFonts w:ascii="Arial" w:hAnsi="Arial" w:hint="cs"/>
                <w:color w:val="000000"/>
                <w:szCs w:val="24"/>
                <w:rtl/>
              </w:rPr>
              <w:t xml:space="preserve"> </w:t>
            </w:r>
          </w:p>
        </w:tc>
        <w:tc>
          <w:tcPr>
            <w:tcW w:w="3780" w:type="dxa"/>
            <w:shd w:val="clear" w:color="auto" w:fill="auto"/>
            <w:vAlign w:val="center"/>
          </w:tcPr>
          <w:p w:rsidR="005606B1" w:rsidRPr="005606B1" w:rsidRDefault="005606B1" w:rsidP="005606B1">
            <w:pPr>
              <w:rPr>
                <w:rFonts w:ascii="Arial" w:hAnsi="Arial"/>
                <w:color w:val="000000"/>
                <w:szCs w:val="24"/>
                <w:rtl/>
                <w:lang w:bidi="fa-IR"/>
              </w:rPr>
            </w:pP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از </w:t>
            </w:r>
            <w:r>
              <w:rPr>
                <w:rFonts w:ascii="Arial" w:hAnsi="Arial"/>
                <w:color w:val="000000"/>
                <w:szCs w:val="24"/>
                <w:lang w:bidi="fa-IR"/>
              </w:rPr>
              <w:t>join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>جداول</w:t>
            </w:r>
            <w:r w:rsidRPr="00AD3088">
              <w:rPr>
                <w:lang w:bidi="fa-IR"/>
              </w:rPr>
              <w:t xml:space="preserve"> tblRequestFlow</w:t>
            </w:r>
            <w:r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tblCommonBaseData</w:t>
            </w:r>
            <w:r>
              <w:rPr>
                <w:rFonts w:hint="cs"/>
                <w:rtl/>
              </w:rPr>
              <w:t xml:space="preserve"> ، </w:t>
            </w:r>
            <w:r w:rsidRPr="00C34358">
              <w:t>tblCommonBaseType</w:t>
            </w:r>
            <w:r w:rsidRPr="00C34358">
              <w:rPr>
                <w:rtl/>
              </w:rPr>
              <w:t xml:space="preserve"> 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براساس </w:t>
            </w:r>
            <w:r w:rsidRPr="00C34358">
              <w:rPr>
                <w:szCs w:val="24"/>
                <w:rtl/>
              </w:rPr>
              <w:t xml:space="preserve">براساس فيلتر </w:t>
            </w:r>
            <w:r w:rsidRPr="00C34358">
              <w:rPr>
                <w:szCs w:val="24"/>
              </w:rPr>
              <w:t>BaseTypeCode</w:t>
            </w:r>
            <w:r w:rsidRPr="00C34358">
              <w:rPr>
                <w:szCs w:val="24"/>
                <w:rtl/>
              </w:rPr>
              <w:t xml:space="preserve"> مرتبط به </w:t>
            </w:r>
            <w:r>
              <w:rPr>
                <w:rFonts w:hint="cs"/>
                <w:szCs w:val="24"/>
                <w:rtl/>
              </w:rPr>
              <w:t>وضعيت درخواست</w:t>
            </w:r>
            <w:r>
              <w:rPr>
                <w:rFonts w:ascii="Arial" w:hAnsi="Arial" w:hint="cs"/>
                <w:color w:val="000000"/>
                <w:szCs w:val="24"/>
                <w:rtl/>
                <w:lang w:bidi="fa-IR"/>
              </w:rPr>
              <w:t xml:space="preserve"> وآخرين تاريخ وزمان و شناسه درخواست</w:t>
            </w:r>
          </w:p>
        </w:tc>
      </w:tr>
      <w:bookmarkEnd w:id="1"/>
    </w:tbl>
    <w:p w:rsidR="003C76DE" w:rsidRPr="00E74246" w:rsidRDefault="003C76DE" w:rsidP="00BB1505">
      <w:pPr>
        <w:rPr>
          <w:color w:val="000000" w:themeColor="text1"/>
          <w:rtl/>
          <w:lang w:bidi="fa-IR"/>
        </w:rPr>
      </w:pPr>
    </w:p>
    <w:sectPr w:rsidR="003C76DE" w:rsidRPr="00E74246" w:rsidSect="00B10DAF">
      <w:pgSz w:w="16838" w:h="11906" w:orient="landscape" w:code="9"/>
      <w:pgMar w:top="1134" w:right="1956" w:bottom="1134" w:left="1134" w:header="737" w:footer="624" w:gutter="0"/>
      <w:pgBorders w:zOrder="back" w:offsetFrom="page">
        <w:top w:val="single" w:sz="18" w:space="31" w:color="1F497D" w:themeColor="text2"/>
        <w:left w:val="single" w:sz="18" w:space="31" w:color="1F497D" w:themeColor="text2"/>
        <w:bottom w:val="single" w:sz="18" w:space="31" w:color="1F497D" w:themeColor="text2"/>
        <w:right w:val="single" w:sz="18" w:space="31" w:color="1F497D" w:themeColor="text2"/>
      </w:pgBorders>
      <w:pgNumType w:start="1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4BC7" w:rsidRDefault="003F4BC7" w:rsidP="00D77E38">
      <w:r>
        <w:separator/>
      </w:r>
    </w:p>
  </w:endnote>
  <w:endnote w:type="continuationSeparator" w:id="0">
    <w:p w:rsidR="003F4BC7" w:rsidRDefault="003F4BC7" w:rsidP="00D7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tus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Mitra"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ago Book">
    <w:altName w:val="Times New Roman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 Lotus">
    <w:altName w:val="Courier New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01E" w:rsidRPr="00D77E38" w:rsidRDefault="0027101E" w:rsidP="00D77E38">
    <w:pPr>
      <w:pStyle w:val="Header"/>
      <w:rPr>
        <w:noProof/>
        <w:rtl/>
        <w:lang w:bidi="fa-IR"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5E2DCA9" wp14:editId="5B38097F">
              <wp:simplePos x="0" y="0"/>
              <wp:positionH relativeFrom="column">
                <wp:posOffset>-307975</wp:posOffset>
              </wp:positionH>
              <wp:positionV relativeFrom="paragraph">
                <wp:posOffset>-55880</wp:posOffset>
              </wp:positionV>
              <wp:extent cx="752475" cy="290830"/>
              <wp:effectExtent l="0" t="0" r="0" b="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475" cy="29083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7101E" w:rsidRPr="0015107A" w:rsidRDefault="0027101E" w:rsidP="0015107A">
                          <w:pPr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15107A">
                            <w:rPr>
                              <w:rFonts w:hint="cs"/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begin"/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instrText xml:space="preserve"> </w:instrText>
                          </w:r>
                          <w:r w:rsidRPr="0015107A">
                            <w:rPr>
                              <w:rFonts w:hint="cs"/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lang w:bidi="fa-IR"/>
                            </w:rPr>
                            <w:instrText>PAGE   \* MERGEFORMAT</w:instrTex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instrText xml:space="preserve"> </w:instrTex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separate"/>
                          </w:r>
                          <w:r w:rsidR="004F6707">
                            <w:rPr>
                              <w:b/>
                              <w:bCs/>
                              <w:noProof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t>2</w:t>
                          </w:r>
                          <w:r w:rsidRPr="0015107A">
                            <w:rPr>
                              <w:b/>
                              <w:bCs/>
                              <w:color w:val="1F497D" w:themeColor="text2"/>
                              <w:sz w:val="20"/>
                              <w:szCs w:val="20"/>
                              <w:rtl/>
                              <w:lang w:bidi="fa-IR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E2DCA9" id="Rectangle 4" o:spid="_x0000_s1027" style="position:absolute;left:0;text-align:left;margin-left:-24.25pt;margin-top:-4.4pt;width:59.25pt;height:22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" fillcolor="#dbe5f1 [660]" stroked="f" strokeweight="2pt">
              <v:path arrowok="t"/>
              <v:textbox inset=",0,,0">
                <w:txbxContent>
                  <w:p w:rsidR="0027101E" w:rsidRPr="0015107A" w:rsidRDefault="0027101E" w:rsidP="0015107A">
                    <w:pPr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</w:pPr>
                    <w:r w:rsidRPr="0015107A">
                      <w:rPr>
                        <w:rFonts w:hint="cs"/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t xml:space="preserve">صفحه: </w: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begin"/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instrText xml:space="preserve"> </w:instrText>
                    </w:r>
                    <w:r w:rsidRPr="0015107A">
                      <w:rPr>
                        <w:rFonts w:hint="cs"/>
                        <w:b/>
                        <w:bCs/>
                        <w:color w:val="1F497D" w:themeColor="text2"/>
                        <w:sz w:val="20"/>
                        <w:szCs w:val="20"/>
                        <w:lang w:bidi="fa-IR"/>
                      </w:rPr>
                      <w:instrText>PAGE   \* MERGEFORMAT</w:instrTex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instrText xml:space="preserve"> </w:instrTex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separate"/>
                    </w:r>
                    <w:r w:rsidR="004F6707">
                      <w:rPr>
                        <w:b/>
                        <w:bCs/>
                        <w:noProof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t>2</w:t>
                    </w:r>
                    <w:r w:rsidRPr="0015107A">
                      <w:rPr>
                        <w:b/>
                        <w:bCs/>
                        <w:color w:val="1F497D" w:themeColor="text2"/>
                        <w:sz w:val="20"/>
                        <w:szCs w:val="20"/>
                        <w:rtl/>
                        <w:lang w:bidi="fa-I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rtl/>
      </w:rPr>
      <w:drawing>
        <wp:anchor distT="0" distB="0" distL="114300" distR="114300" simplePos="0" relativeHeight="251688960" behindDoc="1" locked="0" layoutInCell="1" allowOverlap="1" wp14:anchorId="0FD13FA1" wp14:editId="6982CBF1">
          <wp:simplePos x="0" y="0"/>
          <wp:positionH relativeFrom="column">
            <wp:posOffset>-305435</wp:posOffset>
          </wp:positionH>
          <wp:positionV relativeFrom="paragraph">
            <wp:posOffset>-63169</wp:posOffset>
          </wp:positionV>
          <wp:extent cx="6731635" cy="30797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1635" cy="30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4BC7" w:rsidRDefault="003F4BC7" w:rsidP="00D77E38">
      <w:r>
        <w:separator/>
      </w:r>
    </w:p>
  </w:footnote>
  <w:footnote w:type="continuationSeparator" w:id="0">
    <w:p w:rsidR="003F4BC7" w:rsidRDefault="003F4BC7" w:rsidP="00D77E38">
      <w:r>
        <w:continuationSeparator/>
      </w:r>
    </w:p>
  </w:footnote>
  <w:footnote w:id="1">
    <w:p w:rsidR="004F1C3D" w:rsidRDefault="004F1C3D" w:rsidP="004F1C3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11341">
        <w:rPr>
          <w:rFonts w:cs="B Nazanin" w:hint="cs"/>
          <w:szCs w:val="20"/>
          <w:rtl/>
        </w:rPr>
        <w:t>براساس استاندارد نام گذاري مدرک درسند استاندارد نام گذاري بند 1-3 نوشته شود.</w:t>
      </w:r>
    </w:p>
  </w:footnote>
  <w:footnote w:id="2">
    <w:p w:rsidR="004F1C3D" w:rsidRDefault="004F1C3D" w:rsidP="004F1C3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11341">
        <w:rPr>
          <w:rFonts w:cs="B Nazanin" w:hint="cs"/>
          <w:szCs w:val="20"/>
          <w:rtl/>
        </w:rPr>
        <w:t>براساس استاندارد نام گذاري مدرک درسند استاندارد نام گذاري بند 1-3 نوشته شود.</w:t>
      </w:r>
    </w:p>
  </w:footnote>
  <w:footnote w:id="3">
    <w:p w:rsidR="0027101E" w:rsidRDefault="0027101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Entity Relationship Diagram</w:t>
      </w:r>
    </w:p>
  </w:footnote>
  <w:footnote w:id="4">
    <w:p w:rsidR="0027101E" w:rsidRDefault="0027101E" w:rsidP="0048721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lang w:bidi="fa-IR"/>
        </w:rPr>
        <w:t>Function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01E" w:rsidRPr="0015107A" w:rsidRDefault="0027101E" w:rsidP="00310649">
    <w:pPr>
      <w:pStyle w:val="Header"/>
      <w:rPr>
        <w:noProof/>
        <w:szCs w:val="24"/>
        <w:rtl/>
      </w:rPr>
    </w:pPr>
    <w:r>
      <w:rPr>
        <w:noProof/>
        <w:rtl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FB7289E" wp14:editId="709E0246">
              <wp:simplePos x="0" y="0"/>
              <wp:positionH relativeFrom="column">
                <wp:posOffset>445135</wp:posOffset>
              </wp:positionH>
              <wp:positionV relativeFrom="paragraph">
                <wp:posOffset>0</wp:posOffset>
              </wp:positionV>
              <wp:extent cx="5965190" cy="598805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65190" cy="598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LightShading-Accent1"/>
                            <w:bidiVisual/>
                            <w:tblW w:w="0" w:type="auto"/>
                            <w:tblBorders>
                              <w:top w:val="none" w:sz="0" w:space="0" w:color="auto"/>
                              <w:bottom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862"/>
                            <w:gridCol w:w="4234"/>
                          </w:tblGrid>
                          <w:tr w:rsidR="0027101E" w:rsidRPr="00310649" w:rsidTr="00DB4811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900" w:type="dxa"/>
                                <w:shd w:val="clear" w:color="auto" w:fill="auto"/>
                              </w:tcPr>
                              <w:p w:rsidR="0027101E" w:rsidRPr="007A3719" w:rsidRDefault="003F4BC7" w:rsidP="00FC204F">
                                <w:pPr>
                                  <w:spacing w:line="276" w:lineRule="auto"/>
                                  <w:rPr>
                                    <w:b w:val="0"/>
                                    <w:bCs w:val="0"/>
                                    <w:sz w:val="14"/>
                                    <w:szCs w:val="16"/>
                                    <w:rtl/>
                                  </w:rPr>
                                </w:pPr>
                                <w:sdt>
                                  <w:sdtPr>
                                    <w:rPr>
                                      <w:rFonts w:hint="cs"/>
                                      <w:sz w:val="14"/>
                                      <w:szCs w:val="16"/>
                                      <w:rtl/>
                                    </w:rPr>
                                    <w:alias w:val="Subject"/>
                                    <w:tag w:val=""/>
                                    <w:id w:val="535681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7101E">
                                      <w:rPr>
                                        <w:rFonts w:hint="cs"/>
                                        <w:sz w:val="14"/>
                                        <w:szCs w:val="16"/>
                                        <w:rtl/>
                                        <w:lang w:bidi="fa-IR"/>
                                      </w:rPr>
                                      <w:t>نام پروژه</w:t>
                                    </w:r>
                                  </w:sdtContent>
                                </w:sdt>
                                <w:r w:rsidR="0027101E">
                                  <w:rPr>
                                    <w:rFonts w:hint="cs"/>
                                    <w:sz w:val="14"/>
                                    <w:szCs w:val="16"/>
                                    <w:rtl/>
                                  </w:rPr>
                                  <w:t xml:space="preserve"> - </w:t>
                                </w:r>
                                <w:sdt>
                                  <w:sdtPr>
                                    <w:rPr>
                                      <w:sz w:val="14"/>
                                      <w:szCs w:val="16"/>
                                      <w:rtl/>
                                    </w:rPr>
                                    <w:alias w:val="Title"/>
                                    <w:tag w:val=""/>
                                    <w:id w:val="53568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C204F">
                                      <w:rPr>
                                        <w:sz w:val="14"/>
                                        <w:szCs w:val="16"/>
                                        <w:rtl/>
                                      </w:rPr>
                                      <w:t xml:space="preserve">مدل داده بخش </w:t>
                                    </w:r>
                                    <w:r w:rsidR="00FC204F">
                                      <w:rPr>
                                        <w:rFonts w:hint="cs"/>
                                        <w:sz w:val="14"/>
                                        <w:szCs w:val="16"/>
                                        <w:rtl/>
                                      </w:rPr>
                                      <w:t>دو</w:t>
                                    </w:r>
                                    <w:r w:rsidR="00FC204F" w:rsidRPr="00EB6ED2">
                                      <w:rPr>
                                        <w:sz w:val="14"/>
                                        <w:szCs w:val="16"/>
                                        <w:rtl/>
                                      </w:rPr>
                                      <w:t xml:space="preserve"> سرويس هاي سبکاد4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4331" w:type="dxa"/>
                                <w:vMerge w:val="restart"/>
                                <w:vAlign w:val="center"/>
                              </w:tcPr>
                              <w:p w:rsidR="0027101E" w:rsidRPr="00DB4811" w:rsidRDefault="0027101E" w:rsidP="000D0112">
                                <w:pPr>
                                  <w:spacing w:line="276" w:lineRule="auto"/>
                                  <w:jc w:val="right"/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color w:val="000000" w:themeColor="text1"/>
                                    <w:sz w:val="18"/>
                                    <w:szCs w:val="20"/>
                                    <w:rtl/>
                                  </w:rPr>
                                </w:pPr>
                                <w:r w:rsidRPr="00DB4811">
                                  <w:rPr>
                                    <w:rFonts w:cs="B Titr" w:hint="cs"/>
                                    <w:color w:val="000000" w:themeColor="text1"/>
                                    <w:szCs w:val="20"/>
                                    <w:rtl/>
                                  </w:rPr>
                                  <w:t xml:space="preserve">طبقه بندی :  </w:t>
                                </w:r>
                                <w:sdt>
                                  <w:sdtPr>
                                    <w:rPr>
                                      <w:rFonts w:cs="B Titr" w:hint="cs"/>
                                      <w:color w:val="808080" w:themeColor="background1" w:themeShade="80"/>
                                      <w:szCs w:val="20"/>
                                      <w:rtl/>
                                    </w:rPr>
                                    <w:alias w:val="Category"/>
                                    <w:tag w:val=""/>
                                    <w:id w:val="5356815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cs="B Titr" w:hint="cs"/>
                                        <w:color w:val="808080" w:themeColor="background1" w:themeShade="80"/>
                                        <w:szCs w:val="20"/>
                                        <w:rtl/>
                                      </w:rPr>
                                      <w:t>عادی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7101E" w:rsidRPr="00310649" w:rsidTr="00DB4811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900" w:type="dxa"/>
                                <w:shd w:val="clear" w:color="auto" w:fill="auto"/>
                              </w:tcPr>
                              <w:p w:rsidR="0027101E" w:rsidRPr="00310649" w:rsidRDefault="0027101E" w:rsidP="00477008">
                                <w:pPr>
                                  <w:spacing w:line="276" w:lineRule="auto"/>
                                  <w:rPr>
                                    <w:b w:val="0"/>
                                    <w:bCs w:val="0"/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 w:val="0"/>
                                    <w:bCs w:val="0"/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  <w:t xml:space="preserve">کد سند: </w:t>
                                </w:r>
                                <w:sdt>
                                  <w:sdtPr>
                                    <w:rPr>
                                      <w:rFonts w:hint="cs"/>
                                      <w:sz w:val="18"/>
                                      <w:szCs w:val="20"/>
                                      <w:rtl/>
                                      <w:lang w:bidi="fa-IR"/>
                                    </w:rPr>
                                    <w:alias w:val="Keywords"/>
                                    <w:tag w:val=""/>
                                    <w:id w:val="535681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 w:rsidR="00FC204F" w:rsidRPr="003761AE">
                                      <w:rPr>
                                        <w:sz w:val="18"/>
                                        <w:szCs w:val="20"/>
                                        <w:lang w:bidi="fa-IR"/>
                                      </w:rPr>
                                      <w:t>SABKAD4.POL.CLIENT.DES.DM.RE01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4331" w:type="dxa"/>
                                <w:vMerge/>
                              </w:tcPr>
                              <w:p w:rsidR="0027101E" w:rsidRDefault="0027101E" w:rsidP="00B20680">
                                <w:pPr>
                                  <w:spacing w:line="276" w:lineRule="auto"/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sz w:val="18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</w:tc>
                          </w:tr>
                        </w:tbl>
                        <w:p w:rsidR="0027101E" w:rsidRPr="00310649" w:rsidRDefault="0027101E" w:rsidP="00DB4811">
                          <w:pPr>
                            <w:bidi w:val="0"/>
                            <w:spacing w:line="276" w:lineRule="auto"/>
                            <w:rPr>
                              <w:sz w:val="18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B728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5.05pt;margin-top:0;width:469.7pt;height:4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" filled="f" stroked="f" strokeweight=".5pt">
              <v:path arrowok="t"/>
              <v:textbox>
                <w:txbxContent>
                  <w:tbl>
                    <w:tblPr>
                      <w:tblStyle w:val="LightShading-Accent1"/>
                      <w:bidiVisual/>
                      <w:tblW w:w="0" w:type="auto"/>
                      <w:tblBorders>
                        <w:top w:val="none" w:sz="0" w:space="0" w:color="auto"/>
                        <w:bottom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862"/>
                      <w:gridCol w:w="4234"/>
                    </w:tblGrid>
                    <w:tr w:rsidR="0027101E" w:rsidRPr="00310649" w:rsidTr="00DB4811">
                      <w:trPr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4900" w:type="dxa"/>
                          <w:shd w:val="clear" w:color="auto" w:fill="auto"/>
                        </w:tcPr>
                        <w:p w:rsidR="0027101E" w:rsidRPr="007A3719" w:rsidRDefault="003F4BC7" w:rsidP="00FC204F">
                          <w:pPr>
                            <w:spacing w:line="276" w:lineRule="auto"/>
                            <w:rPr>
                              <w:b w:val="0"/>
                              <w:bCs w:val="0"/>
                              <w:sz w:val="14"/>
                              <w:szCs w:val="16"/>
                              <w:rtl/>
                            </w:rPr>
                          </w:pPr>
                          <w:sdt>
                            <w:sdtPr>
                              <w:rPr>
                                <w:rFonts w:hint="cs"/>
                                <w:sz w:val="14"/>
                                <w:szCs w:val="16"/>
                                <w:rtl/>
                              </w:rPr>
                              <w:alias w:val="Subject"/>
                              <w:tag w:val=""/>
                              <w:id w:val="535681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7101E">
                                <w:rPr>
                                  <w:rFonts w:hint="cs"/>
                                  <w:sz w:val="14"/>
                                  <w:szCs w:val="16"/>
                                  <w:rtl/>
                                  <w:lang w:bidi="fa-IR"/>
                                </w:rPr>
                                <w:t>نام پروژه</w:t>
                              </w:r>
                            </w:sdtContent>
                          </w:sdt>
                          <w:r w:rsidR="0027101E">
                            <w:rPr>
                              <w:rFonts w:hint="cs"/>
                              <w:sz w:val="14"/>
                              <w:szCs w:val="16"/>
                              <w:rtl/>
                            </w:rPr>
                            <w:t xml:space="preserve"> - </w:t>
                          </w:r>
                          <w:sdt>
                            <w:sdtPr>
                              <w:rPr>
                                <w:sz w:val="14"/>
                                <w:szCs w:val="16"/>
                                <w:rtl/>
                              </w:rPr>
                              <w:alias w:val="Title"/>
                              <w:tag w:val=""/>
                              <w:id w:val="53568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C204F">
                                <w:rPr>
                                  <w:sz w:val="14"/>
                                  <w:szCs w:val="16"/>
                                  <w:rtl/>
                                </w:rPr>
                                <w:t xml:space="preserve">مدل داده بخش </w:t>
                              </w:r>
                              <w:r w:rsidR="00FC204F">
                                <w:rPr>
                                  <w:rFonts w:hint="cs"/>
                                  <w:sz w:val="14"/>
                                  <w:szCs w:val="16"/>
                                  <w:rtl/>
                                </w:rPr>
                                <w:t>دو</w:t>
                              </w:r>
                              <w:r w:rsidR="00FC204F" w:rsidRPr="00EB6ED2">
                                <w:rPr>
                                  <w:sz w:val="14"/>
                                  <w:szCs w:val="16"/>
                                  <w:rtl/>
                                </w:rPr>
                                <w:t xml:space="preserve"> سرويس هاي سبکاد4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4331" w:type="dxa"/>
                          <w:vMerge w:val="restart"/>
                          <w:vAlign w:val="center"/>
                        </w:tcPr>
                        <w:p w:rsidR="0027101E" w:rsidRPr="00DB4811" w:rsidRDefault="0027101E" w:rsidP="000D0112">
                          <w:pPr>
                            <w:spacing w:line="276" w:lineRule="auto"/>
                            <w:jc w:val="right"/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rPr>
                              <w:color w:val="000000" w:themeColor="text1"/>
                              <w:sz w:val="18"/>
                              <w:szCs w:val="20"/>
                              <w:rtl/>
                            </w:rPr>
                          </w:pPr>
                          <w:r w:rsidRPr="00DB4811">
                            <w:rPr>
                              <w:rFonts w:cs="B Titr" w:hint="cs"/>
                              <w:color w:val="000000" w:themeColor="text1"/>
                              <w:szCs w:val="20"/>
                              <w:rtl/>
                            </w:rPr>
                            <w:t xml:space="preserve">طبقه بندی :  </w:t>
                          </w:r>
                          <w:sdt>
                            <w:sdtPr>
                              <w:rPr>
                                <w:rFonts w:cs="B Titr" w:hint="cs"/>
                                <w:color w:val="808080" w:themeColor="background1" w:themeShade="80"/>
                                <w:szCs w:val="20"/>
                                <w:rtl/>
                              </w:rPr>
                              <w:alias w:val="Category"/>
                              <w:tag w:val=""/>
                              <w:id w:val="5356815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cs="B Titr" w:hint="cs"/>
                                  <w:color w:val="808080" w:themeColor="background1" w:themeShade="80"/>
                                  <w:szCs w:val="20"/>
                                  <w:rtl/>
                                </w:rPr>
                                <w:t>عادی</w:t>
                              </w:r>
                            </w:sdtContent>
                          </w:sdt>
                        </w:p>
                      </w:tc>
                    </w:tr>
                    <w:tr w:rsidR="0027101E" w:rsidRPr="00310649" w:rsidTr="00DB4811">
                      <w:tr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/w:trPr>
                      <w:tc>
                        <w:tcPr>
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<w:tcW w:w="4900" w:type="dxa"/>
                          <w:shd w:val="clear" w:color="auto" w:fill="auto"/>
                        </w:tcPr>
                        <w:p w:rsidR="0027101E" w:rsidRPr="00310649" w:rsidRDefault="0027101E" w:rsidP="00477008">
                          <w:pPr>
                            <w:spacing w:line="276" w:lineRule="auto"/>
                            <w:rPr>
                              <w:b w:val="0"/>
                              <w:bCs w:val="0"/>
                              <w:sz w:val="18"/>
                              <w:szCs w:val="2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 w:val="0"/>
                              <w:bCs w:val="0"/>
                              <w:sz w:val="18"/>
                              <w:szCs w:val="20"/>
                              <w:rtl/>
                              <w:lang w:bidi="fa-IR"/>
                            </w:rPr>
                            <w:t xml:space="preserve">کد سند: </w:t>
                          </w:r>
                          <w:sdt>
                            <w:sdtPr>
                              <w:rPr>
                                <w:rFonts w:hint="cs"/>
                                <w:sz w:val="18"/>
                                <w:szCs w:val="20"/>
                                <w:rtl/>
                                <w:lang w:bidi="fa-IR"/>
                              </w:rPr>
                              <w:alias w:val="Keywords"/>
                              <w:tag w:val=""/>
                              <w:id w:val="535681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 w:rsidR="00FC204F" w:rsidRPr="003761AE">
                                <w:rPr>
                                  <w:sz w:val="18"/>
                                  <w:szCs w:val="20"/>
                                  <w:lang w:bidi="fa-IR"/>
                                </w:rPr>
                                <w:t>SABKAD4.POL.CLIENT.DES.DM.RE01</w:t>
                              </w:r>
                            </w:sdtContent>
                          </w:sdt>
                        </w:p>
                      </w:tc>
                      <w:tc>
                        <w:tcPr>
                          <w:tcW w:w="4331" w:type="dxa"/>
                          <w:vMerge/>
                        </w:tcPr>
                        <w:p w:rsidR="0027101E" w:rsidRDefault="0027101E" w:rsidP="00B20680">
                          <w:pPr>
                            <w:spacing w:line="276" w:lineRule="auto"/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rPr>
                              <w:sz w:val="18"/>
                              <w:szCs w:val="20"/>
                              <w:rtl/>
                              <w:lang w:bidi="fa-IR"/>
                            </w:rPr>
                          </w:pPr>
                        </w:p>
                      </w:tc>
                    </w:tr>
                  </w:tbl>
                  <w:p w:rsidR="0027101E" w:rsidRPr="00310649" w:rsidRDefault="0027101E" w:rsidP="00DB4811">
                    <w:pPr>
                      <w:bidi w:val="0"/>
                      <w:spacing w:line="276" w:lineRule="auto"/>
                      <w:rPr>
                        <w:sz w:val="18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rtl/>
      </w:rPr>
      <w:drawing>
        <wp:anchor distT="0" distB="0" distL="114300" distR="114300" simplePos="0" relativeHeight="251686912" behindDoc="1" locked="0" layoutInCell="1" allowOverlap="1" wp14:anchorId="78CA1F34" wp14:editId="7D1BFDC1">
          <wp:simplePos x="0" y="0"/>
          <wp:positionH relativeFrom="column">
            <wp:posOffset>-305435</wp:posOffset>
          </wp:positionH>
          <wp:positionV relativeFrom="page">
            <wp:posOffset>414324</wp:posOffset>
          </wp:positionV>
          <wp:extent cx="6731635" cy="57912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1635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7101E" w:rsidRPr="00310649" w:rsidRDefault="0027101E" w:rsidP="00310649">
    <w:pPr>
      <w:pStyle w:val="Header"/>
      <w:rPr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926CF"/>
    <w:multiLevelType w:val="hybridMultilevel"/>
    <w:tmpl w:val="59160F36"/>
    <w:lvl w:ilvl="0" w:tplc="FC0CF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774F1"/>
    <w:multiLevelType w:val="hybridMultilevel"/>
    <w:tmpl w:val="2E6C6E20"/>
    <w:lvl w:ilvl="0" w:tplc="F02ED894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 w15:restartNumberingAfterBreak="0">
    <w:nsid w:val="19202560"/>
    <w:multiLevelType w:val="hybridMultilevel"/>
    <w:tmpl w:val="5A0ABD66"/>
    <w:lvl w:ilvl="0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4" w:hanging="360"/>
      </w:pPr>
      <w:rPr>
        <w:rFonts w:ascii="Wingdings" w:hAnsi="Wingdings" w:hint="default"/>
      </w:rPr>
    </w:lvl>
  </w:abstractNum>
  <w:abstractNum w:abstractNumId="3" w15:restartNumberingAfterBreak="0">
    <w:nsid w:val="1CD82ED0"/>
    <w:multiLevelType w:val="hybridMultilevel"/>
    <w:tmpl w:val="2280D820"/>
    <w:lvl w:ilvl="0" w:tplc="BB008640">
      <w:start w:val="10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677B2"/>
    <w:multiLevelType w:val="hybridMultilevel"/>
    <w:tmpl w:val="B90C9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60382"/>
    <w:multiLevelType w:val="hybridMultilevel"/>
    <w:tmpl w:val="619C1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D4669C"/>
    <w:multiLevelType w:val="hybridMultilevel"/>
    <w:tmpl w:val="7208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F5CD6"/>
    <w:multiLevelType w:val="hybridMultilevel"/>
    <w:tmpl w:val="782CD50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33015"/>
    <w:multiLevelType w:val="hybridMultilevel"/>
    <w:tmpl w:val="857A15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712C91"/>
    <w:multiLevelType w:val="hybridMultilevel"/>
    <w:tmpl w:val="BFC47E30"/>
    <w:lvl w:ilvl="0" w:tplc="04090001">
      <w:start w:val="1"/>
      <w:numFmt w:val="bullet"/>
      <w:lvlText w:val=""/>
      <w:lvlJc w:val="left"/>
      <w:pPr>
        <w:ind w:left="74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1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8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5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2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0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7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4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178" w:hanging="360"/>
      </w:pPr>
      <w:rPr>
        <w:rFonts w:ascii="Wingdings" w:hAnsi="Wingdings" w:hint="default"/>
      </w:rPr>
    </w:lvl>
  </w:abstractNum>
  <w:abstractNum w:abstractNumId="10" w15:restartNumberingAfterBreak="0">
    <w:nsid w:val="3D9E176C"/>
    <w:multiLevelType w:val="multilevel"/>
    <w:tmpl w:val="ABE871C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F7B0223"/>
    <w:multiLevelType w:val="hybridMultilevel"/>
    <w:tmpl w:val="2550D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44510"/>
    <w:multiLevelType w:val="hybridMultilevel"/>
    <w:tmpl w:val="6C5C5ECE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47F01282"/>
    <w:multiLevelType w:val="multilevel"/>
    <w:tmpl w:val="5F884A26"/>
    <w:lvl w:ilvl="0">
      <w:start w:val="1"/>
      <w:numFmt w:val="decimal"/>
      <w:pStyle w:val="Heading1"/>
      <w:suff w:val="space"/>
      <w:lvlText w:val="%1- "/>
      <w:lvlJc w:val="left"/>
      <w:pPr>
        <w:ind w:left="720" w:firstLine="0"/>
      </w:pPr>
      <w:rPr>
        <w:rFonts w:ascii="Times New Roman" w:hAnsi="Times New Roman" w:cs="B Titr" w:hint="default"/>
        <w:b/>
        <w:bCs/>
        <w:i w:val="0"/>
        <w:iCs w:val="0"/>
        <w:color w:val="auto"/>
        <w:sz w:val="24"/>
        <w:szCs w:val="28"/>
      </w:rPr>
    </w:lvl>
    <w:lvl w:ilvl="1">
      <w:start w:val="1"/>
      <w:numFmt w:val="decimal"/>
      <w:pStyle w:val="Heading2"/>
      <w:suff w:val="space"/>
      <w:lvlText w:val="%2-%1- 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color w:val="auto"/>
        <w:sz w:val="28"/>
        <w:szCs w:val="28"/>
      </w:rPr>
    </w:lvl>
    <w:lvl w:ilvl="2">
      <w:start w:val="1"/>
      <w:numFmt w:val="decimal"/>
      <w:pStyle w:val="Heading3"/>
      <w:suff w:val="space"/>
      <w:lvlText w:val="%3-%2-%1-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3">
      <w:start w:val="1"/>
      <w:numFmt w:val="decimal"/>
      <w:pStyle w:val="Heading4"/>
      <w:suff w:val="space"/>
      <w:lvlText w:val="%4-%3-%2-%1- "/>
      <w:lvlJc w:val="left"/>
      <w:pPr>
        <w:ind w:left="720" w:firstLine="0"/>
      </w:pPr>
      <w:rPr>
        <w:rFonts w:ascii="Times New Roman" w:hAnsi="Times New Roman" w:cs="B Nazanin" w:hint="default"/>
        <w:b/>
        <w:bCs/>
        <w:i w:val="0"/>
        <w:iCs w:val="0"/>
        <w:sz w:val="24"/>
        <w:szCs w:val="24"/>
      </w:rPr>
    </w:lvl>
    <w:lvl w:ilvl="4">
      <w:start w:val="1"/>
      <w:numFmt w:val="decimal"/>
      <w:pStyle w:val="Heading5"/>
      <w:suff w:val="space"/>
      <w:lvlText w:val="%5-%4-%3-%2-%1-"/>
      <w:lvlJc w:val="left"/>
      <w:pPr>
        <w:ind w:left="2194" w:hanging="1474"/>
      </w:pPr>
      <w:rPr>
        <w:rFonts w:ascii="Times New Roman" w:hAnsi="Times New Roman" w:cs="B Nazani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</w:rPr>
    </w:lvl>
    <w:lvl w:ilvl="5">
      <w:start w:val="1"/>
      <w:numFmt w:val="decimal"/>
      <w:pStyle w:val="Heading6"/>
      <w:suff w:val="space"/>
      <w:lvlText w:val="%6-%5-%4-%3-%2-%1-"/>
      <w:lvlJc w:val="left"/>
      <w:pPr>
        <w:ind w:left="1872" w:hanging="864"/>
      </w:pPr>
      <w:rPr>
        <w:rFonts w:hint="default"/>
        <w:sz w:val="20"/>
        <w:szCs w:val="24"/>
      </w:rPr>
    </w:lvl>
    <w:lvl w:ilvl="6">
      <w:start w:val="1"/>
      <w:numFmt w:val="decimal"/>
      <w:pStyle w:val="Heading7"/>
      <w:suff w:val="space"/>
      <w:lvlText w:val="%7-%6-%5-%4-%3-%2-%1-"/>
      <w:lvlJc w:val="left"/>
      <w:pPr>
        <w:ind w:left="2016" w:hanging="1008"/>
      </w:pPr>
      <w:rPr>
        <w:rFonts w:hint="default"/>
        <w:sz w:val="20"/>
        <w:szCs w:val="24"/>
      </w:rPr>
    </w:lvl>
    <w:lvl w:ilvl="7">
      <w:start w:val="1"/>
      <w:numFmt w:val="decimal"/>
      <w:pStyle w:val="Heading8"/>
      <w:suff w:val="space"/>
      <w:lvlText w:val="%8-%7-%6-%5-%4-%3-%2-%1-"/>
      <w:lvlJc w:val="left"/>
      <w:pPr>
        <w:ind w:left="2160" w:hanging="1152"/>
      </w:pPr>
      <w:rPr>
        <w:rFonts w:hint="default"/>
        <w:sz w:val="20"/>
        <w:szCs w:val="24"/>
      </w:rPr>
    </w:lvl>
    <w:lvl w:ilvl="8">
      <w:start w:val="1"/>
      <w:numFmt w:val="decimal"/>
      <w:pStyle w:val="Heading9"/>
      <w:suff w:val="space"/>
      <w:lvlText w:val="%9-%8-%7-%6-%5-%4-%3-%2-%1-"/>
      <w:lvlJc w:val="left"/>
      <w:pPr>
        <w:ind w:left="2304" w:hanging="1296"/>
      </w:pPr>
      <w:rPr>
        <w:rFonts w:hint="default"/>
        <w:sz w:val="20"/>
        <w:szCs w:val="24"/>
      </w:rPr>
    </w:lvl>
  </w:abstractNum>
  <w:abstractNum w:abstractNumId="14" w15:restartNumberingAfterBreak="0">
    <w:nsid w:val="48912407"/>
    <w:multiLevelType w:val="hybridMultilevel"/>
    <w:tmpl w:val="A89035D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545717"/>
    <w:multiLevelType w:val="hybridMultilevel"/>
    <w:tmpl w:val="A7DAD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516228"/>
    <w:multiLevelType w:val="hybridMultilevel"/>
    <w:tmpl w:val="9A729E3A"/>
    <w:lvl w:ilvl="0" w:tplc="8D384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B Nazani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B7210"/>
    <w:multiLevelType w:val="hybridMultilevel"/>
    <w:tmpl w:val="C76C040E"/>
    <w:lvl w:ilvl="0" w:tplc="0409000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1" w:tplc="DC18440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2" w:tplc="A9EAE8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155E214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CAEA2470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5" w:tplc="68282CF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78025400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1986904E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cs="Courier New" w:hint="default"/>
      </w:rPr>
    </w:lvl>
    <w:lvl w:ilvl="8" w:tplc="76D65FEE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5BEC2F74"/>
    <w:multiLevelType w:val="hybridMultilevel"/>
    <w:tmpl w:val="A86A9B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ED83E49"/>
    <w:multiLevelType w:val="hybridMultilevel"/>
    <w:tmpl w:val="92F42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A43D25"/>
    <w:multiLevelType w:val="hybridMultilevel"/>
    <w:tmpl w:val="03228890"/>
    <w:lvl w:ilvl="0" w:tplc="793A31CC">
      <w:start w:val="1"/>
      <w:numFmt w:val="decimal"/>
      <w:lvlText w:val="%1-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C75FAA"/>
    <w:multiLevelType w:val="hybridMultilevel"/>
    <w:tmpl w:val="981C0FD0"/>
    <w:lvl w:ilvl="0" w:tplc="BB008640">
      <w:start w:val="10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Nazani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25F5A"/>
    <w:multiLevelType w:val="hybridMultilevel"/>
    <w:tmpl w:val="FD625B32"/>
    <w:lvl w:ilvl="0" w:tplc="76285F6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33B56"/>
    <w:multiLevelType w:val="hybridMultilevel"/>
    <w:tmpl w:val="C3B2F810"/>
    <w:lvl w:ilvl="0" w:tplc="1248D9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0108B"/>
    <w:multiLevelType w:val="hybridMultilevel"/>
    <w:tmpl w:val="B750F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F0034D"/>
    <w:multiLevelType w:val="hybridMultilevel"/>
    <w:tmpl w:val="B92A2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CD08AD"/>
    <w:multiLevelType w:val="hybridMultilevel"/>
    <w:tmpl w:val="F27E95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AE90925"/>
    <w:multiLevelType w:val="hybridMultilevel"/>
    <w:tmpl w:val="28EC4D54"/>
    <w:lvl w:ilvl="0" w:tplc="9F120014">
      <w:start w:val="1"/>
      <w:numFmt w:val="decimal"/>
      <w:lvlText w:val="%1-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8" w15:restartNumberingAfterBreak="0">
    <w:nsid w:val="7B63610E"/>
    <w:multiLevelType w:val="hybridMultilevel"/>
    <w:tmpl w:val="CEEA7BEE"/>
    <w:lvl w:ilvl="0" w:tplc="AD728604">
      <w:start w:val="1"/>
      <w:numFmt w:val="decimal"/>
      <w:lvlText w:val="%1-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num w:numId="1">
    <w:abstractNumId w:val="16"/>
  </w:num>
  <w:num w:numId="2">
    <w:abstractNumId w:val="18"/>
  </w:num>
  <w:num w:numId="3">
    <w:abstractNumId w:val="13"/>
  </w:num>
  <w:num w:numId="4">
    <w:abstractNumId w:val="13"/>
  </w:num>
  <w:num w:numId="5">
    <w:abstractNumId w:val="13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20"/>
  </w:num>
  <w:num w:numId="21">
    <w:abstractNumId w:val="15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4"/>
  </w:num>
  <w:num w:numId="25">
    <w:abstractNumId w:val="28"/>
  </w:num>
  <w:num w:numId="26">
    <w:abstractNumId w:val="10"/>
  </w:num>
  <w:num w:numId="27">
    <w:abstractNumId w:val="3"/>
  </w:num>
  <w:num w:numId="28">
    <w:abstractNumId w:val="21"/>
  </w:num>
  <w:num w:numId="29">
    <w:abstractNumId w:val="7"/>
  </w:num>
  <w:num w:numId="30">
    <w:abstractNumId w:val="27"/>
  </w:num>
  <w:num w:numId="31">
    <w:abstractNumId w:val="9"/>
  </w:num>
  <w:num w:numId="32">
    <w:abstractNumId w:val="5"/>
  </w:num>
  <w:num w:numId="33">
    <w:abstractNumId w:val="1"/>
  </w:num>
  <w:num w:numId="34">
    <w:abstractNumId w:val="2"/>
  </w:num>
  <w:num w:numId="35">
    <w:abstractNumId w:val="8"/>
  </w:num>
  <w:num w:numId="36">
    <w:abstractNumId w:val="23"/>
  </w:num>
  <w:num w:numId="37">
    <w:abstractNumId w:val="14"/>
  </w:num>
  <w:num w:numId="38">
    <w:abstractNumId w:val="0"/>
  </w:num>
  <w:num w:numId="39">
    <w:abstractNumId w:val="11"/>
  </w:num>
  <w:num w:numId="40">
    <w:abstractNumId w:val="17"/>
  </w:num>
  <w:num w:numId="41">
    <w:abstractNumId w:val="25"/>
  </w:num>
  <w:num w:numId="42">
    <w:abstractNumId w:val="12"/>
  </w:num>
  <w:num w:numId="43">
    <w:abstractNumId w:val="24"/>
  </w:num>
  <w:num w:numId="44">
    <w:abstractNumId w:val="19"/>
  </w:num>
  <w:num w:numId="45">
    <w:abstractNumId w:val="26"/>
  </w:num>
  <w:num w:numId="46">
    <w:abstractNumId w:val="13"/>
  </w:num>
  <w:num w:numId="47">
    <w:abstractNumId w:val="13"/>
  </w:num>
  <w:num w:numId="4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516"/>
    <w:rsid w:val="00000A22"/>
    <w:rsid w:val="00000D43"/>
    <w:rsid w:val="0000131D"/>
    <w:rsid w:val="0000298C"/>
    <w:rsid w:val="00005C3A"/>
    <w:rsid w:val="00006238"/>
    <w:rsid w:val="00006F9E"/>
    <w:rsid w:val="00010540"/>
    <w:rsid w:val="00011945"/>
    <w:rsid w:val="00013C9D"/>
    <w:rsid w:val="0001535A"/>
    <w:rsid w:val="00015B04"/>
    <w:rsid w:val="00016AB1"/>
    <w:rsid w:val="00017B86"/>
    <w:rsid w:val="00032B95"/>
    <w:rsid w:val="00035BFF"/>
    <w:rsid w:val="00036EFC"/>
    <w:rsid w:val="00040849"/>
    <w:rsid w:val="00041282"/>
    <w:rsid w:val="00043B74"/>
    <w:rsid w:val="0004432B"/>
    <w:rsid w:val="0004452F"/>
    <w:rsid w:val="000456F1"/>
    <w:rsid w:val="0004640F"/>
    <w:rsid w:val="000469B7"/>
    <w:rsid w:val="00050771"/>
    <w:rsid w:val="00050D6B"/>
    <w:rsid w:val="00054650"/>
    <w:rsid w:val="000565DD"/>
    <w:rsid w:val="00056ED2"/>
    <w:rsid w:val="0006049A"/>
    <w:rsid w:val="000614D8"/>
    <w:rsid w:val="00065328"/>
    <w:rsid w:val="000677AD"/>
    <w:rsid w:val="0007009C"/>
    <w:rsid w:val="0007393F"/>
    <w:rsid w:val="000748D1"/>
    <w:rsid w:val="00075055"/>
    <w:rsid w:val="000752A8"/>
    <w:rsid w:val="00080081"/>
    <w:rsid w:val="00083015"/>
    <w:rsid w:val="0008388F"/>
    <w:rsid w:val="00092FD0"/>
    <w:rsid w:val="00095094"/>
    <w:rsid w:val="000971A3"/>
    <w:rsid w:val="000B1928"/>
    <w:rsid w:val="000B675A"/>
    <w:rsid w:val="000B6BD3"/>
    <w:rsid w:val="000B74CC"/>
    <w:rsid w:val="000C188F"/>
    <w:rsid w:val="000C3358"/>
    <w:rsid w:val="000C42EA"/>
    <w:rsid w:val="000C797B"/>
    <w:rsid w:val="000D0112"/>
    <w:rsid w:val="000D159C"/>
    <w:rsid w:val="000D2CBA"/>
    <w:rsid w:val="000D7021"/>
    <w:rsid w:val="000D730F"/>
    <w:rsid w:val="000E002A"/>
    <w:rsid w:val="000E1456"/>
    <w:rsid w:val="000E22FD"/>
    <w:rsid w:val="000E2CF1"/>
    <w:rsid w:val="000E7652"/>
    <w:rsid w:val="000E7BD2"/>
    <w:rsid w:val="000F3087"/>
    <w:rsid w:val="000F384B"/>
    <w:rsid w:val="000F5705"/>
    <w:rsid w:val="000F6235"/>
    <w:rsid w:val="000F6908"/>
    <w:rsid w:val="00101259"/>
    <w:rsid w:val="0010307D"/>
    <w:rsid w:val="001048F3"/>
    <w:rsid w:val="0010564E"/>
    <w:rsid w:val="001148E4"/>
    <w:rsid w:val="00114D84"/>
    <w:rsid w:val="00122F81"/>
    <w:rsid w:val="0012554E"/>
    <w:rsid w:val="00125571"/>
    <w:rsid w:val="00126C02"/>
    <w:rsid w:val="001274D8"/>
    <w:rsid w:val="0013016D"/>
    <w:rsid w:val="0013244C"/>
    <w:rsid w:val="00135FFD"/>
    <w:rsid w:val="00142656"/>
    <w:rsid w:val="00142E5D"/>
    <w:rsid w:val="001436A3"/>
    <w:rsid w:val="00143B44"/>
    <w:rsid w:val="0014415A"/>
    <w:rsid w:val="00146CFA"/>
    <w:rsid w:val="0015107A"/>
    <w:rsid w:val="0015238B"/>
    <w:rsid w:val="001526DB"/>
    <w:rsid w:val="00153169"/>
    <w:rsid w:val="00153B38"/>
    <w:rsid w:val="001618BF"/>
    <w:rsid w:val="00161AA1"/>
    <w:rsid w:val="0016358D"/>
    <w:rsid w:val="00165338"/>
    <w:rsid w:val="00166686"/>
    <w:rsid w:val="00167E1A"/>
    <w:rsid w:val="00173044"/>
    <w:rsid w:val="00181DF7"/>
    <w:rsid w:val="00184E55"/>
    <w:rsid w:val="001858FE"/>
    <w:rsid w:val="0019011B"/>
    <w:rsid w:val="00193087"/>
    <w:rsid w:val="00193730"/>
    <w:rsid w:val="0019413B"/>
    <w:rsid w:val="00194173"/>
    <w:rsid w:val="001943A7"/>
    <w:rsid w:val="00194D67"/>
    <w:rsid w:val="001968B0"/>
    <w:rsid w:val="001970A5"/>
    <w:rsid w:val="001A10C7"/>
    <w:rsid w:val="001A2A3C"/>
    <w:rsid w:val="001A2D8A"/>
    <w:rsid w:val="001A61B6"/>
    <w:rsid w:val="001B3995"/>
    <w:rsid w:val="001B3ABA"/>
    <w:rsid w:val="001B3D28"/>
    <w:rsid w:val="001C374A"/>
    <w:rsid w:val="001C5B24"/>
    <w:rsid w:val="001C671C"/>
    <w:rsid w:val="001D073E"/>
    <w:rsid w:val="001D07C7"/>
    <w:rsid w:val="001D21D7"/>
    <w:rsid w:val="001D3E22"/>
    <w:rsid w:val="001E16B5"/>
    <w:rsid w:val="001E5D25"/>
    <w:rsid w:val="001E5E00"/>
    <w:rsid w:val="001E64A5"/>
    <w:rsid w:val="001E7FDD"/>
    <w:rsid w:val="001F0521"/>
    <w:rsid w:val="001F2D8F"/>
    <w:rsid w:val="001F4F1C"/>
    <w:rsid w:val="001F5AE4"/>
    <w:rsid w:val="001F6D5B"/>
    <w:rsid w:val="001F77C0"/>
    <w:rsid w:val="00200B4B"/>
    <w:rsid w:val="00205CA5"/>
    <w:rsid w:val="00212504"/>
    <w:rsid w:val="002144D6"/>
    <w:rsid w:val="00215170"/>
    <w:rsid w:val="00217050"/>
    <w:rsid w:val="00220325"/>
    <w:rsid w:val="00221F3E"/>
    <w:rsid w:val="00223326"/>
    <w:rsid w:val="002314DD"/>
    <w:rsid w:val="00232894"/>
    <w:rsid w:val="00237DAA"/>
    <w:rsid w:val="00242135"/>
    <w:rsid w:val="002429D9"/>
    <w:rsid w:val="00243DEF"/>
    <w:rsid w:val="002468EF"/>
    <w:rsid w:val="0024746F"/>
    <w:rsid w:val="002548E6"/>
    <w:rsid w:val="00255ABA"/>
    <w:rsid w:val="00255EEF"/>
    <w:rsid w:val="00256994"/>
    <w:rsid w:val="00256AE0"/>
    <w:rsid w:val="00260645"/>
    <w:rsid w:val="00260998"/>
    <w:rsid w:val="00260B1A"/>
    <w:rsid w:val="00265357"/>
    <w:rsid w:val="00266B1C"/>
    <w:rsid w:val="0026729D"/>
    <w:rsid w:val="00267558"/>
    <w:rsid w:val="0027101E"/>
    <w:rsid w:val="00272874"/>
    <w:rsid w:val="00272A2F"/>
    <w:rsid w:val="002734A0"/>
    <w:rsid w:val="002746D2"/>
    <w:rsid w:val="002764B6"/>
    <w:rsid w:val="0027762B"/>
    <w:rsid w:val="00277A79"/>
    <w:rsid w:val="00281A82"/>
    <w:rsid w:val="00281DE6"/>
    <w:rsid w:val="0029115C"/>
    <w:rsid w:val="00293F75"/>
    <w:rsid w:val="00295A15"/>
    <w:rsid w:val="00295B85"/>
    <w:rsid w:val="00296D4F"/>
    <w:rsid w:val="00296FC2"/>
    <w:rsid w:val="002A1271"/>
    <w:rsid w:val="002A5C61"/>
    <w:rsid w:val="002B18FF"/>
    <w:rsid w:val="002B3F7C"/>
    <w:rsid w:val="002B467F"/>
    <w:rsid w:val="002B4EB9"/>
    <w:rsid w:val="002C0B02"/>
    <w:rsid w:val="002C23F3"/>
    <w:rsid w:val="002C35CA"/>
    <w:rsid w:val="002C37D9"/>
    <w:rsid w:val="002C5DBC"/>
    <w:rsid w:val="002C625F"/>
    <w:rsid w:val="002C675B"/>
    <w:rsid w:val="002D0337"/>
    <w:rsid w:val="002D051E"/>
    <w:rsid w:val="002D088D"/>
    <w:rsid w:val="002D500D"/>
    <w:rsid w:val="002D5A79"/>
    <w:rsid w:val="002E1471"/>
    <w:rsid w:val="002E2314"/>
    <w:rsid w:val="002E38FD"/>
    <w:rsid w:val="002F0788"/>
    <w:rsid w:val="002F1A2C"/>
    <w:rsid w:val="002F2C84"/>
    <w:rsid w:val="002F44E6"/>
    <w:rsid w:val="002F4C8A"/>
    <w:rsid w:val="002F71B4"/>
    <w:rsid w:val="00300475"/>
    <w:rsid w:val="00300CD0"/>
    <w:rsid w:val="003015A7"/>
    <w:rsid w:val="00306A5B"/>
    <w:rsid w:val="00307C4C"/>
    <w:rsid w:val="00310649"/>
    <w:rsid w:val="00313189"/>
    <w:rsid w:val="00313F0D"/>
    <w:rsid w:val="00314E33"/>
    <w:rsid w:val="0031579B"/>
    <w:rsid w:val="003169A0"/>
    <w:rsid w:val="00320646"/>
    <w:rsid w:val="00321E72"/>
    <w:rsid w:val="00323938"/>
    <w:rsid w:val="0032778F"/>
    <w:rsid w:val="00330C33"/>
    <w:rsid w:val="003340AC"/>
    <w:rsid w:val="00335166"/>
    <w:rsid w:val="003359B1"/>
    <w:rsid w:val="00336101"/>
    <w:rsid w:val="00337358"/>
    <w:rsid w:val="003420F1"/>
    <w:rsid w:val="003431FC"/>
    <w:rsid w:val="003444F4"/>
    <w:rsid w:val="0035121A"/>
    <w:rsid w:val="00352BCC"/>
    <w:rsid w:val="00353C29"/>
    <w:rsid w:val="00354FAD"/>
    <w:rsid w:val="00356079"/>
    <w:rsid w:val="00362B4D"/>
    <w:rsid w:val="00364538"/>
    <w:rsid w:val="00364A50"/>
    <w:rsid w:val="00374B01"/>
    <w:rsid w:val="00374F24"/>
    <w:rsid w:val="00375352"/>
    <w:rsid w:val="00375BF6"/>
    <w:rsid w:val="00382FE6"/>
    <w:rsid w:val="003837E0"/>
    <w:rsid w:val="00383BB3"/>
    <w:rsid w:val="0039120E"/>
    <w:rsid w:val="00392D8A"/>
    <w:rsid w:val="003958E3"/>
    <w:rsid w:val="003963BB"/>
    <w:rsid w:val="003A102B"/>
    <w:rsid w:val="003A1687"/>
    <w:rsid w:val="003A3385"/>
    <w:rsid w:val="003A7B82"/>
    <w:rsid w:val="003B00D8"/>
    <w:rsid w:val="003B0F45"/>
    <w:rsid w:val="003B183A"/>
    <w:rsid w:val="003B1ED6"/>
    <w:rsid w:val="003B2DF4"/>
    <w:rsid w:val="003B7AE4"/>
    <w:rsid w:val="003C208D"/>
    <w:rsid w:val="003C4C33"/>
    <w:rsid w:val="003C55F4"/>
    <w:rsid w:val="003C5AFF"/>
    <w:rsid w:val="003C76DE"/>
    <w:rsid w:val="003C7A69"/>
    <w:rsid w:val="003E0762"/>
    <w:rsid w:val="003E1B4D"/>
    <w:rsid w:val="003E1C97"/>
    <w:rsid w:val="003E296F"/>
    <w:rsid w:val="003E34AD"/>
    <w:rsid w:val="003F0D37"/>
    <w:rsid w:val="003F11B7"/>
    <w:rsid w:val="003F1F5B"/>
    <w:rsid w:val="003F3D2F"/>
    <w:rsid w:val="003F45D2"/>
    <w:rsid w:val="003F4BC7"/>
    <w:rsid w:val="003F4E1B"/>
    <w:rsid w:val="00400EA7"/>
    <w:rsid w:val="004014AC"/>
    <w:rsid w:val="00401F5F"/>
    <w:rsid w:val="0040248D"/>
    <w:rsid w:val="004032A6"/>
    <w:rsid w:val="00403334"/>
    <w:rsid w:val="0040359D"/>
    <w:rsid w:val="00404E18"/>
    <w:rsid w:val="00410125"/>
    <w:rsid w:val="0041044C"/>
    <w:rsid w:val="00410EBC"/>
    <w:rsid w:val="00412BC3"/>
    <w:rsid w:val="00420724"/>
    <w:rsid w:val="0042173F"/>
    <w:rsid w:val="00421D2E"/>
    <w:rsid w:val="00425C11"/>
    <w:rsid w:val="00427FA7"/>
    <w:rsid w:val="0043030F"/>
    <w:rsid w:val="00433CDE"/>
    <w:rsid w:val="004429CE"/>
    <w:rsid w:val="0045106E"/>
    <w:rsid w:val="00452FDA"/>
    <w:rsid w:val="00455467"/>
    <w:rsid w:val="00460CCF"/>
    <w:rsid w:val="00472AFD"/>
    <w:rsid w:val="00473057"/>
    <w:rsid w:val="004740D4"/>
    <w:rsid w:val="00477008"/>
    <w:rsid w:val="00481C4D"/>
    <w:rsid w:val="0048570D"/>
    <w:rsid w:val="0048721A"/>
    <w:rsid w:val="00490477"/>
    <w:rsid w:val="004909D5"/>
    <w:rsid w:val="004944A1"/>
    <w:rsid w:val="00495DF0"/>
    <w:rsid w:val="004977CF"/>
    <w:rsid w:val="00497F08"/>
    <w:rsid w:val="004A108E"/>
    <w:rsid w:val="004A5AF9"/>
    <w:rsid w:val="004B106E"/>
    <w:rsid w:val="004B13C8"/>
    <w:rsid w:val="004B1AC0"/>
    <w:rsid w:val="004B329E"/>
    <w:rsid w:val="004C1811"/>
    <w:rsid w:val="004C2D9E"/>
    <w:rsid w:val="004C463C"/>
    <w:rsid w:val="004C4837"/>
    <w:rsid w:val="004C4D90"/>
    <w:rsid w:val="004C5F23"/>
    <w:rsid w:val="004C695E"/>
    <w:rsid w:val="004D2E50"/>
    <w:rsid w:val="004D563E"/>
    <w:rsid w:val="004D5C80"/>
    <w:rsid w:val="004D662A"/>
    <w:rsid w:val="004D6CF5"/>
    <w:rsid w:val="004D6D7F"/>
    <w:rsid w:val="004E6F4A"/>
    <w:rsid w:val="004E7D93"/>
    <w:rsid w:val="004F008E"/>
    <w:rsid w:val="004F1154"/>
    <w:rsid w:val="004F1C3D"/>
    <w:rsid w:val="004F4942"/>
    <w:rsid w:val="004F6707"/>
    <w:rsid w:val="00501B76"/>
    <w:rsid w:val="0050285B"/>
    <w:rsid w:val="00502ED3"/>
    <w:rsid w:val="00503056"/>
    <w:rsid w:val="005109D3"/>
    <w:rsid w:val="005113EB"/>
    <w:rsid w:val="00512D48"/>
    <w:rsid w:val="005130EE"/>
    <w:rsid w:val="0051422B"/>
    <w:rsid w:val="00514ACA"/>
    <w:rsid w:val="00514DFD"/>
    <w:rsid w:val="00515287"/>
    <w:rsid w:val="005154D8"/>
    <w:rsid w:val="00515857"/>
    <w:rsid w:val="00520C5C"/>
    <w:rsid w:val="00521308"/>
    <w:rsid w:val="00522918"/>
    <w:rsid w:val="00525D33"/>
    <w:rsid w:val="00531049"/>
    <w:rsid w:val="00533996"/>
    <w:rsid w:val="00535688"/>
    <w:rsid w:val="00536164"/>
    <w:rsid w:val="0054123F"/>
    <w:rsid w:val="0054326D"/>
    <w:rsid w:val="005445B3"/>
    <w:rsid w:val="0054675F"/>
    <w:rsid w:val="00547211"/>
    <w:rsid w:val="00552108"/>
    <w:rsid w:val="00554FA9"/>
    <w:rsid w:val="005567A5"/>
    <w:rsid w:val="005570D5"/>
    <w:rsid w:val="005606B1"/>
    <w:rsid w:val="005608EB"/>
    <w:rsid w:val="00562FBD"/>
    <w:rsid w:val="00563DA3"/>
    <w:rsid w:val="0056422B"/>
    <w:rsid w:val="00566F0F"/>
    <w:rsid w:val="00570E02"/>
    <w:rsid w:val="00575735"/>
    <w:rsid w:val="00580783"/>
    <w:rsid w:val="00582CF3"/>
    <w:rsid w:val="00583EA0"/>
    <w:rsid w:val="0058479C"/>
    <w:rsid w:val="0058540D"/>
    <w:rsid w:val="005862BB"/>
    <w:rsid w:val="005879C3"/>
    <w:rsid w:val="0059067B"/>
    <w:rsid w:val="00592BE8"/>
    <w:rsid w:val="00592F0A"/>
    <w:rsid w:val="005936AB"/>
    <w:rsid w:val="005A0868"/>
    <w:rsid w:val="005A1150"/>
    <w:rsid w:val="005A1449"/>
    <w:rsid w:val="005A1A8A"/>
    <w:rsid w:val="005A26EA"/>
    <w:rsid w:val="005B06F1"/>
    <w:rsid w:val="005B518F"/>
    <w:rsid w:val="005B7FB5"/>
    <w:rsid w:val="005C11F2"/>
    <w:rsid w:val="005C736C"/>
    <w:rsid w:val="005C774C"/>
    <w:rsid w:val="005C7833"/>
    <w:rsid w:val="005D0014"/>
    <w:rsid w:val="005D0D93"/>
    <w:rsid w:val="005D2733"/>
    <w:rsid w:val="005D5309"/>
    <w:rsid w:val="005D7D81"/>
    <w:rsid w:val="005E0B6D"/>
    <w:rsid w:val="005E43C8"/>
    <w:rsid w:val="005E62A7"/>
    <w:rsid w:val="005F0E86"/>
    <w:rsid w:val="005F3124"/>
    <w:rsid w:val="005F5136"/>
    <w:rsid w:val="005F7C7C"/>
    <w:rsid w:val="00604666"/>
    <w:rsid w:val="0060517A"/>
    <w:rsid w:val="006054FA"/>
    <w:rsid w:val="006079AC"/>
    <w:rsid w:val="006119DA"/>
    <w:rsid w:val="0061684D"/>
    <w:rsid w:val="00617126"/>
    <w:rsid w:val="0062167B"/>
    <w:rsid w:val="00622DA0"/>
    <w:rsid w:val="006232BD"/>
    <w:rsid w:val="00623EA3"/>
    <w:rsid w:val="00625798"/>
    <w:rsid w:val="006265C8"/>
    <w:rsid w:val="006278F9"/>
    <w:rsid w:val="00631981"/>
    <w:rsid w:val="00634382"/>
    <w:rsid w:val="00634C9E"/>
    <w:rsid w:val="00635ED1"/>
    <w:rsid w:val="006443A1"/>
    <w:rsid w:val="006449FE"/>
    <w:rsid w:val="00644E08"/>
    <w:rsid w:val="006460E8"/>
    <w:rsid w:val="006540C4"/>
    <w:rsid w:val="006552A0"/>
    <w:rsid w:val="0066148A"/>
    <w:rsid w:val="00666EB1"/>
    <w:rsid w:val="006718FF"/>
    <w:rsid w:val="00672C4C"/>
    <w:rsid w:val="00676F06"/>
    <w:rsid w:val="00681932"/>
    <w:rsid w:val="00692C4C"/>
    <w:rsid w:val="006944A2"/>
    <w:rsid w:val="006A6666"/>
    <w:rsid w:val="006B385C"/>
    <w:rsid w:val="006B44F9"/>
    <w:rsid w:val="006B4D6B"/>
    <w:rsid w:val="006C09EC"/>
    <w:rsid w:val="006D45F4"/>
    <w:rsid w:val="006D485A"/>
    <w:rsid w:val="006D5659"/>
    <w:rsid w:val="006D5AB0"/>
    <w:rsid w:val="006D6516"/>
    <w:rsid w:val="006D7C73"/>
    <w:rsid w:val="006E080C"/>
    <w:rsid w:val="006E0B03"/>
    <w:rsid w:val="006E1B54"/>
    <w:rsid w:val="006E3500"/>
    <w:rsid w:val="006E6A00"/>
    <w:rsid w:val="006E7022"/>
    <w:rsid w:val="006F1308"/>
    <w:rsid w:val="006F3E3D"/>
    <w:rsid w:val="006F49B1"/>
    <w:rsid w:val="006F62E8"/>
    <w:rsid w:val="007021D0"/>
    <w:rsid w:val="00704B01"/>
    <w:rsid w:val="00705F17"/>
    <w:rsid w:val="00706E2D"/>
    <w:rsid w:val="00707324"/>
    <w:rsid w:val="00707EF9"/>
    <w:rsid w:val="00710450"/>
    <w:rsid w:val="0071107C"/>
    <w:rsid w:val="00712621"/>
    <w:rsid w:val="00714F88"/>
    <w:rsid w:val="00715790"/>
    <w:rsid w:val="00715B65"/>
    <w:rsid w:val="00715E7D"/>
    <w:rsid w:val="00717484"/>
    <w:rsid w:val="00717E5B"/>
    <w:rsid w:val="007313A8"/>
    <w:rsid w:val="007332F2"/>
    <w:rsid w:val="00733A8F"/>
    <w:rsid w:val="007345D5"/>
    <w:rsid w:val="00734950"/>
    <w:rsid w:val="00734D76"/>
    <w:rsid w:val="00737AF6"/>
    <w:rsid w:val="007405B4"/>
    <w:rsid w:val="00741AB6"/>
    <w:rsid w:val="00741B6D"/>
    <w:rsid w:val="00744498"/>
    <w:rsid w:val="00746780"/>
    <w:rsid w:val="0075050E"/>
    <w:rsid w:val="00750D56"/>
    <w:rsid w:val="007543A2"/>
    <w:rsid w:val="00754794"/>
    <w:rsid w:val="00754BDF"/>
    <w:rsid w:val="007555CE"/>
    <w:rsid w:val="007557EF"/>
    <w:rsid w:val="007560C5"/>
    <w:rsid w:val="0076370B"/>
    <w:rsid w:val="007641DC"/>
    <w:rsid w:val="00764926"/>
    <w:rsid w:val="00771F40"/>
    <w:rsid w:val="00772EE3"/>
    <w:rsid w:val="00773EAA"/>
    <w:rsid w:val="00774045"/>
    <w:rsid w:val="00781163"/>
    <w:rsid w:val="00781793"/>
    <w:rsid w:val="00782699"/>
    <w:rsid w:val="00783801"/>
    <w:rsid w:val="00787170"/>
    <w:rsid w:val="0079018F"/>
    <w:rsid w:val="00790B48"/>
    <w:rsid w:val="00796356"/>
    <w:rsid w:val="007A1E81"/>
    <w:rsid w:val="007A244C"/>
    <w:rsid w:val="007A3719"/>
    <w:rsid w:val="007A3738"/>
    <w:rsid w:val="007A4EED"/>
    <w:rsid w:val="007A5B3A"/>
    <w:rsid w:val="007B5D8B"/>
    <w:rsid w:val="007C028A"/>
    <w:rsid w:val="007C4021"/>
    <w:rsid w:val="007C5328"/>
    <w:rsid w:val="007D020E"/>
    <w:rsid w:val="007D039A"/>
    <w:rsid w:val="007D1164"/>
    <w:rsid w:val="007D4C6D"/>
    <w:rsid w:val="007E1096"/>
    <w:rsid w:val="007E2327"/>
    <w:rsid w:val="007E3895"/>
    <w:rsid w:val="007E39CE"/>
    <w:rsid w:val="007E41ED"/>
    <w:rsid w:val="007E5FC9"/>
    <w:rsid w:val="007F4AD5"/>
    <w:rsid w:val="007F4D2E"/>
    <w:rsid w:val="007F62BA"/>
    <w:rsid w:val="007F657D"/>
    <w:rsid w:val="007F79BA"/>
    <w:rsid w:val="00802E1B"/>
    <w:rsid w:val="00803104"/>
    <w:rsid w:val="008047E8"/>
    <w:rsid w:val="008051C0"/>
    <w:rsid w:val="00811FBB"/>
    <w:rsid w:val="0081391A"/>
    <w:rsid w:val="00814FEC"/>
    <w:rsid w:val="00815955"/>
    <w:rsid w:val="008164B0"/>
    <w:rsid w:val="00823269"/>
    <w:rsid w:val="008247F5"/>
    <w:rsid w:val="00825161"/>
    <w:rsid w:val="00825F4A"/>
    <w:rsid w:val="0082643D"/>
    <w:rsid w:val="00832D39"/>
    <w:rsid w:val="008361E4"/>
    <w:rsid w:val="0084036C"/>
    <w:rsid w:val="00840CA1"/>
    <w:rsid w:val="00842038"/>
    <w:rsid w:val="008438F2"/>
    <w:rsid w:val="00843F5A"/>
    <w:rsid w:val="0084427A"/>
    <w:rsid w:val="00845B17"/>
    <w:rsid w:val="008465E8"/>
    <w:rsid w:val="00846860"/>
    <w:rsid w:val="00847FAA"/>
    <w:rsid w:val="00850957"/>
    <w:rsid w:val="0085101F"/>
    <w:rsid w:val="00851602"/>
    <w:rsid w:val="008518EA"/>
    <w:rsid w:val="00853280"/>
    <w:rsid w:val="00853E16"/>
    <w:rsid w:val="00853FFE"/>
    <w:rsid w:val="008604A8"/>
    <w:rsid w:val="00861ABC"/>
    <w:rsid w:val="00865F73"/>
    <w:rsid w:val="00866FA8"/>
    <w:rsid w:val="0087158F"/>
    <w:rsid w:val="00871F81"/>
    <w:rsid w:val="008750E4"/>
    <w:rsid w:val="00882EDD"/>
    <w:rsid w:val="00892E59"/>
    <w:rsid w:val="00893AA4"/>
    <w:rsid w:val="008953A3"/>
    <w:rsid w:val="008975FB"/>
    <w:rsid w:val="008A0A7E"/>
    <w:rsid w:val="008A4307"/>
    <w:rsid w:val="008A689E"/>
    <w:rsid w:val="008B0109"/>
    <w:rsid w:val="008B3FA8"/>
    <w:rsid w:val="008B4B5E"/>
    <w:rsid w:val="008B60A1"/>
    <w:rsid w:val="008B74C8"/>
    <w:rsid w:val="008B75DC"/>
    <w:rsid w:val="008C0B9B"/>
    <w:rsid w:val="008C0E85"/>
    <w:rsid w:val="008C19DF"/>
    <w:rsid w:val="008C1DAD"/>
    <w:rsid w:val="008C39A9"/>
    <w:rsid w:val="008D6D59"/>
    <w:rsid w:val="008E1565"/>
    <w:rsid w:val="008E474A"/>
    <w:rsid w:val="008E49C2"/>
    <w:rsid w:val="008E59E8"/>
    <w:rsid w:val="008E6C8C"/>
    <w:rsid w:val="008F2602"/>
    <w:rsid w:val="008F349E"/>
    <w:rsid w:val="008F76D7"/>
    <w:rsid w:val="008F7B89"/>
    <w:rsid w:val="00900884"/>
    <w:rsid w:val="00901EEE"/>
    <w:rsid w:val="00903E1C"/>
    <w:rsid w:val="00906399"/>
    <w:rsid w:val="00907445"/>
    <w:rsid w:val="00910B23"/>
    <w:rsid w:val="00912580"/>
    <w:rsid w:val="00912EE8"/>
    <w:rsid w:val="009131D8"/>
    <w:rsid w:val="00913E78"/>
    <w:rsid w:val="00914039"/>
    <w:rsid w:val="0091477A"/>
    <w:rsid w:val="009155BC"/>
    <w:rsid w:val="0092105C"/>
    <w:rsid w:val="0092374C"/>
    <w:rsid w:val="00923E3F"/>
    <w:rsid w:val="0092429A"/>
    <w:rsid w:val="009256A6"/>
    <w:rsid w:val="009300B7"/>
    <w:rsid w:val="00930745"/>
    <w:rsid w:val="00933E56"/>
    <w:rsid w:val="00936E8B"/>
    <w:rsid w:val="009377D1"/>
    <w:rsid w:val="00937CA7"/>
    <w:rsid w:val="009420CD"/>
    <w:rsid w:val="009430E4"/>
    <w:rsid w:val="00943F00"/>
    <w:rsid w:val="00945D45"/>
    <w:rsid w:val="00946320"/>
    <w:rsid w:val="009538D9"/>
    <w:rsid w:val="00953C3A"/>
    <w:rsid w:val="009570AE"/>
    <w:rsid w:val="009574FD"/>
    <w:rsid w:val="00957D16"/>
    <w:rsid w:val="00960FE4"/>
    <w:rsid w:val="00961963"/>
    <w:rsid w:val="00963F07"/>
    <w:rsid w:val="00967933"/>
    <w:rsid w:val="009702BF"/>
    <w:rsid w:val="00972ADB"/>
    <w:rsid w:val="00972CA8"/>
    <w:rsid w:val="00976DE8"/>
    <w:rsid w:val="00984574"/>
    <w:rsid w:val="00984BD9"/>
    <w:rsid w:val="009870BF"/>
    <w:rsid w:val="0098748D"/>
    <w:rsid w:val="00990384"/>
    <w:rsid w:val="00992536"/>
    <w:rsid w:val="0099474A"/>
    <w:rsid w:val="0099648B"/>
    <w:rsid w:val="009A4CD6"/>
    <w:rsid w:val="009A5326"/>
    <w:rsid w:val="009A586A"/>
    <w:rsid w:val="009A609C"/>
    <w:rsid w:val="009B1541"/>
    <w:rsid w:val="009B1A5F"/>
    <w:rsid w:val="009B2059"/>
    <w:rsid w:val="009B3EAB"/>
    <w:rsid w:val="009C36C0"/>
    <w:rsid w:val="009D1E40"/>
    <w:rsid w:val="009D26E4"/>
    <w:rsid w:val="009D3DB9"/>
    <w:rsid w:val="009D55F4"/>
    <w:rsid w:val="009E0088"/>
    <w:rsid w:val="009E23EB"/>
    <w:rsid w:val="009E24DD"/>
    <w:rsid w:val="009E74F2"/>
    <w:rsid w:val="009E7DCB"/>
    <w:rsid w:val="009F4447"/>
    <w:rsid w:val="009F5330"/>
    <w:rsid w:val="00A0069B"/>
    <w:rsid w:val="00A02144"/>
    <w:rsid w:val="00A07B51"/>
    <w:rsid w:val="00A11625"/>
    <w:rsid w:val="00A1249A"/>
    <w:rsid w:val="00A177F9"/>
    <w:rsid w:val="00A22D14"/>
    <w:rsid w:val="00A23C45"/>
    <w:rsid w:val="00A242AF"/>
    <w:rsid w:val="00A245D5"/>
    <w:rsid w:val="00A24CF4"/>
    <w:rsid w:val="00A269F5"/>
    <w:rsid w:val="00A26C1D"/>
    <w:rsid w:val="00A305DA"/>
    <w:rsid w:val="00A3112F"/>
    <w:rsid w:val="00A31E40"/>
    <w:rsid w:val="00A4071D"/>
    <w:rsid w:val="00A412B6"/>
    <w:rsid w:val="00A44BA6"/>
    <w:rsid w:val="00A46D35"/>
    <w:rsid w:val="00A519F8"/>
    <w:rsid w:val="00A51F0C"/>
    <w:rsid w:val="00A52620"/>
    <w:rsid w:val="00A543CE"/>
    <w:rsid w:val="00A55104"/>
    <w:rsid w:val="00A61EDF"/>
    <w:rsid w:val="00A664A8"/>
    <w:rsid w:val="00A6666A"/>
    <w:rsid w:val="00A7089F"/>
    <w:rsid w:val="00A71188"/>
    <w:rsid w:val="00A7373D"/>
    <w:rsid w:val="00A756BE"/>
    <w:rsid w:val="00A75EEB"/>
    <w:rsid w:val="00A77FDD"/>
    <w:rsid w:val="00A8104C"/>
    <w:rsid w:val="00A814F9"/>
    <w:rsid w:val="00A82120"/>
    <w:rsid w:val="00A82A84"/>
    <w:rsid w:val="00A83D12"/>
    <w:rsid w:val="00A849FE"/>
    <w:rsid w:val="00A946A5"/>
    <w:rsid w:val="00A9772F"/>
    <w:rsid w:val="00AA1DBC"/>
    <w:rsid w:val="00AA2252"/>
    <w:rsid w:val="00AA5027"/>
    <w:rsid w:val="00AA6E36"/>
    <w:rsid w:val="00AB30A1"/>
    <w:rsid w:val="00AB3B9E"/>
    <w:rsid w:val="00AB4DF9"/>
    <w:rsid w:val="00AB54D0"/>
    <w:rsid w:val="00AB65D2"/>
    <w:rsid w:val="00AB6D4D"/>
    <w:rsid w:val="00AC3C60"/>
    <w:rsid w:val="00AC54F3"/>
    <w:rsid w:val="00AC767E"/>
    <w:rsid w:val="00AD2765"/>
    <w:rsid w:val="00AD2C9C"/>
    <w:rsid w:val="00AD3088"/>
    <w:rsid w:val="00AD3E3B"/>
    <w:rsid w:val="00AD5835"/>
    <w:rsid w:val="00AD70ED"/>
    <w:rsid w:val="00AD7E9E"/>
    <w:rsid w:val="00AE1B3E"/>
    <w:rsid w:val="00AE1E9E"/>
    <w:rsid w:val="00AE27AD"/>
    <w:rsid w:val="00AE4D31"/>
    <w:rsid w:val="00AF09EF"/>
    <w:rsid w:val="00AF2DDE"/>
    <w:rsid w:val="00AF42B1"/>
    <w:rsid w:val="00AF5805"/>
    <w:rsid w:val="00AF6AD1"/>
    <w:rsid w:val="00AF72D8"/>
    <w:rsid w:val="00AF757C"/>
    <w:rsid w:val="00B014D9"/>
    <w:rsid w:val="00B03092"/>
    <w:rsid w:val="00B03130"/>
    <w:rsid w:val="00B035A7"/>
    <w:rsid w:val="00B063F8"/>
    <w:rsid w:val="00B06F04"/>
    <w:rsid w:val="00B07152"/>
    <w:rsid w:val="00B10DAF"/>
    <w:rsid w:val="00B12F34"/>
    <w:rsid w:val="00B138D0"/>
    <w:rsid w:val="00B20680"/>
    <w:rsid w:val="00B20F8E"/>
    <w:rsid w:val="00B23B08"/>
    <w:rsid w:val="00B25677"/>
    <w:rsid w:val="00B27E9C"/>
    <w:rsid w:val="00B316E1"/>
    <w:rsid w:val="00B31C12"/>
    <w:rsid w:val="00B343BC"/>
    <w:rsid w:val="00B3541B"/>
    <w:rsid w:val="00B40576"/>
    <w:rsid w:val="00B41D0C"/>
    <w:rsid w:val="00B44252"/>
    <w:rsid w:val="00B45AAF"/>
    <w:rsid w:val="00B46C7F"/>
    <w:rsid w:val="00B52232"/>
    <w:rsid w:val="00B5309F"/>
    <w:rsid w:val="00B532C3"/>
    <w:rsid w:val="00B55651"/>
    <w:rsid w:val="00B63882"/>
    <w:rsid w:val="00B64B3D"/>
    <w:rsid w:val="00B65BBD"/>
    <w:rsid w:val="00B66A38"/>
    <w:rsid w:val="00B70556"/>
    <w:rsid w:val="00B7257A"/>
    <w:rsid w:val="00B73EDB"/>
    <w:rsid w:val="00B74497"/>
    <w:rsid w:val="00B74BE3"/>
    <w:rsid w:val="00B75698"/>
    <w:rsid w:val="00B76973"/>
    <w:rsid w:val="00B805F9"/>
    <w:rsid w:val="00B81A00"/>
    <w:rsid w:val="00B8411F"/>
    <w:rsid w:val="00B9054D"/>
    <w:rsid w:val="00B9391E"/>
    <w:rsid w:val="00B952AF"/>
    <w:rsid w:val="00B95F2A"/>
    <w:rsid w:val="00B96092"/>
    <w:rsid w:val="00BA37A7"/>
    <w:rsid w:val="00BA4512"/>
    <w:rsid w:val="00BA46A4"/>
    <w:rsid w:val="00BA5F01"/>
    <w:rsid w:val="00BA66C1"/>
    <w:rsid w:val="00BB13D0"/>
    <w:rsid w:val="00BB1505"/>
    <w:rsid w:val="00BB1655"/>
    <w:rsid w:val="00BB4B58"/>
    <w:rsid w:val="00BB7F7A"/>
    <w:rsid w:val="00BC09CC"/>
    <w:rsid w:val="00BC09D4"/>
    <w:rsid w:val="00BC1615"/>
    <w:rsid w:val="00BC249B"/>
    <w:rsid w:val="00BC269B"/>
    <w:rsid w:val="00BC722B"/>
    <w:rsid w:val="00BD5B70"/>
    <w:rsid w:val="00BE1805"/>
    <w:rsid w:val="00BE513B"/>
    <w:rsid w:val="00BE6FCC"/>
    <w:rsid w:val="00BE7432"/>
    <w:rsid w:val="00BE79F1"/>
    <w:rsid w:val="00BF1208"/>
    <w:rsid w:val="00BF3264"/>
    <w:rsid w:val="00BF32CB"/>
    <w:rsid w:val="00C01270"/>
    <w:rsid w:val="00C01E28"/>
    <w:rsid w:val="00C01E9D"/>
    <w:rsid w:val="00C020E3"/>
    <w:rsid w:val="00C02F9E"/>
    <w:rsid w:val="00C06BC2"/>
    <w:rsid w:val="00C0703B"/>
    <w:rsid w:val="00C07185"/>
    <w:rsid w:val="00C10BF7"/>
    <w:rsid w:val="00C11CCB"/>
    <w:rsid w:val="00C12103"/>
    <w:rsid w:val="00C13540"/>
    <w:rsid w:val="00C159D9"/>
    <w:rsid w:val="00C170EF"/>
    <w:rsid w:val="00C206FF"/>
    <w:rsid w:val="00C24376"/>
    <w:rsid w:val="00C30457"/>
    <w:rsid w:val="00C3064F"/>
    <w:rsid w:val="00C31C1C"/>
    <w:rsid w:val="00C334CE"/>
    <w:rsid w:val="00C33685"/>
    <w:rsid w:val="00C34B79"/>
    <w:rsid w:val="00C351D7"/>
    <w:rsid w:val="00C353BD"/>
    <w:rsid w:val="00C415BC"/>
    <w:rsid w:val="00C42260"/>
    <w:rsid w:val="00C436B2"/>
    <w:rsid w:val="00C438F9"/>
    <w:rsid w:val="00C4508F"/>
    <w:rsid w:val="00C45BD2"/>
    <w:rsid w:val="00C47C9D"/>
    <w:rsid w:val="00C5032E"/>
    <w:rsid w:val="00C51A02"/>
    <w:rsid w:val="00C550C1"/>
    <w:rsid w:val="00C579CB"/>
    <w:rsid w:val="00C60847"/>
    <w:rsid w:val="00C61431"/>
    <w:rsid w:val="00C656F7"/>
    <w:rsid w:val="00C70EFB"/>
    <w:rsid w:val="00C75481"/>
    <w:rsid w:val="00C8021C"/>
    <w:rsid w:val="00C836DA"/>
    <w:rsid w:val="00C867CD"/>
    <w:rsid w:val="00C869F3"/>
    <w:rsid w:val="00C90B69"/>
    <w:rsid w:val="00C948EB"/>
    <w:rsid w:val="00C95450"/>
    <w:rsid w:val="00CA225A"/>
    <w:rsid w:val="00CA294E"/>
    <w:rsid w:val="00CA5FB1"/>
    <w:rsid w:val="00CA7BC2"/>
    <w:rsid w:val="00CA7E5E"/>
    <w:rsid w:val="00CB3AB5"/>
    <w:rsid w:val="00CB4210"/>
    <w:rsid w:val="00CB4832"/>
    <w:rsid w:val="00CB5A04"/>
    <w:rsid w:val="00CC61A8"/>
    <w:rsid w:val="00CC694B"/>
    <w:rsid w:val="00CC6E7C"/>
    <w:rsid w:val="00CD319F"/>
    <w:rsid w:val="00CD3825"/>
    <w:rsid w:val="00CD535E"/>
    <w:rsid w:val="00CE2D33"/>
    <w:rsid w:val="00CE4960"/>
    <w:rsid w:val="00CE7AC6"/>
    <w:rsid w:val="00CE7EF7"/>
    <w:rsid w:val="00CF26D3"/>
    <w:rsid w:val="00CF3FEC"/>
    <w:rsid w:val="00D00563"/>
    <w:rsid w:val="00D010C2"/>
    <w:rsid w:val="00D01BFF"/>
    <w:rsid w:val="00D020A2"/>
    <w:rsid w:val="00D04C23"/>
    <w:rsid w:val="00D14459"/>
    <w:rsid w:val="00D1679E"/>
    <w:rsid w:val="00D16E3B"/>
    <w:rsid w:val="00D21DCB"/>
    <w:rsid w:val="00D22D22"/>
    <w:rsid w:val="00D23157"/>
    <w:rsid w:val="00D24DBD"/>
    <w:rsid w:val="00D261E4"/>
    <w:rsid w:val="00D35048"/>
    <w:rsid w:val="00D36F26"/>
    <w:rsid w:val="00D37D66"/>
    <w:rsid w:val="00D45F09"/>
    <w:rsid w:val="00D46360"/>
    <w:rsid w:val="00D4673A"/>
    <w:rsid w:val="00D46E08"/>
    <w:rsid w:val="00D50E59"/>
    <w:rsid w:val="00D55780"/>
    <w:rsid w:val="00D57CF2"/>
    <w:rsid w:val="00D61609"/>
    <w:rsid w:val="00D61972"/>
    <w:rsid w:val="00D61C75"/>
    <w:rsid w:val="00D642CF"/>
    <w:rsid w:val="00D65ACF"/>
    <w:rsid w:val="00D66764"/>
    <w:rsid w:val="00D70AE0"/>
    <w:rsid w:val="00D71D31"/>
    <w:rsid w:val="00D72B07"/>
    <w:rsid w:val="00D73DA8"/>
    <w:rsid w:val="00D7416F"/>
    <w:rsid w:val="00D74C9D"/>
    <w:rsid w:val="00D77C51"/>
    <w:rsid w:val="00D77E38"/>
    <w:rsid w:val="00D82F43"/>
    <w:rsid w:val="00D83342"/>
    <w:rsid w:val="00D83571"/>
    <w:rsid w:val="00D83E60"/>
    <w:rsid w:val="00D84D93"/>
    <w:rsid w:val="00D86146"/>
    <w:rsid w:val="00D867C4"/>
    <w:rsid w:val="00D86AB3"/>
    <w:rsid w:val="00D923D2"/>
    <w:rsid w:val="00D935EA"/>
    <w:rsid w:val="00D95306"/>
    <w:rsid w:val="00D9784A"/>
    <w:rsid w:val="00DA2115"/>
    <w:rsid w:val="00DA25CC"/>
    <w:rsid w:val="00DA5945"/>
    <w:rsid w:val="00DB02B6"/>
    <w:rsid w:val="00DB1EB4"/>
    <w:rsid w:val="00DB30F8"/>
    <w:rsid w:val="00DB3FA5"/>
    <w:rsid w:val="00DB4811"/>
    <w:rsid w:val="00DB55E6"/>
    <w:rsid w:val="00DC0C27"/>
    <w:rsid w:val="00DC0EDA"/>
    <w:rsid w:val="00DC16AF"/>
    <w:rsid w:val="00DC5B95"/>
    <w:rsid w:val="00DD137E"/>
    <w:rsid w:val="00DD1676"/>
    <w:rsid w:val="00DD1CDC"/>
    <w:rsid w:val="00DD237E"/>
    <w:rsid w:val="00DD542C"/>
    <w:rsid w:val="00DD5475"/>
    <w:rsid w:val="00DD65DF"/>
    <w:rsid w:val="00DD6C13"/>
    <w:rsid w:val="00DD6EDF"/>
    <w:rsid w:val="00DD7E71"/>
    <w:rsid w:val="00DE0290"/>
    <w:rsid w:val="00DE0B3E"/>
    <w:rsid w:val="00DE213E"/>
    <w:rsid w:val="00DE215E"/>
    <w:rsid w:val="00DE21F6"/>
    <w:rsid w:val="00DE56B3"/>
    <w:rsid w:val="00DE6CAD"/>
    <w:rsid w:val="00DE6E58"/>
    <w:rsid w:val="00DE74BB"/>
    <w:rsid w:val="00DF0844"/>
    <w:rsid w:val="00DF1303"/>
    <w:rsid w:val="00DF51BC"/>
    <w:rsid w:val="00DF5644"/>
    <w:rsid w:val="00DF6A8F"/>
    <w:rsid w:val="00DF72BD"/>
    <w:rsid w:val="00DF7E96"/>
    <w:rsid w:val="00E01B02"/>
    <w:rsid w:val="00E102E9"/>
    <w:rsid w:val="00E14084"/>
    <w:rsid w:val="00E14A71"/>
    <w:rsid w:val="00E22797"/>
    <w:rsid w:val="00E30E9C"/>
    <w:rsid w:val="00E3162F"/>
    <w:rsid w:val="00E318C9"/>
    <w:rsid w:val="00E37ECB"/>
    <w:rsid w:val="00E4070A"/>
    <w:rsid w:val="00E4146D"/>
    <w:rsid w:val="00E5375C"/>
    <w:rsid w:val="00E53D03"/>
    <w:rsid w:val="00E569BF"/>
    <w:rsid w:val="00E57A7F"/>
    <w:rsid w:val="00E64FA4"/>
    <w:rsid w:val="00E6503A"/>
    <w:rsid w:val="00E65435"/>
    <w:rsid w:val="00E65E26"/>
    <w:rsid w:val="00E6610D"/>
    <w:rsid w:val="00E70F68"/>
    <w:rsid w:val="00E71B12"/>
    <w:rsid w:val="00E7266D"/>
    <w:rsid w:val="00E74246"/>
    <w:rsid w:val="00E747B0"/>
    <w:rsid w:val="00E77D13"/>
    <w:rsid w:val="00E815B2"/>
    <w:rsid w:val="00E81D9C"/>
    <w:rsid w:val="00E82E73"/>
    <w:rsid w:val="00E836EC"/>
    <w:rsid w:val="00E84669"/>
    <w:rsid w:val="00E9134A"/>
    <w:rsid w:val="00E91A74"/>
    <w:rsid w:val="00E94E8C"/>
    <w:rsid w:val="00E95021"/>
    <w:rsid w:val="00E960E8"/>
    <w:rsid w:val="00E970CC"/>
    <w:rsid w:val="00EA0372"/>
    <w:rsid w:val="00EA7475"/>
    <w:rsid w:val="00EA755C"/>
    <w:rsid w:val="00EA7E55"/>
    <w:rsid w:val="00EB0390"/>
    <w:rsid w:val="00EB1003"/>
    <w:rsid w:val="00EB139E"/>
    <w:rsid w:val="00EB3689"/>
    <w:rsid w:val="00EB3DC5"/>
    <w:rsid w:val="00EB50F4"/>
    <w:rsid w:val="00EB66AD"/>
    <w:rsid w:val="00EB7528"/>
    <w:rsid w:val="00EB7E91"/>
    <w:rsid w:val="00EC0004"/>
    <w:rsid w:val="00EC0660"/>
    <w:rsid w:val="00EC4B07"/>
    <w:rsid w:val="00ED4143"/>
    <w:rsid w:val="00ED5A79"/>
    <w:rsid w:val="00EE1A06"/>
    <w:rsid w:val="00EE335D"/>
    <w:rsid w:val="00EE42F9"/>
    <w:rsid w:val="00EE46D2"/>
    <w:rsid w:val="00EF0CA3"/>
    <w:rsid w:val="00EF1A27"/>
    <w:rsid w:val="00EF3021"/>
    <w:rsid w:val="00EF51F0"/>
    <w:rsid w:val="00EF775F"/>
    <w:rsid w:val="00EF794E"/>
    <w:rsid w:val="00F01034"/>
    <w:rsid w:val="00F03902"/>
    <w:rsid w:val="00F04AE9"/>
    <w:rsid w:val="00F05BD6"/>
    <w:rsid w:val="00F110D4"/>
    <w:rsid w:val="00F141D7"/>
    <w:rsid w:val="00F144E0"/>
    <w:rsid w:val="00F16A13"/>
    <w:rsid w:val="00F1775C"/>
    <w:rsid w:val="00F26A90"/>
    <w:rsid w:val="00F27593"/>
    <w:rsid w:val="00F27B13"/>
    <w:rsid w:val="00F30393"/>
    <w:rsid w:val="00F30D74"/>
    <w:rsid w:val="00F31A3F"/>
    <w:rsid w:val="00F33E33"/>
    <w:rsid w:val="00F33F13"/>
    <w:rsid w:val="00F34F59"/>
    <w:rsid w:val="00F350CD"/>
    <w:rsid w:val="00F3562C"/>
    <w:rsid w:val="00F3676D"/>
    <w:rsid w:val="00F36771"/>
    <w:rsid w:val="00F372CC"/>
    <w:rsid w:val="00F375B6"/>
    <w:rsid w:val="00F41E77"/>
    <w:rsid w:val="00F4292F"/>
    <w:rsid w:val="00F43D16"/>
    <w:rsid w:val="00F44D02"/>
    <w:rsid w:val="00F458A9"/>
    <w:rsid w:val="00F45EB9"/>
    <w:rsid w:val="00F460D6"/>
    <w:rsid w:val="00F5165D"/>
    <w:rsid w:val="00F5542F"/>
    <w:rsid w:val="00F558C3"/>
    <w:rsid w:val="00F61B3A"/>
    <w:rsid w:val="00F61DB9"/>
    <w:rsid w:val="00F65E63"/>
    <w:rsid w:val="00F71CF9"/>
    <w:rsid w:val="00F7324B"/>
    <w:rsid w:val="00F8306E"/>
    <w:rsid w:val="00F8681A"/>
    <w:rsid w:val="00F87FBF"/>
    <w:rsid w:val="00F905BC"/>
    <w:rsid w:val="00F955E3"/>
    <w:rsid w:val="00F95E48"/>
    <w:rsid w:val="00FA1508"/>
    <w:rsid w:val="00FA166F"/>
    <w:rsid w:val="00FA354F"/>
    <w:rsid w:val="00FA49AD"/>
    <w:rsid w:val="00FA53EB"/>
    <w:rsid w:val="00FA72A0"/>
    <w:rsid w:val="00FB3BF8"/>
    <w:rsid w:val="00FB3C98"/>
    <w:rsid w:val="00FC18EE"/>
    <w:rsid w:val="00FC204F"/>
    <w:rsid w:val="00FD1A11"/>
    <w:rsid w:val="00FD426C"/>
    <w:rsid w:val="00FD42F8"/>
    <w:rsid w:val="00FD6EE8"/>
    <w:rsid w:val="00FE027F"/>
    <w:rsid w:val="00FE3945"/>
    <w:rsid w:val="00FE4FBA"/>
    <w:rsid w:val="00FE50DE"/>
    <w:rsid w:val="00FE715E"/>
    <w:rsid w:val="00FF0711"/>
    <w:rsid w:val="00FF11A8"/>
    <w:rsid w:val="00FF2261"/>
    <w:rsid w:val="00FF38E6"/>
    <w:rsid w:val="00FF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DAFBAC1"/>
  <w15:docId w15:val="{9ED93F78-2979-47D8-8FBE-02872047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 w:qFormat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 w:qFormat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99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99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9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811"/>
    <w:pPr>
      <w:bidi/>
    </w:pPr>
    <w:rPr>
      <w:rFonts w:eastAsiaTheme="minorHAnsi" w:cs="B Nazanin"/>
      <w:sz w:val="24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7A3719"/>
    <w:pPr>
      <w:keepNext/>
      <w:numPr>
        <w:numId w:val="3"/>
      </w:numPr>
      <w:spacing w:before="240" w:after="120"/>
      <w:jc w:val="both"/>
      <w:outlineLvl w:val="0"/>
    </w:pPr>
    <w:rPr>
      <w:rFonts w:cs="B Titr"/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rsid w:val="007A3719"/>
    <w:pPr>
      <w:keepNext/>
      <w:numPr>
        <w:ilvl w:val="1"/>
        <w:numId w:val="3"/>
      </w:numPr>
      <w:spacing w:before="240"/>
      <w:ind w:left="862"/>
      <w:jc w:val="both"/>
      <w:outlineLvl w:val="1"/>
    </w:pPr>
    <w:rPr>
      <w:b/>
      <w:bCs/>
      <w:sz w:val="20"/>
      <w:szCs w:val="24"/>
    </w:rPr>
  </w:style>
  <w:style w:type="paragraph" w:styleId="Heading3">
    <w:name w:val="heading 3"/>
    <w:basedOn w:val="Normal"/>
    <w:next w:val="Normal"/>
    <w:link w:val="Heading3Char"/>
    <w:qFormat/>
    <w:rsid w:val="007A3719"/>
    <w:pPr>
      <w:keepNext/>
      <w:numPr>
        <w:ilvl w:val="2"/>
        <w:numId w:val="3"/>
      </w:numPr>
      <w:spacing w:before="240"/>
      <w:jc w:val="both"/>
      <w:outlineLvl w:val="2"/>
    </w:pPr>
    <w:rPr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qFormat/>
    <w:rsid w:val="007A3719"/>
    <w:pPr>
      <w:keepNext/>
      <w:numPr>
        <w:ilvl w:val="3"/>
        <w:numId w:val="3"/>
      </w:numPr>
      <w:spacing w:before="240"/>
      <w:jc w:val="both"/>
      <w:outlineLvl w:val="3"/>
    </w:pPr>
    <w:rPr>
      <w:b/>
      <w:bCs/>
      <w:sz w:val="20"/>
      <w:szCs w:val="24"/>
    </w:rPr>
  </w:style>
  <w:style w:type="paragraph" w:styleId="Heading5">
    <w:name w:val="heading 5"/>
    <w:basedOn w:val="Normal"/>
    <w:next w:val="Normal"/>
    <w:link w:val="Heading5Char"/>
    <w:qFormat/>
    <w:rsid w:val="007A3719"/>
    <w:pPr>
      <w:keepNext/>
      <w:numPr>
        <w:ilvl w:val="4"/>
        <w:numId w:val="3"/>
      </w:numPr>
      <w:spacing w:before="240" w:after="60"/>
      <w:jc w:val="both"/>
      <w:outlineLvl w:val="4"/>
    </w:pPr>
    <w:rPr>
      <w:b/>
      <w:bCs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7A3719"/>
    <w:pPr>
      <w:numPr>
        <w:ilvl w:val="5"/>
        <w:numId w:val="3"/>
      </w:numPr>
      <w:spacing w:before="240" w:after="60"/>
      <w:jc w:val="both"/>
      <w:outlineLvl w:val="5"/>
    </w:pPr>
    <w:rPr>
      <w:b/>
      <w:bCs/>
      <w:sz w:val="20"/>
      <w:szCs w:val="24"/>
    </w:rPr>
  </w:style>
  <w:style w:type="paragraph" w:styleId="Heading7">
    <w:name w:val="heading 7"/>
    <w:basedOn w:val="Normal"/>
    <w:next w:val="Normal"/>
    <w:link w:val="Heading7Char"/>
    <w:qFormat/>
    <w:rsid w:val="007A3719"/>
    <w:pPr>
      <w:numPr>
        <w:ilvl w:val="6"/>
        <w:numId w:val="3"/>
      </w:numPr>
      <w:spacing w:before="240" w:after="60"/>
      <w:jc w:val="both"/>
      <w:outlineLvl w:val="6"/>
    </w:pPr>
    <w:rPr>
      <w:b/>
      <w:bCs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7A3719"/>
    <w:pPr>
      <w:numPr>
        <w:ilvl w:val="7"/>
        <w:numId w:val="3"/>
      </w:numPr>
      <w:spacing w:before="240" w:after="60"/>
      <w:jc w:val="both"/>
      <w:outlineLvl w:val="7"/>
    </w:pPr>
    <w:rPr>
      <w:b/>
      <w:b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7A3719"/>
    <w:pPr>
      <w:numPr>
        <w:ilvl w:val="8"/>
        <w:numId w:val="3"/>
      </w:numPr>
      <w:spacing w:before="240" w:after="60"/>
      <w:jc w:val="both"/>
      <w:outlineLvl w:val="8"/>
    </w:pPr>
    <w:rPr>
      <w:rFonts w:asci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3719"/>
    <w:rPr>
      <w:rFonts w:eastAsiaTheme="minorHAnsi" w:cs="B Titr"/>
      <w:b/>
      <w:bCs/>
      <w:sz w:val="28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3Char">
    <w:name w:val="Heading 3 Char"/>
    <w:link w:val="Heading3"/>
    <w:uiPriority w:val="9"/>
    <w:locked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7Char">
    <w:name w:val="Heading 7 Char"/>
    <w:basedOn w:val="DefaultParagraphFont"/>
    <w:link w:val="Heading7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rsid w:val="007A3719"/>
    <w:rPr>
      <w:rFonts w:eastAsiaTheme="minorHAnsi" w:cs="B Nazanin"/>
      <w:b/>
      <w:bCs/>
      <w:szCs w:val="24"/>
      <w:lang w:bidi="ar-SA"/>
    </w:rPr>
  </w:style>
  <w:style w:type="character" w:customStyle="1" w:styleId="Heading9Char">
    <w:name w:val="Heading 9 Char"/>
    <w:basedOn w:val="DefaultParagraphFont"/>
    <w:link w:val="Heading9"/>
    <w:rsid w:val="007A3719"/>
    <w:rPr>
      <w:rFonts w:ascii="Arial" w:eastAsiaTheme="minorHAnsi" w:cs="B Nazanin"/>
      <w:b/>
      <w:bCs/>
      <w:szCs w:val="24"/>
      <w:lang w:bidi="ar-SA"/>
    </w:rPr>
  </w:style>
  <w:style w:type="table" w:styleId="TableGrid">
    <w:name w:val="Table Grid"/>
    <w:basedOn w:val="TableNormal"/>
    <w:rsid w:val="00050771"/>
    <w:pPr>
      <w:widowControl w:val="0"/>
      <w:bidi/>
      <w:adjustRightInd w:val="0"/>
      <w:jc w:val="both"/>
      <w:textAlignment w:val="baseline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050771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736C"/>
    <w:rPr>
      <w:rFonts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rsid w:val="00050771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736C"/>
    <w:rPr>
      <w:rFonts w:cs="B Nazanin"/>
      <w:sz w:val="24"/>
      <w:szCs w:val="28"/>
    </w:rPr>
  </w:style>
  <w:style w:type="character" w:styleId="PageNumber">
    <w:name w:val="page number"/>
    <w:basedOn w:val="DefaultParagraphFont"/>
    <w:rsid w:val="00050771"/>
    <w:rPr>
      <w:lang w:bidi="fa-IR"/>
    </w:rPr>
  </w:style>
  <w:style w:type="character" w:styleId="LineNumber">
    <w:name w:val="line number"/>
    <w:basedOn w:val="DefaultParagraphFont"/>
    <w:rsid w:val="00050771"/>
    <w:rPr>
      <w:lang w:bidi="fa-IR"/>
    </w:rPr>
  </w:style>
  <w:style w:type="paragraph" w:styleId="Index1">
    <w:name w:val="index 1"/>
    <w:basedOn w:val="Normal"/>
    <w:next w:val="Normal"/>
    <w:autoRedefine/>
    <w:semiHidden/>
    <w:rsid w:val="00050771"/>
    <w:pPr>
      <w:ind w:left="240" w:hanging="240"/>
    </w:pPr>
  </w:style>
  <w:style w:type="paragraph" w:styleId="IndexHeading">
    <w:name w:val="index heading"/>
    <w:basedOn w:val="Normal"/>
    <w:next w:val="Index1"/>
    <w:semiHidden/>
    <w:rsid w:val="00050771"/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uiPriority w:val="39"/>
    <w:rsid w:val="002F0788"/>
    <w:pPr>
      <w:tabs>
        <w:tab w:val="right" w:leader="dot" w:pos="9628"/>
      </w:tabs>
      <w:spacing w:before="240"/>
    </w:pPr>
    <w:rPr>
      <w:b/>
      <w:bCs/>
      <w:noProof/>
      <w:sz w:val="20"/>
      <w:szCs w:val="24"/>
    </w:rPr>
  </w:style>
  <w:style w:type="paragraph" w:styleId="BalloonText">
    <w:name w:val="Balloon Text"/>
    <w:basedOn w:val="Normal"/>
    <w:link w:val="BalloonTextChar"/>
    <w:uiPriority w:val="99"/>
    <w:rsid w:val="000507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5077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050771"/>
    <w:pPr>
      <w:jc w:val="center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50771"/>
    <w:rPr>
      <w:color w:val="0000FF" w:themeColor="hyperlink"/>
      <w:u w:val="single"/>
    </w:rPr>
  </w:style>
  <w:style w:type="table" w:styleId="TableGrid1">
    <w:name w:val="Table Grid 1"/>
    <w:basedOn w:val="TableNormal"/>
    <w:rsid w:val="00050771"/>
    <w:pPr>
      <w:bidi/>
      <w:jc w:val="lowKashida"/>
    </w:pPr>
    <w:rPr>
      <w:rFonts w:cs="B Nazani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050771"/>
    <w:pPr>
      <w:bidi/>
      <w:jc w:val="lowKashida"/>
    </w:pPr>
    <w:rPr>
      <w:rFonts w:cs="B Nazani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rsid w:val="005570D5"/>
    <w:pPr>
      <w:tabs>
        <w:tab w:val="right" w:leader="dot" w:pos="9628"/>
      </w:tabs>
    </w:pPr>
    <w:rPr>
      <w:noProof/>
      <w:sz w:val="22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rsid w:val="002F0788"/>
    <w:pPr>
      <w:tabs>
        <w:tab w:val="right" w:leader="dot" w:pos="9628"/>
      </w:tabs>
      <w:spacing w:before="120"/>
      <w:ind w:left="238"/>
    </w:pPr>
    <w:rPr>
      <w:b/>
      <w:bCs/>
      <w:noProof/>
      <w:sz w:val="16"/>
      <w:szCs w:val="20"/>
    </w:rPr>
  </w:style>
  <w:style w:type="paragraph" w:styleId="TOC3">
    <w:name w:val="toc 3"/>
    <w:basedOn w:val="Normal"/>
    <w:next w:val="Normal"/>
    <w:autoRedefine/>
    <w:uiPriority w:val="39"/>
    <w:rsid w:val="002F0788"/>
    <w:pPr>
      <w:tabs>
        <w:tab w:val="right" w:leader="dot" w:pos="9628"/>
      </w:tabs>
      <w:ind w:left="482"/>
    </w:pPr>
    <w:rPr>
      <w:sz w:val="16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050771"/>
    <w:pPr>
      <w:ind w:left="720"/>
      <w:contextualSpacing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C736C"/>
    <w:rPr>
      <w:rFonts w:eastAsiaTheme="minorHAnsi" w:cs="B Nazanin"/>
      <w:sz w:val="24"/>
      <w:szCs w:val="28"/>
    </w:rPr>
  </w:style>
  <w:style w:type="paragraph" w:styleId="DocumentMap">
    <w:name w:val="Document Map"/>
    <w:basedOn w:val="Normal"/>
    <w:link w:val="DocumentMapChar"/>
    <w:rsid w:val="0005077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050771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qFormat/>
    <w:rsid w:val="005C736C"/>
    <w:rPr>
      <w:rFonts w:cs="Lotus"/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C736C"/>
    <w:rPr>
      <w:rFonts w:cs="Lotus"/>
      <w:szCs w:val="28"/>
    </w:rPr>
  </w:style>
  <w:style w:type="paragraph" w:styleId="NormalWeb">
    <w:name w:val="Normal (Web)"/>
    <w:basedOn w:val="Normal"/>
    <w:rsid w:val="005C736C"/>
    <w:pPr>
      <w:bidi w:val="0"/>
      <w:spacing w:before="100" w:beforeAutospacing="1" w:after="100" w:afterAutospacing="1"/>
    </w:pPr>
    <w:rPr>
      <w:rFonts w:cs="Mitra"/>
    </w:rPr>
  </w:style>
  <w:style w:type="character" w:styleId="EndnoteReference">
    <w:name w:val="endnote reference"/>
    <w:basedOn w:val="DefaultParagraphFont"/>
    <w:uiPriority w:val="99"/>
    <w:rsid w:val="005C736C"/>
    <w:rPr>
      <w:rFonts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5C736C"/>
    <w:rPr>
      <w:rFonts w:cs="Mitr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C736C"/>
    <w:rPr>
      <w:rFonts w:cs="Mitra"/>
    </w:rPr>
  </w:style>
  <w:style w:type="paragraph" w:styleId="NoSpacing">
    <w:name w:val="No Spacing"/>
    <w:link w:val="NoSpacingChar"/>
    <w:uiPriority w:val="1"/>
    <w:qFormat/>
    <w:rsid w:val="005C736C"/>
    <w:rPr>
      <w:rFonts w:ascii="Calibri" w:hAnsi="Calibri" w:cs="Arial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C736C"/>
    <w:rPr>
      <w:rFonts w:ascii="Calibri" w:hAnsi="Calibri" w:cs="Arial"/>
      <w:sz w:val="22"/>
      <w:szCs w:val="22"/>
      <w:lang w:bidi="ar-SA"/>
    </w:rPr>
  </w:style>
  <w:style w:type="paragraph" w:styleId="Revision">
    <w:name w:val="Revision"/>
    <w:hidden/>
    <w:uiPriority w:val="99"/>
    <w:semiHidden/>
    <w:rsid w:val="005C736C"/>
    <w:rPr>
      <w:rFonts w:cs="Times New Roman"/>
      <w:sz w:val="24"/>
      <w:szCs w:val="24"/>
    </w:rPr>
  </w:style>
  <w:style w:type="paragraph" w:customStyle="1" w:styleId="Head">
    <w:name w:val="Head"/>
    <w:basedOn w:val="Heading1"/>
    <w:next w:val="Normal"/>
    <w:qFormat/>
    <w:rsid w:val="005C736C"/>
    <w:pPr>
      <w:keepNext w:val="0"/>
      <w:spacing w:before="120"/>
      <w:ind w:left="1134" w:hanging="1134"/>
    </w:pPr>
    <w:rPr>
      <w:rFonts w:cs="B Nazanin"/>
      <w:b w:val="0"/>
      <w:bCs w:val="0"/>
      <w:color w:val="FCFCFC" w:themeColor="text1" w:themeTint="03"/>
      <w:sz w:val="24"/>
    </w:rPr>
  </w:style>
  <w:style w:type="character" w:styleId="Emphasis">
    <w:name w:val="Emphasis"/>
    <w:basedOn w:val="DefaultParagraphFont"/>
    <w:qFormat/>
    <w:rsid w:val="00050771"/>
    <w:rPr>
      <w:i/>
      <w:iCs/>
    </w:rPr>
  </w:style>
  <w:style w:type="table" w:styleId="LightShading-Accent1">
    <w:name w:val="Light Shading Accent 1"/>
    <w:basedOn w:val="TableNormal"/>
    <w:uiPriority w:val="60"/>
    <w:rsid w:val="005130E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5130E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5130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5130E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List1-Accent1">
    <w:name w:val="Medium List 1 Accent 1"/>
    <w:basedOn w:val="TableNormal"/>
    <w:uiPriority w:val="65"/>
    <w:rsid w:val="008A689E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ColorfulGrid-Accent1">
    <w:name w:val="Colorful Grid Accent 1"/>
    <w:basedOn w:val="TableNormal"/>
    <w:uiPriority w:val="73"/>
    <w:rsid w:val="008A689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TableContemporary">
    <w:name w:val="Table Contemporary"/>
    <w:basedOn w:val="TableNormal"/>
    <w:rsid w:val="0015107A"/>
    <w:pPr>
      <w:bidi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MediumShading1-Accent2">
    <w:name w:val="Medium Shading 1 Accent 2"/>
    <w:basedOn w:val="TableNormal"/>
    <w:uiPriority w:val="63"/>
    <w:rsid w:val="00772EE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3Deffects3">
    <w:name w:val="Table 3D effects 3"/>
    <w:basedOn w:val="TableNormal"/>
    <w:rsid w:val="008D6D59"/>
    <w:pPr>
      <w:bidi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unhideWhenUsed/>
    <w:rsid w:val="00FF2261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F5705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F0788"/>
    <w:pPr>
      <w:bidi w:val="0"/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Head1">
    <w:name w:val="Head 1"/>
    <w:basedOn w:val="Heading1"/>
    <w:next w:val="Normal"/>
    <w:qFormat/>
    <w:rsid w:val="00F4292F"/>
    <w:pPr>
      <w:keepLines/>
      <w:numPr>
        <w:numId w:val="0"/>
      </w:numPr>
      <w:spacing w:before="480" w:after="0"/>
      <w:jc w:val="lowKashida"/>
    </w:pPr>
    <w:rPr>
      <w:rFonts w:eastAsia="Times New Roman" w:cs="B Nazanin"/>
      <w:sz w:val="32"/>
      <w:szCs w:val="32"/>
    </w:rPr>
  </w:style>
  <w:style w:type="paragraph" w:customStyle="1" w:styleId="Head2">
    <w:name w:val="Head 2"/>
    <w:basedOn w:val="Normal"/>
    <w:next w:val="Normal"/>
    <w:qFormat/>
    <w:rsid w:val="00F4292F"/>
    <w:pPr>
      <w:spacing w:before="240" w:after="120"/>
      <w:outlineLvl w:val="1"/>
    </w:pPr>
    <w:rPr>
      <w:rFonts w:eastAsia="Times New Roman"/>
      <w:b/>
      <w:bCs/>
      <w:lang w:val="en-CA"/>
    </w:rPr>
  </w:style>
  <w:style w:type="paragraph" w:customStyle="1" w:styleId="Head3">
    <w:name w:val="Head 3"/>
    <w:basedOn w:val="Heading3"/>
    <w:qFormat/>
    <w:rsid w:val="00DB4811"/>
    <w:pPr>
      <w:outlineLvl w:val="9"/>
    </w:pPr>
    <w:rPr>
      <w:b w:val="0"/>
      <w:bCs w:val="0"/>
    </w:rPr>
  </w:style>
  <w:style w:type="paragraph" w:styleId="BodyText">
    <w:name w:val="Body Text"/>
    <w:basedOn w:val="Normal"/>
    <w:link w:val="BodyTextChar"/>
    <w:rsid w:val="002D5A79"/>
    <w:pPr>
      <w:bidi w:val="0"/>
    </w:pPr>
    <w:rPr>
      <w:rFonts w:ascii="Arial" w:eastAsia="Times New Roman" w:hAnsi="Arial" w:cs="Times New Roman"/>
      <w:sz w:val="22"/>
      <w:szCs w:val="20"/>
      <w:lang w:val="en-NZ"/>
    </w:rPr>
  </w:style>
  <w:style w:type="character" w:customStyle="1" w:styleId="BodyTextChar">
    <w:name w:val="Body Text Char"/>
    <w:basedOn w:val="DefaultParagraphFont"/>
    <w:link w:val="BodyText"/>
    <w:rsid w:val="002D5A79"/>
    <w:rPr>
      <w:rFonts w:ascii="Arial" w:hAnsi="Arial" w:cs="Times New Roman"/>
      <w:sz w:val="22"/>
      <w:lang w:val="en-NZ" w:bidi="ar-SA"/>
    </w:rPr>
  </w:style>
  <w:style w:type="paragraph" w:customStyle="1" w:styleId="StyleArial12ptBoldCustomColorRGB49">
    <w:name w:val="Style Arial 12 pt Bold Custom Color(RGB(49"/>
    <w:aliases w:val="56,150)) Left"/>
    <w:basedOn w:val="Normal"/>
    <w:rsid w:val="002D5A79"/>
    <w:pPr>
      <w:bidi w:val="0"/>
    </w:pPr>
    <w:rPr>
      <w:rFonts w:ascii="Imago Book" w:eastAsia="Times New Roman" w:hAnsi="Imago Book" w:cs="Times New Roman"/>
      <w:b/>
      <w:bCs/>
      <w:color w:val="313896"/>
      <w:szCs w:val="20"/>
      <w:lang w:val="en-AU"/>
    </w:rPr>
  </w:style>
  <w:style w:type="table" w:styleId="LightGrid-Accent5">
    <w:name w:val="Light Grid Accent 5"/>
    <w:basedOn w:val="TableNormal"/>
    <w:uiPriority w:val="62"/>
    <w:rsid w:val="002D5A79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2D5A7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2D5A79"/>
    <w:rPr>
      <w:lang w:bidi="ar-S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.odame.ISIRANCO\Desktop\6-(PMP)&#1587;&#1606;&#1583;%20&#1605;&#1583;&#1740;&#1585;&#1740;&#1578;%20&#1662;&#1585;&#1608;&#1688;&#1607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تهران، خيابان حسين آباد، خيابان مژده، مجتمع ولي عصر، شرکت ايزايران</CompanyAddress>
  <CompanyPhone>75205000 داخلي 402</CompanyPhone>
  <CompanyFax>.....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1DAE7E-EA2A-4F16-9E2F-D9473BEFD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6-(PMP)سند مدیریت پروژه</Template>
  <TotalTime>1245</TotalTime>
  <Pages>18</Pages>
  <Words>2164</Words>
  <Characters>12335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داده سامانه نظام دهي ياريگري-بخش کلاينت</vt:lpstr>
    </vt:vector>
  </TitlesOfParts>
  <Manager>ستاد کل ن.م</Manager>
  <Company>شرکت ایزایران</Company>
  <LinksUpToDate>false</LinksUpToDate>
  <CharactersWithSpaces>14471</CharactersWithSpaces>
  <SharedDoc>false</SharedDoc>
  <HLinks>
    <vt:vector size="126" baseType="variant"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_Toc310765991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_Toc310765990</vt:lpwstr>
      </vt:variant>
      <vt:variant>
        <vt:i4>1835068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_Toc310765989</vt:lpwstr>
      </vt:variant>
      <vt:variant>
        <vt:i4>1835068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_Toc310765988</vt:lpwstr>
      </vt:variant>
      <vt:variant>
        <vt:i4>1835068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_Toc310765987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_Toc310765986</vt:lpwstr>
      </vt:variant>
      <vt:variant>
        <vt:i4>1835068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_Toc310765985</vt:lpwstr>
      </vt:variant>
      <vt:variant>
        <vt:i4>1835068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_Toc310765984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_Toc310765983</vt:lpwstr>
      </vt:variant>
      <vt:variant>
        <vt:i4>1835068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_Toc310765982</vt:lpwstr>
      </vt:variant>
      <vt:variant>
        <vt:i4>1835068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_Toc310765981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_Toc310765980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_Toc310765979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_Toc310765978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_Toc310765977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_Toc310765976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_Toc310765975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_Toc310765974</vt:lpwstr>
      </vt:variant>
      <vt:variant>
        <vt:i4>1245244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_Toc310765973</vt:lpwstr>
      </vt:variant>
      <vt:variant>
        <vt:i4>1245244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_Toc310765972</vt:lpwstr>
      </vt:variant>
      <vt:variant>
        <vt:i4>1245244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_Toc310765971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داده بخش دو سرويس هاي سبکاد4</dc:title>
  <dc:subject>نام پروژه</dc:subject>
  <dc:creator>Administrator</dc:creator>
  <cp:keywords>SABKAD4.POL.CLIENT.DES.DM.RE01</cp:keywords>
  <cp:lastModifiedBy>ساناز وحیدی</cp:lastModifiedBy>
  <cp:revision>426</cp:revision>
  <cp:lastPrinted>2012-01-23T09:27:00Z</cp:lastPrinted>
  <dcterms:created xsi:type="dcterms:W3CDTF">2021-01-23T11:51:00Z</dcterms:created>
  <dcterms:modified xsi:type="dcterms:W3CDTF">2021-03-10T12:09:00Z</dcterms:modified>
  <cp:category>عادی</cp:category>
  <cp:contentStatus>..................</cp:contentStatus>
</cp:coreProperties>
</file>