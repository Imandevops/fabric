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43022" w14:textId="77777777" w:rsidR="0048570D" w:rsidRPr="00840CA1" w:rsidRDefault="000D0112" w:rsidP="00DB4811">
      <w:pPr>
        <w:jc w:val="center"/>
        <w:rPr>
          <w:b/>
          <w:bCs/>
          <w:sz w:val="36"/>
          <w:szCs w:val="36"/>
          <w:lang w:bidi="fa-IR"/>
        </w:rPr>
      </w:pPr>
      <w:r>
        <w:rPr>
          <w:rFonts w:hint="cs"/>
          <w:b/>
          <w:bCs/>
          <w:sz w:val="36"/>
          <w:szCs w:val="36"/>
          <w:rtl/>
          <w:lang w:bidi="fa-IR"/>
        </w:rPr>
        <w:t>به نام ايزد منان</w:t>
      </w:r>
    </w:p>
    <w:p w14:paraId="1CB77659" w14:textId="77777777" w:rsidR="00310649" w:rsidRDefault="000D0112" w:rsidP="000D0112">
      <w:pPr>
        <w:spacing w:before="600"/>
        <w:rPr>
          <w:sz w:val="40"/>
          <w:rtl/>
          <w:lang w:bidi="fa-IR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4BAE556" wp14:editId="30FCE82A">
            <wp:extent cx="1141210" cy="5544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487" cy="5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40"/>
          <w:rtl/>
          <w:lang w:bidi="fa-IR"/>
        </w:rPr>
        <w:t xml:space="preserve">                                                                                          </w:t>
      </w:r>
      <w:r>
        <w:rPr>
          <w:noProof/>
        </w:rPr>
        <w:drawing>
          <wp:inline distT="0" distB="0" distL="0" distR="0" wp14:anchorId="71635784" wp14:editId="0B214F01">
            <wp:extent cx="1067262" cy="4669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20181125034346-F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197" cy="4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00AF" w14:textId="77777777" w:rsidR="00840CA1" w:rsidRDefault="00C353BD" w:rsidP="00310649">
      <w:pPr>
        <w:spacing w:before="600"/>
        <w:jc w:val="center"/>
        <w:rPr>
          <w:sz w:val="40"/>
          <w:rtl/>
          <w:lang w:bidi="fa-IR"/>
        </w:rPr>
      </w:pPr>
      <w:r>
        <w:rPr>
          <w:noProof/>
          <w:sz w:val="40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7E08A25" wp14:editId="1C206A70">
                <wp:simplePos x="0" y="0"/>
                <wp:positionH relativeFrom="page">
                  <wp:posOffset>-188595</wp:posOffset>
                </wp:positionH>
                <wp:positionV relativeFrom="page">
                  <wp:posOffset>9525</wp:posOffset>
                </wp:positionV>
                <wp:extent cx="8146415" cy="801370"/>
                <wp:effectExtent l="0" t="0" r="6985" b="0"/>
                <wp:wrapNone/>
                <wp:docPr id="4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46415" cy="80137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rgbClr val="4BACC6">
                              <a:lumMod val="75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362889D2" id="Rectangle 3" o:spid="_x0000_s1026" style="position:absolute;margin-left:-14.85pt;margin-top:.75pt;width:641.45pt;height:63.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" o:allowincell="f" fillcolor="#4bacc6" strokecolor="#31859c">
                <w10:wrap anchorx="page" anchory="page"/>
              </v:rect>
            </w:pict>
          </mc:Fallback>
        </mc:AlternateContent>
      </w:r>
    </w:p>
    <w:p w14:paraId="5CDB16EF" w14:textId="77777777" w:rsidR="00840CA1" w:rsidRDefault="00840CA1" w:rsidP="00310649">
      <w:pPr>
        <w:spacing w:before="600"/>
        <w:jc w:val="center"/>
        <w:rPr>
          <w:sz w:val="40"/>
          <w:rtl/>
          <w:lang w:bidi="fa-IR"/>
        </w:rPr>
      </w:pPr>
    </w:p>
    <w:p w14:paraId="5C0BB51A" w14:textId="77777777" w:rsidR="00840CA1" w:rsidRPr="004C4D90" w:rsidRDefault="00840CA1" w:rsidP="00EB3A62">
      <w:pPr>
        <w:spacing w:line="440" w:lineRule="atLeast"/>
        <w:jc w:val="center"/>
        <w:rPr>
          <w:rFonts w:ascii="Cambria" w:eastAsia="Times New Roman" w:hAnsi="Cambria" w:cs="Calibri"/>
          <w:b/>
          <w:bCs/>
          <w:sz w:val="36"/>
          <w:szCs w:val="36"/>
          <w:rtl/>
          <w:lang w:bidi="fa-IR"/>
        </w:rPr>
      </w:pPr>
      <w:r w:rsidRPr="00B53962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مدل </w:t>
      </w:r>
      <w:r>
        <w:rPr>
          <w:rFonts w:ascii="Cambria" w:eastAsia="Times New Roman" w:hAnsi="Cambria" w:hint="cs"/>
          <w:b/>
          <w:bCs/>
          <w:sz w:val="36"/>
          <w:szCs w:val="36"/>
          <w:rtl/>
        </w:rPr>
        <w:t>داده</w:t>
      </w:r>
      <w:r w:rsidRPr="00B53962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 </w:t>
      </w:r>
      <w:r w:rsidR="004C4D90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بخش </w:t>
      </w:r>
      <w:r w:rsidR="006F0BA2">
        <w:rPr>
          <w:rFonts w:ascii="Cambria" w:eastAsia="Times New Roman" w:hAnsi="Cambria" w:hint="cs"/>
          <w:b/>
          <w:bCs/>
          <w:sz w:val="36"/>
          <w:szCs w:val="36"/>
          <w:rtl/>
          <w:lang w:bidi="fa-IR"/>
        </w:rPr>
        <w:t xml:space="preserve">يک </w:t>
      </w:r>
      <w:r w:rsidR="00EB3A62">
        <w:rPr>
          <w:rFonts w:ascii="Cambria" w:eastAsia="Times New Roman" w:hAnsi="Cambria" w:hint="cs"/>
          <w:b/>
          <w:bCs/>
          <w:sz w:val="36"/>
          <w:szCs w:val="36"/>
          <w:rtl/>
          <w:lang w:bidi="fa-IR"/>
        </w:rPr>
        <w:t>سرويس هاي سبکاد4</w:t>
      </w:r>
      <w:r w:rsidR="004C4D90" w:rsidRPr="004C4D90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 </w:t>
      </w:r>
    </w:p>
    <w:p w14:paraId="482F7DF6" w14:textId="77777777" w:rsidR="00840CA1" w:rsidRPr="00686E8D" w:rsidRDefault="00840CA1" w:rsidP="00840CA1">
      <w:pPr>
        <w:shd w:val="pct10" w:color="auto" w:fill="auto"/>
        <w:jc w:val="center"/>
        <w:rPr>
          <w:b/>
          <w:bCs/>
          <w:sz w:val="44"/>
          <w:szCs w:val="44"/>
          <w:rtl/>
        </w:rPr>
      </w:pPr>
      <w:r w:rsidRPr="00686E8D">
        <w:rPr>
          <w:b/>
          <w:bCs/>
          <w:sz w:val="44"/>
          <w:szCs w:val="44"/>
        </w:rPr>
        <w:t>(</w:t>
      </w:r>
      <w:r>
        <w:rPr>
          <w:b/>
          <w:bCs/>
          <w:sz w:val="44"/>
          <w:szCs w:val="44"/>
        </w:rPr>
        <w:t>DATA</w:t>
      </w:r>
      <w:r w:rsidRPr="00686E8D">
        <w:rPr>
          <w:b/>
          <w:bCs/>
          <w:sz w:val="44"/>
          <w:szCs w:val="44"/>
        </w:rPr>
        <w:t xml:space="preserve"> Model)</w:t>
      </w:r>
    </w:p>
    <w:p w14:paraId="61002633" w14:textId="77777777" w:rsidR="00840CA1" w:rsidRPr="00686E8D" w:rsidRDefault="00840CA1" w:rsidP="00840CA1">
      <w:pPr>
        <w:pStyle w:val="NoSpacing"/>
        <w:bidi/>
        <w:jc w:val="center"/>
        <w:rPr>
          <w:rFonts w:ascii="Cambria" w:hAnsi="Cambria" w:cs="B Nazanin"/>
          <w:sz w:val="36"/>
          <w:szCs w:val="36"/>
          <w:rtl/>
        </w:rPr>
      </w:pPr>
    </w:p>
    <w:p w14:paraId="5DC65894" w14:textId="77777777" w:rsidR="00840CA1" w:rsidRDefault="00840CA1" w:rsidP="006F0BA2">
      <w:pPr>
        <w:spacing w:before="600"/>
        <w:jc w:val="center"/>
        <w:rPr>
          <w:sz w:val="40"/>
          <w:rtl/>
          <w:lang w:bidi="fa-IR"/>
        </w:rPr>
      </w:pPr>
      <w:r w:rsidRPr="00B53962">
        <w:rPr>
          <w:rFonts w:ascii="Cambria" w:eastAsia="Times New Roman" w:hAnsi="Cambria" w:hint="cs"/>
          <w:b/>
          <w:bCs/>
          <w:sz w:val="28"/>
          <w:rtl/>
        </w:rPr>
        <w:t>شماره ویرایش سند:</w:t>
      </w:r>
      <w:r w:rsidR="006F0BA2">
        <w:rPr>
          <w:rFonts w:ascii="Cambria" w:eastAsia="Times New Roman" w:hAnsi="Cambria"/>
          <w:b/>
          <w:bCs/>
          <w:sz w:val="28"/>
        </w:rPr>
        <w:t>1</w:t>
      </w:r>
    </w:p>
    <w:p w14:paraId="1D410EBE" w14:textId="77777777" w:rsidR="006B4D6B" w:rsidRDefault="006B4D6B" w:rsidP="00D77E38">
      <w:pPr>
        <w:rPr>
          <w:rtl/>
          <w:lang w:bidi="fa-IR"/>
        </w:rPr>
      </w:pPr>
    </w:p>
    <w:p w14:paraId="63DF54DB" w14:textId="77777777" w:rsidR="00840CA1" w:rsidRDefault="00840CA1" w:rsidP="00D77E38">
      <w:pPr>
        <w:rPr>
          <w:rtl/>
          <w:lang w:bidi="fa-IR"/>
        </w:rPr>
      </w:pPr>
    </w:p>
    <w:p w14:paraId="09C73A7E" w14:textId="77777777" w:rsidR="00840CA1" w:rsidRDefault="00840CA1" w:rsidP="00D77E38">
      <w:pPr>
        <w:rPr>
          <w:rtl/>
          <w:lang w:bidi="fa-IR"/>
        </w:rPr>
      </w:pPr>
    </w:p>
    <w:p w14:paraId="3B1B9A96" w14:textId="77777777" w:rsidR="00840CA1" w:rsidRDefault="00840CA1" w:rsidP="00D77E38">
      <w:pPr>
        <w:rPr>
          <w:rtl/>
          <w:lang w:bidi="fa-IR"/>
        </w:rPr>
      </w:pPr>
    </w:p>
    <w:p w14:paraId="2D0649C8" w14:textId="77777777" w:rsidR="00840CA1" w:rsidRDefault="00840CA1" w:rsidP="00D77E38">
      <w:pPr>
        <w:rPr>
          <w:rtl/>
          <w:lang w:bidi="fa-IR"/>
        </w:rPr>
      </w:pPr>
    </w:p>
    <w:p w14:paraId="6549369A" w14:textId="77777777" w:rsidR="00840CA1" w:rsidRDefault="00840CA1" w:rsidP="00D77E38">
      <w:pPr>
        <w:rPr>
          <w:rtl/>
          <w:lang w:bidi="fa-IR"/>
        </w:rPr>
      </w:pPr>
    </w:p>
    <w:p w14:paraId="44C08D95" w14:textId="77777777" w:rsidR="00840CA1" w:rsidRDefault="00840CA1" w:rsidP="00D77E38">
      <w:pPr>
        <w:rPr>
          <w:rtl/>
          <w:lang w:bidi="fa-IR"/>
        </w:rPr>
      </w:pPr>
    </w:p>
    <w:p w14:paraId="2A046C97" w14:textId="77777777" w:rsidR="00840CA1" w:rsidRDefault="00840CA1" w:rsidP="00D77E38">
      <w:pPr>
        <w:rPr>
          <w:rtl/>
          <w:lang w:bidi="fa-IR"/>
        </w:rPr>
      </w:pPr>
    </w:p>
    <w:p w14:paraId="06C6A012" w14:textId="77777777" w:rsidR="00840CA1" w:rsidRDefault="00840CA1" w:rsidP="00D77E38">
      <w:pPr>
        <w:rPr>
          <w:lang w:bidi="fa-IR"/>
        </w:rPr>
      </w:pPr>
    </w:p>
    <w:p w14:paraId="0CF78365" w14:textId="77777777" w:rsidR="006F0BA2" w:rsidRDefault="006F0BA2" w:rsidP="00D77E38">
      <w:pPr>
        <w:rPr>
          <w:lang w:bidi="fa-IR"/>
        </w:rPr>
      </w:pPr>
    </w:p>
    <w:p w14:paraId="0E787DA8" w14:textId="77777777" w:rsidR="006F0BA2" w:rsidRDefault="006F0BA2" w:rsidP="00D77E38">
      <w:pPr>
        <w:rPr>
          <w:lang w:bidi="fa-IR"/>
        </w:rPr>
      </w:pPr>
    </w:p>
    <w:p w14:paraId="3F793FD7" w14:textId="77777777" w:rsidR="006F0BA2" w:rsidRDefault="006F0BA2" w:rsidP="00D77E38">
      <w:pPr>
        <w:rPr>
          <w:rtl/>
          <w:lang w:bidi="fa-IR"/>
        </w:rPr>
      </w:pPr>
    </w:p>
    <w:p w14:paraId="29930295" w14:textId="77777777" w:rsidR="00840CA1" w:rsidRDefault="00840CA1" w:rsidP="00D77E38">
      <w:pPr>
        <w:rPr>
          <w:rtl/>
          <w:lang w:bidi="fa-IR"/>
        </w:rPr>
      </w:pPr>
    </w:p>
    <w:p w14:paraId="07D6E20D" w14:textId="77777777" w:rsidR="00840CA1" w:rsidRDefault="00840CA1" w:rsidP="00D77E38">
      <w:pPr>
        <w:rPr>
          <w:rtl/>
          <w:lang w:bidi="fa-IR"/>
        </w:rPr>
      </w:pPr>
    </w:p>
    <w:p w14:paraId="59AAD0FB" w14:textId="77777777" w:rsidR="00840CA1" w:rsidRPr="00501B76" w:rsidRDefault="00840CA1" w:rsidP="00D77E38">
      <w:pPr>
        <w:rPr>
          <w:rtl/>
          <w:lang w:bidi="fa-IR"/>
        </w:rPr>
      </w:pPr>
    </w:p>
    <w:p w14:paraId="0920193C" w14:textId="77777777" w:rsidR="0048570D" w:rsidRPr="00501B76" w:rsidRDefault="00C353BD" w:rsidP="00D77E38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29FF89F" wp14:editId="6E11AC7F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3530" cy="1096010"/>
                <wp:effectExtent l="0" t="0" r="5715" b="6350"/>
                <wp:wrapNone/>
                <wp:docPr id="4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3530" cy="109601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rgbClr val="4BACC6">
                              <a:lumMod val="75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74E27993" id="Rectangle 2" o:spid="_x0000_s1026" style="position:absolute;margin-left:0;margin-top:0;width:623.9pt;height:86.3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" o:allowincell="f" fillcolor="#4bacc6" strokecolor="#31859c">
                <w10:wrap anchorx="page" anchory="page"/>
              </v:rect>
            </w:pict>
          </mc:Fallback>
        </mc:AlternateContent>
      </w:r>
    </w:p>
    <w:p w14:paraId="2F74C36D" w14:textId="77777777" w:rsidR="00F141D7" w:rsidRDefault="00F141D7" w:rsidP="00F141D7">
      <w:pPr>
        <w:jc w:val="center"/>
        <w:rPr>
          <w:rFonts w:ascii="Cambria" w:eastAsia="Times New Roman" w:hAnsi="Cambria"/>
          <w:b/>
          <w:bCs/>
          <w:sz w:val="36"/>
          <w:szCs w:val="36"/>
          <w:rtl/>
        </w:rPr>
      </w:pPr>
      <w:r>
        <w:rPr>
          <w:rFonts w:ascii="Cambria" w:eastAsia="Times New Roman" w:hAnsi="Cambria" w:hint="cs"/>
          <w:b/>
          <w:bCs/>
          <w:sz w:val="36"/>
          <w:szCs w:val="36"/>
          <w:rtl/>
        </w:rPr>
        <w:t>شناسنامه سند</w:t>
      </w:r>
    </w:p>
    <w:p w14:paraId="2D7A0204" w14:textId="77777777" w:rsidR="00B40576" w:rsidRPr="004C3C78" w:rsidRDefault="00B40576" w:rsidP="00F141D7">
      <w:pPr>
        <w:jc w:val="center"/>
        <w:rPr>
          <w:rFonts w:ascii="Cambria" w:eastAsia="Times New Roman" w:hAnsi="Cambria"/>
          <w:b/>
          <w:bCs/>
          <w:sz w:val="36"/>
          <w:szCs w:val="36"/>
          <w:rtl/>
        </w:rPr>
      </w:pPr>
    </w:p>
    <w:p w14:paraId="3CAC2FFD" w14:textId="77777777" w:rsidR="00F141D7" w:rsidRDefault="00F141D7" w:rsidP="00F141D7">
      <w:pPr>
        <w:ind w:hanging="94"/>
        <w:jc w:val="center"/>
        <w:rPr>
          <w:b/>
          <w:bCs/>
          <w:szCs w:val="24"/>
          <w:rtl/>
        </w:rPr>
      </w:pPr>
      <w:r w:rsidRPr="004C3C78">
        <w:rPr>
          <w:rFonts w:hint="cs"/>
          <w:b/>
          <w:bCs/>
          <w:sz w:val="28"/>
          <w:rtl/>
        </w:rPr>
        <w:t>عنوان  پروژه</w:t>
      </w:r>
      <w:r w:rsidRPr="00796727">
        <w:rPr>
          <w:rFonts w:hint="cs"/>
          <w:b/>
          <w:bCs/>
          <w:szCs w:val="24"/>
          <w:rtl/>
        </w:rPr>
        <w:t xml:space="preserve"> </w:t>
      </w:r>
    </w:p>
    <w:p w14:paraId="34B9E343" w14:textId="77777777" w:rsidR="00B40576" w:rsidRPr="00B40576" w:rsidRDefault="00EB3A62" w:rsidP="00F141D7">
      <w:pPr>
        <w:ind w:hanging="94"/>
        <w:jc w:val="center"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>بخش يک سرويس هاي سبکاد4</w:t>
      </w:r>
    </w:p>
    <w:p w14:paraId="5A505FD3" w14:textId="77777777" w:rsidR="00B40576" w:rsidRDefault="00B40576" w:rsidP="00F141D7">
      <w:pPr>
        <w:ind w:hanging="94"/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>عنوان سند</w:t>
      </w:r>
    </w:p>
    <w:p w14:paraId="5878FD5D" w14:textId="77777777" w:rsidR="00F141D7" w:rsidRDefault="00F141D7" w:rsidP="00EB3A62">
      <w:pPr>
        <w:ind w:hanging="94"/>
        <w:jc w:val="center"/>
        <w:rPr>
          <w:b/>
          <w:bCs/>
          <w:sz w:val="28"/>
          <w:rtl/>
        </w:rPr>
      </w:pPr>
      <w:r w:rsidRPr="004C3C78">
        <w:rPr>
          <w:rFonts w:hint="cs"/>
          <w:sz w:val="28"/>
          <w:rtl/>
        </w:rPr>
        <w:t xml:space="preserve">مدل </w:t>
      </w:r>
      <w:r w:rsidR="00D45F09">
        <w:rPr>
          <w:rFonts w:hint="cs"/>
          <w:sz w:val="28"/>
          <w:rtl/>
        </w:rPr>
        <w:t xml:space="preserve">داده </w:t>
      </w:r>
    </w:p>
    <w:p w14:paraId="349CBF37" w14:textId="77777777" w:rsidR="00B40576" w:rsidRPr="004C3C78" w:rsidRDefault="00B40576" w:rsidP="00F141D7">
      <w:pPr>
        <w:ind w:hanging="94"/>
        <w:jc w:val="center"/>
        <w:rPr>
          <w:b/>
          <w:bCs/>
          <w:sz w:val="28"/>
          <w:rtl/>
        </w:rPr>
      </w:pPr>
    </w:p>
    <w:p w14:paraId="7C606011" w14:textId="77777777" w:rsidR="00F141D7" w:rsidRDefault="00B40576" w:rsidP="00F141D7">
      <w:pPr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>کد سند</w:t>
      </w:r>
      <w:r w:rsidR="002E38FD">
        <w:rPr>
          <w:rStyle w:val="FootnoteReference"/>
          <w:b/>
          <w:bCs/>
          <w:sz w:val="28"/>
          <w:rtl/>
        </w:rPr>
        <w:footnoteReference w:id="1"/>
      </w:r>
    </w:p>
    <w:p w14:paraId="18526A22" w14:textId="77777777" w:rsidR="00B40576" w:rsidRPr="00D45F09" w:rsidRDefault="00EB3A62" w:rsidP="00EB3A62">
      <w:pPr>
        <w:jc w:val="center"/>
        <w:rPr>
          <w:sz w:val="22"/>
          <w:szCs w:val="22"/>
        </w:rPr>
      </w:pPr>
      <w:r>
        <w:rPr>
          <w:sz w:val="22"/>
          <w:szCs w:val="22"/>
        </w:rPr>
        <w:t>SABKAD4</w:t>
      </w:r>
      <w:r w:rsidR="00D45F09" w:rsidRPr="00D45F09">
        <w:rPr>
          <w:sz w:val="22"/>
          <w:szCs w:val="22"/>
        </w:rPr>
        <w:t>.POL.CLIENT.DES.DM.RE0</w:t>
      </w:r>
      <w:r>
        <w:rPr>
          <w:sz w:val="22"/>
          <w:szCs w:val="22"/>
        </w:rPr>
        <w:t>1</w:t>
      </w:r>
    </w:p>
    <w:p w14:paraId="2CBE5ADE" w14:textId="77777777" w:rsidR="00B40576" w:rsidRPr="00B40576" w:rsidRDefault="00B40576" w:rsidP="00F141D7">
      <w:pPr>
        <w:jc w:val="center"/>
        <w:rPr>
          <w:sz w:val="28"/>
          <w:rtl/>
        </w:rPr>
      </w:pPr>
    </w:p>
    <w:p w14:paraId="1DB0B930" w14:textId="77777777" w:rsidR="00F141D7" w:rsidRDefault="00B40576" w:rsidP="00F141D7">
      <w:pPr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 xml:space="preserve">شماره ویرایش سند( نسخه) </w:t>
      </w:r>
      <w:r w:rsidR="002E38FD">
        <w:rPr>
          <w:rStyle w:val="FootnoteReference"/>
          <w:b/>
          <w:bCs/>
          <w:sz w:val="28"/>
          <w:rtl/>
        </w:rPr>
        <w:footnoteReference w:id="2"/>
      </w:r>
    </w:p>
    <w:p w14:paraId="1FBD254E" w14:textId="77777777" w:rsidR="00B40576" w:rsidRPr="00B40576" w:rsidRDefault="008568DB" w:rsidP="00F141D7">
      <w:pPr>
        <w:jc w:val="center"/>
        <w:rPr>
          <w:sz w:val="28"/>
        </w:rPr>
      </w:pPr>
      <w:r>
        <w:rPr>
          <w:sz w:val="28"/>
        </w:rPr>
        <w:t>01</w:t>
      </w:r>
    </w:p>
    <w:p w14:paraId="364CE406" w14:textId="77777777" w:rsidR="00B40576" w:rsidRDefault="00F141D7" w:rsidP="00F141D7">
      <w:pPr>
        <w:jc w:val="center"/>
        <w:rPr>
          <w:b/>
          <w:bCs/>
          <w:sz w:val="28"/>
          <w:rtl/>
        </w:rPr>
      </w:pPr>
      <w:r w:rsidRPr="004C3C78">
        <w:rPr>
          <w:rFonts w:hint="cs"/>
          <w:b/>
          <w:bCs/>
          <w:sz w:val="28"/>
          <w:rtl/>
        </w:rPr>
        <w:t xml:space="preserve">تعداد صفحات </w:t>
      </w:r>
    </w:p>
    <w:p w14:paraId="3ED486FB" w14:textId="4BD17E84" w:rsidR="00F141D7" w:rsidRPr="00B40576" w:rsidRDefault="002108C5" w:rsidP="00F141D7">
      <w:pPr>
        <w:jc w:val="center"/>
        <w:rPr>
          <w:sz w:val="28"/>
          <w:rtl/>
        </w:rPr>
      </w:pPr>
      <w:r>
        <w:rPr>
          <w:rFonts w:hint="cs"/>
          <w:sz w:val="28"/>
          <w:rtl/>
        </w:rPr>
        <w:t>14</w:t>
      </w:r>
    </w:p>
    <w:p w14:paraId="7A4B2BFD" w14:textId="77777777" w:rsidR="00B40576" w:rsidRPr="00B40576" w:rsidRDefault="00B40576" w:rsidP="00D45F09">
      <w:pPr>
        <w:jc w:val="center"/>
        <w:rPr>
          <w:sz w:val="28"/>
          <w:rtl/>
        </w:rPr>
      </w:pPr>
    </w:p>
    <w:p w14:paraId="30E37CD3" w14:textId="77777777" w:rsidR="000D0112" w:rsidRPr="004C3C78" w:rsidRDefault="000D0112" w:rsidP="000D0112">
      <w:pPr>
        <w:jc w:val="center"/>
        <w:rPr>
          <w:sz w:val="28"/>
          <w:rtl/>
        </w:rPr>
      </w:pPr>
      <w:r w:rsidRPr="004C3C78">
        <w:rPr>
          <w:rFonts w:hint="cs"/>
          <w:b/>
          <w:bCs/>
          <w:sz w:val="28"/>
          <w:rtl/>
        </w:rPr>
        <w:t xml:space="preserve">مجري </w:t>
      </w:r>
      <w:r w:rsidRPr="004C3C78">
        <w:rPr>
          <w:rFonts w:hint="cs"/>
          <w:sz w:val="28"/>
          <w:rtl/>
        </w:rPr>
        <w:t xml:space="preserve">: </w:t>
      </w:r>
      <w:r>
        <w:rPr>
          <w:rFonts w:hint="cs"/>
          <w:b/>
          <w:bCs/>
          <w:sz w:val="28"/>
          <w:rtl/>
        </w:rPr>
        <w:t>گروه فن آوران هوشمند بهسازان فردا- مرکز نوآوري پل وينو</w:t>
      </w:r>
    </w:p>
    <w:p w14:paraId="2238847E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6D3FA771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3E0799CE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44A44223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6C8A0B6F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06E58F8C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FC0A8D4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0D19A4FC" w14:textId="77777777" w:rsidR="008568DB" w:rsidRDefault="008568DB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2BDB1477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0EACE68F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1A15C0D0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4F929C44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4681B917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9A67FC5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03808F4C" w14:textId="77777777"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6060B48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0EBBD98" w14:textId="77777777" w:rsidR="00F141D7" w:rsidRPr="00A519F8" w:rsidRDefault="00B40576" w:rsidP="006D6516">
      <w:pPr>
        <w:jc w:val="center"/>
        <w:rPr>
          <w:b/>
          <w:bCs/>
          <w:sz w:val="28"/>
          <w:rtl/>
        </w:rPr>
      </w:pPr>
      <w:r w:rsidRPr="00A519F8">
        <w:rPr>
          <w:rFonts w:hint="cs"/>
          <w:b/>
          <w:bCs/>
          <w:sz w:val="28"/>
          <w:rtl/>
        </w:rPr>
        <w:t>تاييد کنندگان</w:t>
      </w:r>
    </w:p>
    <w:tbl>
      <w:tblPr>
        <w:tblStyle w:val="MediumGrid3-Accent1"/>
        <w:bidiVisual/>
        <w:tblW w:w="5000" w:type="pct"/>
        <w:tblLook w:val="0460" w:firstRow="1" w:lastRow="1" w:firstColumn="0" w:lastColumn="0" w:noHBand="0" w:noVBand="1"/>
      </w:tblPr>
      <w:tblGrid>
        <w:gridCol w:w="2909"/>
        <w:gridCol w:w="1621"/>
        <w:gridCol w:w="2175"/>
        <w:gridCol w:w="1460"/>
        <w:gridCol w:w="1453"/>
      </w:tblGrid>
      <w:tr w:rsidR="00B40576" w:rsidRPr="00501B76" w14:paraId="38531FCB" w14:textId="77777777" w:rsidTr="00A71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82" w:type="dxa"/>
          </w:tcPr>
          <w:p w14:paraId="4ED5548C" w14:textId="77777777" w:rsidR="00B40576" w:rsidRPr="00501B76" w:rsidRDefault="00B40576" w:rsidP="00A71188">
            <w:pPr>
              <w:rPr>
                <w:b w:val="0"/>
                <w:bCs w:val="0"/>
                <w:sz w:val="22"/>
              </w:rPr>
            </w:pPr>
          </w:p>
        </w:tc>
        <w:tc>
          <w:tcPr>
            <w:tcW w:w="1661" w:type="dxa"/>
          </w:tcPr>
          <w:p w14:paraId="69196103" w14:textId="77777777"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نام</w:t>
            </w:r>
          </w:p>
        </w:tc>
        <w:tc>
          <w:tcPr>
            <w:tcW w:w="2239" w:type="dxa"/>
          </w:tcPr>
          <w:p w14:paraId="0DABAE59" w14:textId="77777777"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سمت</w:t>
            </w:r>
          </w:p>
        </w:tc>
        <w:tc>
          <w:tcPr>
            <w:tcW w:w="1486" w:type="dxa"/>
          </w:tcPr>
          <w:p w14:paraId="0E4C4249" w14:textId="77777777"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تاریخ</w:t>
            </w:r>
          </w:p>
        </w:tc>
        <w:tc>
          <w:tcPr>
            <w:tcW w:w="1486" w:type="dxa"/>
          </w:tcPr>
          <w:p w14:paraId="1E97959B" w14:textId="77777777"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امضاء</w:t>
            </w:r>
          </w:p>
        </w:tc>
      </w:tr>
      <w:tr w:rsidR="00B40576" w:rsidRPr="00501B76" w14:paraId="25C62D03" w14:textId="77777777" w:rsidTr="00A7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2" w:type="dxa"/>
          </w:tcPr>
          <w:p w14:paraId="67F78955" w14:textId="77777777" w:rsidR="00B40576" w:rsidRPr="00AE1B3E" w:rsidRDefault="00B40576" w:rsidP="00A71188">
            <w:pPr>
              <w:rPr>
                <w:b/>
                <w:bCs/>
                <w:szCs w:val="24"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تهیه کننده/تجدید نظر کننده</w:t>
            </w:r>
          </w:p>
        </w:tc>
        <w:tc>
          <w:tcPr>
            <w:tcW w:w="1661" w:type="dxa"/>
          </w:tcPr>
          <w:p w14:paraId="1E5C72E0" w14:textId="77777777" w:rsidR="00B40576" w:rsidRPr="00AE1B3E" w:rsidRDefault="000971A3" w:rsidP="00A71188">
            <w:pPr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ساناز وحيدي</w:t>
            </w:r>
          </w:p>
        </w:tc>
        <w:tc>
          <w:tcPr>
            <w:tcW w:w="2239" w:type="dxa"/>
          </w:tcPr>
          <w:p w14:paraId="5BAFAB8D" w14:textId="77777777" w:rsidR="00B40576" w:rsidRPr="00AE1B3E" w:rsidRDefault="000971A3" w:rsidP="00A71188">
            <w:pPr>
              <w:rPr>
                <w:szCs w:val="24"/>
                <w:rtl/>
                <w:lang w:bidi="fa-IR"/>
              </w:rPr>
            </w:pPr>
            <w:r>
              <w:rPr>
                <w:rFonts w:hint="cs"/>
                <w:szCs w:val="24"/>
                <w:rtl/>
              </w:rPr>
              <w:t xml:space="preserve">مالک محصول </w:t>
            </w:r>
            <w:r>
              <w:rPr>
                <w:szCs w:val="24"/>
              </w:rPr>
              <w:t>PO</w:t>
            </w:r>
          </w:p>
        </w:tc>
        <w:tc>
          <w:tcPr>
            <w:tcW w:w="1486" w:type="dxa"/>
          </w:tcPr>
          <w:p w14:paraId="7D55388E" w14:textId="77777777" w:rsidR="00B40576" w:rsidRPr="00AE1B3E" w:rsidRDefault="00EB3A62" w:rsidP="00A71188">
            <w:pPr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991216</w:t>
            </w:r>
          </w:p>
        </w:tc>
        <w:tc>
          <w:tcPr>
            <w:tcW w:w="1486" w:type="dxa"/>
          </w:tcPr>
          <w:p w14:paraId="496794D9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14:paraId="21709424" w14:textId="77777777" w:rsidTr="00A71188">
        <w:tc>
          <w:tcPr>
            <w:tcW w:w="2982" w:type="dxa"/>
          </w:tcPr>
          <w:p w14:paraId="3EB9A04F" w14:textId="77777777" w:rsidR="00B40576" w:rsidRPr="00AE1B3E" w:rsidRDefault="00B40576" w:rsidP="00A71188">
            <w:pPr>
              <w:rPr>
                <w:b/>
                <w:bCs/>
                <w:szCs w:val="24"/>
                <w:rtl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تاييد كننده</w:t>
            </w:r>
          </w:p>
        </w:tc>
        <w:tc>
          <w:tcPr>
            <w:tcW w:w="1661" w:type="dxa"/>
          </w:tcPr>
          <w:p w14:paraId="7247D6D4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2239" w:type="dxa"/>
          </w:tcPr>
          <w:p w14:paraId="490984F1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</w:tcPr>
          <w:p w14:paraId="0D3DEA32" w14:textId="77777777" w:rsidR="00B40576" w:rsidRPr="00AE1B3E" w:rsidRDefault="00B40576" w:rsidP="00A71188">
            <w:pPr>
              <w:jc w:val="center"/>
              <w:rPr>
                <w:szCs w:val="24"/>
                <w:rtl/>
              </w:rPr>
            </w:pPr>
          </w:p>
        </w:tc>
        <w:tc>
          <w:tcPr>
            <w:tcW w:w="1486" w:type="dxa"/>
          </w:tcPr>
          <w:p w14:paraId="1B4E2F12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14:paraId="5E236B83" w14:textId="77777777" w:rsidTr="00A7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2" w:type="dxa"/>
            <w:tcBorders>
              <w:bottom w:val="single" w:sz="24" w:space="0" w:color="FFFFFF" w:themeColor="background1"/>
            </w:tcBorders>
          </w:tcPr>
          <w:p w14:paraId="76EFF14E" w14:textId="77777777" w:rsidR="00B40576" w:rsidRPr="00AE1B3E" w:rsidRDefault="00B40576" w:rsidP="00A71188">
            <w:pPr>
              <w:rPr>
                <w:b/>
                <w:bCs/>
                <w:szCs w:val="24"/>
                <w:rtl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تصویب کننده</w:t>
            </w:r>
          </w:p>
        </w:tc>
        <w:tc>
          <w:tcPr>
            <w:tcW w:w="1661" w:type="dxa"/>
            <w:tcBorders>
              <w:bottom w:val="single" w:sz="24" w:space="0" w:color="FFFFFF" w:themeColor="background1"/>
            </w:tcBorders>
          </w:tcPr>
          <w:p w14:paraId="6E09416F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2239" w:type="dxa"/>
            <w:tcBorders>
              <w:bottom w:val="single" w:sz="24" w:space="0" w:color="FFFFFF" w:themeColor="background1"/>
            </w:tcBorders>
          </w:tcPr>
          <w:p w14:paraId="74202227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  <w:tcBorders>
              <w:bottom w:val="single" w:sz="24" w:space="0" w:color="FFFFFF" w:themeColor="background1"/>
            </w:tcBorders>
          </w:tcPr>
          <w:p w14:paraId="0FCB227D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  <w:tcBorders>
              <w:bottom w:val="single" w:sz="24" w:space="0" w:color="FFFFFF" w:themeColor="background1"/>
            </w:tcBorders>
          </w:tcPr>
          <w:p w14:paraId="7EF6D3AC" w14:textId="77777777"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14:paraId="024A7FC5" w14:textId="77777777" w:rsidTr="00A7118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hRule="exact" w:val="113"/>
        </w:trPr>
        <w:tc>
          <w:tcPr>
            <w:tcW w:w="2982" w:type="dxa"/>
            <w:tcBorders>
              <w:right w:val="nil"/>
            </w:tcBorders>
          </w:tcPr>
          <w:p w14:paraId="0FE06E83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661" w:type="dxa"/>
            <w:tcBorders>
              <w:left w:val="nil"/>
              <w:right w:val="nil"/>
            </w:tcBorders>
          </w:tcPr>
          <w:p w14:paraId="2FFC5CFA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2239" w:type="dxa"/>
            <w:tcBorders>
              <w:left w:val="nil"/>
              <w:right w:val="nil"/>
            </w:tcBorders>
          </w:tcPr>
          <w:p w14:paraId="7F879DEF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486" w:type="dxa"/>
            <w:tcBorders>
              <w:left w:val="nil"/>
              <w:right w:val="nil"/>
            </w:tcBorders>
          </w:tcPr>
          <w:p w14:paraId="10C2E618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486" w:type="dxa"/>
            <w:tcBorders>
              <w:left w:val="nil"/>
            </w:tcBorders>
          </w:tcPr>
          <w:p w14:paraId="2001DB65" w14:textId="77777777" w:rsidR="00B40576" w:rsidRPr="00501B76" w:rsidRDefault="00B40576" w:rsidP="00A71188">
            <w:pPr>
              <w:rPr>
                <w:sz w:val="22"/>
                <w:rtl/>
              </w:rPr>
            </w:pPr>
          </w:p>
        </w:tc>
      </w:tr>
    </w:tbl>
    <w:p w14:paraId="7F146661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4CA891D3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9EF1C7F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52533F6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5F476012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503D8E78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48F7C11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F977648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20A1ADC1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59399DB" w14:textId="77777777"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A82511B" w14:textId="77777777" w:rsidR="00EB3A62" w:rsidRDefault="00EB3A6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46E5E0A" w14:textId="77777777" w:rsidR="00EB3A62" w:rsidRDefault="00EB3A6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091A6853" w14:textId="77777777"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5520DE97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690827A9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8E6724E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BBC1A77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A501216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2CD29B14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69413E0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19CB4867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6A54A99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E2B8562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56A8C41C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23785944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14:paraId="5B05392D" w14:textId="77777777" w:rsidR="00811FBB" w:rsidRDefault="00811FBB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26F6B61" w14:textId="77777777" w:rsidR="00036EFC" w:rsidRDefault="00036EFC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377767FE" w14:textId="77777777"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14:paraId="7ADD4992" w14:textId="77777777" w:rsidR="006D6516" w:rsidRPr="000D0112" w:rsidRDefault="006D6516" w:rsidP="006D6516">
      <w:pPr>
        <w:jc w:val="center"/>
        <w:rPr>
          <w:b/>
          <w:bCs/>
          <w:sz w:val="36"/>
          <w:szCs w:val="36"/>
          <w:rtl/>
        </w:rPr>
      </w:pPr>
      <w:r w:rsidRPr="000D0112">
        <w:rPr>
          <w:rFonts w:hint="cs"/>
          <w:b/>
          <w:bCs/>
          <w:sz w:val="36"/>
          <w:szCs w:val="36"/>
          <w:rtl/>
        </w:rPr>
        <w:t>فهرست مطالب</w:t>
      </w:r>
    </w:p>
    <w:p w14:paraId="752BEA38" w14:textId="365BCA9F" w:rsidR="00E84BB8" w:rsidRDefault="00C07185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r w:rsidRPr="000D0112">
        <w:rPr>
          <w:b w:val="0"/>
          <w:bCs w:val="0"/>
        </w:rPr>
        <w:fldChar w:fldCharType="begin"/>
      </w:r>
      <w:r w:rsidR="006D6516" w:rsidRPr="000D0112">
        <w:instrText xml:space="preserve"> TOC \o "1-3" \h \z \u </w:instrText>
      </w:r>
      <w:r w:rsidRPr="000D0112">
        <w:rPr>
          <w:b w:val="0"/>
          <w:bCs w:val="0"/>
        </w:rPr>
        <w:fldChar w:fldCharType="separate"/>
      </w:r>
      <w:hyperlink w:anchor="_Toc65932955" w:history="1">
        <w:r w:rsidR="00E84BB8" w:rsidRPr="003F441A">
          <w:rPr>
            <w:rStyle w:val="Hyperlink"/>
            <w:rtl/>
          </w:rPr>
          <w:t>1- دياگرام هاي کلي جداول با ارتباطات آنها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65932955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5</w:t>
        </w:r>
        <w:r w:rsidR="00E84BB8">
          <w:rPr>
            <w:webHidden/>
            <w:rtl/>
          </w:rPr>
          <w:fldChar w:fldCharType="end"/>
        </w:r>
      </w:hyperlink>
    </w:p>
    <w:p w14:paraId="30C569D8" w14:textId="3A1496C0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56" w:history="1">
        <w:r w:rsidR="00E84BB8" w:rsidRPr="003F441A">
          <w:rPr>
            <w:rStyle w:val="Hyperlink"/>
            <w:rtl/>
          </w:rPr>
          <w:t>1-1-</w:t>
        </w:r>
        <w:r w:rsidR="00E84BB8" w:rsidRPr="003F441A">
          <w:rPr>
            <w:rStyle w:val="Hyperlink"/>
            <w:i/>
            <w:iCs/>
            <w:rtl/>
          </w:rPr>
          <w:t xml:space="preserve"> دياگرام ارتباطي جداول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65932956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5</w:t>
        </w:r>
        <w:r w:rsidR="00E84BB8">
          <w:rPr>
            <w:webHidden/>
            <w:rtl/>
          </w:rPr>
          <w:fldChar w:fldCharType="end"/>
        </w:r>
      </w:hyperlink>
    </w:p>
    <w:p w14:paraId="207A54EB" w14:textId="472D4C90" w:rsidR="00E84BB8" w:rsidRDefault="00FA01D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57" w:history="1">
        <w:r w:rsidR="00E84BB8" w:rsidRPr="003F441A">
          <w:rPr>
            <w:rStyle w:val="Hyperlink"/>
            <w:i/>
            <w:iCs/>
            <w:rtl/>
          </w:rPr>
          <w:t>جدول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65932957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5</w:t>
        </w:r>
        <w:r w:rsidR="00E84BB8">
          <w:rPr>
            <w:webHidden/>
            <w:rtl/>
          </w:rPr>
          <w:fldChar w:fldCharType="end"/>
        </w:r>
      </w:hyperlink>
    </w:p>
    <w:p w14:paraId="10187FDC" w14:textId="3109AB40" w:rsidR="00E84BB8" w:rsidRDefault="00FA01D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58" w:history="1">
        <w:r w:rsidR="00E84BB8" w:rsidRPr="003F441A">
          <w:rPr>
            <w:rStyle w:val="Hyperlink"/>
            <w:rtl/>
          </w:rPr>
          <w:t>2- سند جزئيات کامل جداول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65932958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1</w:t>
        </w:r>
        <w:r w:rsidR="00E84BB8">
          <w:rPr>
            <w:webHidden/>
            <w:rtl/>
          </w:rPr>
          <w:fldChar w:fldCharType="end"/>
        </w:r>
      </w:hyperlink>
    </w:p>
    <w:p w14:paraId="16EDCF26" w14:textId="7130C889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59" w:history="1">
        <w:r w:rsidR="00E84BB8" w:rsidRPr="003F441A">
          <w:rPr>
            <w:rStyle w:val="Hyperlink"/>
            <w:lang w:bidi="fa-IR"/>
          </w:rPr>
          <w:t>1-2-</w:t>
        </w:r>
        <w:r w:rsidR="00E84BB8" w:rsidRPr="003F441A">
          <w:rPr>
            <w:rStyle w:val="Hyperlink"/>
            <w:rtl/>
            <w:lang w:bidi="fa-IR"/>
          </w:rPr>
          <w:t xml:space="preserve"> جدول شناسه ثابت </w:t>
        </w:r>
        <w:r w:rsidR="00E84BB8" w:rsidRPr="003F441A">
          <w:rPr>
            <w:rStyle w:val="Hyperlink"/>
            <w:lang w:bidi="fa-IR"/>
          </w:rPr>
          <w:t>tblCommonBaseType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65932959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1</w:t>
        </w:r>
        <w:r w:rsidR="00E84BB8">
          <w:rPr>
            <w:webHidden/>
            <w:rtl/>
          </w:rPr>
          <w:fldChar w:fldCharType="end"/>
        </w:r>
      </w:hyperlink>
    </w:p>
    <w:p w14:paraId="3C30AF6F" w14:textId="4CBB0E89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0" w:history="1">
        <w:r w:rsidR="00E84BB8" w:rsidRPr="003F441A">
          <w:rPr>
            <w:rStyle w:val="Hyperlink"/>
            <w:rtl/>
            <w:lang w:bidi="fa-IR"/>
          </w:rPr>
          <w:t xml:space="preserve">2-2- جدول مقاديرثابت </w:t>
        </w:r>
        <w:r w:rsidR="00E84BB8" w:rsidRPr="003F441A">
          <w:rPr>
            <w:rStyle w:val="Hyperlink"/>
            <w:lang w:bidi="fa-IR"/>
          </w:rPr>
          <w:t>tblCommonBaseData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65932960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1</w:t>
        </w:r>
        <w:r w:rsidR="00E84BB8">
          <w:rPr>
            <w:webHidden/>
            <w:rtl/>
          </w:rPr>
          <w:fldChar w:fldCharType="end"/>
        </w:r>
      </w:hyperlink>
    </w:p>
    <w:p w14:paraId="32C70BDE" w14:textId="57746CC5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1" w:history="1">
        <w:r w:rsidR="00E84BB8" w:rsidRPr="003F441A">
          <w:rPr>
            <w:rStyle w:val="Hyperlink"/>
          </w:rPr>
          <w:t>3-2-</w:t>
        </w:r>
        <w:r w:rsidR="00E84BB8" w:rsidRPr="003F441A">
          <w:rPr>
            <w:rStyle w:val="Hyperlink"/>
            <w:rtl/>
          </w:rPr>
          <w:t xml:space="preserve"> جدول حسابهاي خيريه </w:t>
        </w:r>
        <w:r w:rsidR="00E84BB8" w:rsidRPr="003F441A">
          <w:rPr>
            <w:rStyle w:val="Hyperlink"/>
          </w:rPr>
          <w:t>tblCharityAccounts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65932961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2</w:t>
        </w:r>
        <w:r w:rsidR="00E84BB8">
          <w:rPr>
            <w:webHidden/>
            <w:rtl/>
          </w:rPr>
          <w:fldChar w:fldCharType="end"/>
        </w:r>
      </w:hyperlink>
    </w:p>
    <w:p w14:paraId="191F159F" w14:textId="23DDEF71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2" w:history="1">
        <w:r w:rsidR="00E84BB8" w:rsidRPr="003F441A">
          <w:rPr>
            <w:rStyle w:val="Hyperlink"/>
            <w:rtl/>
            <w:lang w:bidi="fa-IR"/>
          </w:rPr>
          <w:t xml:space="preserve">4-2- جدول شخص حقيقي </w:t>
        </w:r>
        <w:r w:rsidR="00E84BB8" w:rsidRPr="003F441A">
          <w:rPr>
            <w:rStyle w:val="Hyperlink"/>
            <w:lang w:bidi="fa-IR"/>
          </w:rPr>
          <w:t>tblPersonal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65932962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3</w:t>
        </w:r>
        <w:r w:rsidR="00E84BB8">
          <w:rPr>
            <w:webHidden/>
            <w:rtl/>
          </w:rPr>
          <w:fldChar w:fldCharType="end"/>
        </w:r>
      </w:hyperlink>
    </w:p>
    <w:p w14:paraId="588D43A9" w14:textId="6D445316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3" w:history="1">
        <w:r w:rsidR="00E84BB8" w:rsidRPr="003F441A">
          <w:rPr>
            <w:rStyle w:val="Hyperlink"/>
            <w:rtl/>
            <w:lang w:bidi="fa-IR"/>
          </w:rPr>
          <w:t>5-2- جدول حسابهاي نيازمند</w:t>
        </w:r>
        <w:r w:rsidR="00E84BB8" w:rsidRPr="003F441A">
          <w:rPr>
            <w:rStyle w:val="Hyperlink"/>
            <w:lang w:bidi="fa-IR"/>
          </w:rPr>
          <w:t xml:space="preserve"> </w:t>
        </w:r>
        <w:r w:rsidR="00E84BB8" w:rsidRPr="003F441A">
          <w:rPr>
            <w:rStyle w:val="Hyperlink"/>
            <w:rtl/>
            <w:lang w:bidi="fa-IR"/>
          </w:rPr>
          <w:t xml:space="preserve"> </w:t>
        </w:r>
        <w:r w:rsidR="00E84BB8" w:rsidRPr="003F441A">
          <w:rPr>
            <w:rStyle w:val="Hyperlink"/>
            <w:lang w:bidi="fa-IR"/>
          </w:rPr>
          <w:t>tblNeedyAccounts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65932963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4</w:t>
        </w:r>
        <w:r w:rsidR="00E84BB8">
          <w:rPr>
            <w:webHidden/>
            <w:rtl/>
          </w:rPr>
          <w:fldChar w:fldCharType="end"/>
        </w:r>
      </w:hyperlink>
    </w:p>
    <w:p w14:paraId="3E698E80" w14:textId="45E9C5EB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4" w:history="1">
        <w:r w:rsidR="00E84BB8" w:rsidRPr="003F441A">
          <w:rPr>
            <w:rStyle w:val="Hyperlink"/>
            <w:lang w:bidi="fa-IR"/>
          </w:rPr>
          <w:t>6-2-</w:t>
        </w:r>
        <w:r w:rsidR="00E84BB8" w:rsidRPr="003F441A">
          <w:rPr>
            <w:rStyle w:val="Hyperlink"/>
            <w:rtl/>
            <w:lang w:bidi="fa-IR"/>
          </w:rPr>
          <w:t xml:space="preserve"> جدول طرح ها </w:t>
        </w:r>
        <w:r w:rsidR="00E84BB8" w:rsidRPr="003F441A">
          <w:rPr>
            <w:rStyle w:val="Hyperlink"/>
            <w:lang w:bidi="fa-IR"/>
          </w:rPr>
          <w:t>tblPlans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65932964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4</w:t>
        </w:r>
        <w:r w:rsidR="00E84BB8">
          <w:rPr>
            <w:webHidden/>
            <w:rtl/>
          </w:rPr>
          <w:fldChar w:fldCharType="end"/>
        </w:r>
      </w:hyperlink>
    </w:p>
    <w:p w14:paraId="728C91C0" w14:textId="6D585563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5" w:history="1">
        <w:r w:rsidR="00E84BB8" w:rsidRPr="003F441A">
          <w:rPr>
            <w:rStyle w:val="Hyperlink"/>
          </w:rPr>
          <w:t>7-2-</w:t>
        </w:r>
        <w:r w:rsidR="00E84BB8" w:rsidRPr="003F441A">
          <w:rPr>
            <w:rStyle w:val="Hyperlink"/>
            <w:rtl/>
          </w:rPr>
          <w:t xml:space="preserve"> جدول تخصيص نيازمند به طرح </w:t>
        </w:r>
        <w:r w:rsidR="00E84BB8" w:rsidRPr="003F441A">
          <w:rPr>
            <w:rStyle w:val="Hyperlink"/>
          </w:rPr>
          <w:t>tblAssignNeedyToPlans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65932965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5</w:t>
        </w:r>
        <w:r w:rsidR="00E84BB8">
          <w:rPr>
            <w:webHidden/>
            <w:rtl/>
          </w:rPr>
          <w:fldChar w:fldCharType="end"/>
        </w:r>
      </w:hyperlink>
    </w:p>
    <w:p w14:paraId="15C05702" w14:textId="05AAA711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6" w:history="1">
        <w:r w:rsidR="00E84BB8" w:rsidRPr="003F441A">
          <w:rPr>
            <w:rStyle w:val="Hyperlink"/>
            <w:rtl/>
            <w:lang w:bidi="fa-IR"/>
          </w:rPr>
          <w:t>8-2-</w:t>
        </w:r>
        <w:r w:rsidR="00E84BB8" w:rsidRPr="003F441A">
          <w:rPr>
            <w:rStyle w:val="Hyperlink"/>
            <w:rtl/>
          </w:rPr>
          <w:t xml:space="preserve"> جدول جزئيات کمک نقدي طرح </w:t>
        </w:r>
        <w:r w:rsidR="00E84BB8" w:rsidRPr="003F441A">
          <w:rPr>
            <w:rStyle w:val="Hyperlink"/>
          </w:rPr>
          <w:t>tblCashAssistanceDetail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65932966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6</w:t>
        </w:r>
        <w:r w:rsidR="00E84BB8">
          <w:rPr>
            <w:webHidden/>
            <w:rtl/>
          </w:rPr>
          <w:fldChar w:fldCharType="end"/>
        </w:r>
      </w:hyperlink>
    </w:p>
    <w:p w14:paraId="0ED69CB4" w14:textId="4A9A77F0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7" w:history="1">
        <w:r w:rsidR="00E84BB8" w:rsidRPr="003F441A">
          <w:rPr>
            <w:rStyle w:val="Hyperlink"/>
            <w:rtl/>
            <w:lang w:bidi="fa-IR"/>
          </w:rPr>
          <w:t xml:space="preserve">9-2- جدول پرداخت </w:t>
        </w:r>
        <w:r w:rsidR="00E84BB8" w:rsidRPr="003F441A">
          <w:rPr>
            <w:rStyle w:val="Hyperlink"/>
            <w:lang w:bidi="fa-IR"/>
          </w:rPr>
          <w:t>tblPayment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65932967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7</w:t>
        </w:r>
        <w:r w:rsidR="00E84BB8">
          <w:rPr>
            <w:webHidden/>
            <w:rtl/>
          </w:rPr>
          <w:fldChar w:fldCharType="end"/>
        </w:r>
      </w:hyperlink>
    </w:p>
    <w:p w14:paraId="5A4668FA" w14:textId="0D4CC18C" w:rsidR="00E84BB8" w:rsidRDefault="00FA01D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8" w:history="1">
        <w:r w:rsidR="00E84BB8" w:rsidRPr="003F441A">
          <w:rPr>
            <w:rStyle w:val="Hyperlink"/>
            <w:rFonts w:cs="B Titr"/>
            <w:highlight w:val="yellow"/>
            <w:rtl/>
          </w:rPr>
          <w:t>3-</w:t>
        </w:r>
        <w:r w:rsidR="00E84BB8" w:rsidRPr="003F441A">
          <w:rPr>
            <w:rStyle w:val="Hyperlink"/>
            <w:highlight w:val="yellow"/>
            <w:rtl/>
          </w:rPr>
          <w:t xml:space="preserve"> سند جزئيات کامل ديدها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65932968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8</w:t>
        </w:r>
        <w:r w:rsidR="00E84BB8">
          <w:rPr>
            <w:webHidden/>
            <w:rtl/>
          </w:rPr>
          <w:fldChar w:fldCharType="end"/>
        </w:r>
      </w:hyperlink>
    </w:p>
    <w:p w14:paraId="5A361284" w14:textId="17504FDC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69" w:history="1">
        <w:r w:rsidR="00E84BB8" w:rsidRPr="003F441A">
          <w:rPr>
            <w:rStyle w:val="Hyperlink"/>
            <w:highlight w:val="yellow"/>
            <w:rtl/>
          </w:rPr>
          <w:t>1-3-</w:t>
        </w:r>
        <w:r w:rsidR="00E84BB8" w:rsidRPr="003F441A">
          <w:rPr>
            <w:rStyle w:val="Hyperlink"/>
            <w:i/>
            <w:iCs/>
            <w:highlight w:val="yellow"/>
            <w:rtl/>
          </w:rPr>
          <w:t xml:space="preserve"> ديد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65932969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8</w:t>
        </w:r>
        <w:r w:rsidR="00E84BB8">
          <w:rPr>
            <w:webHidden/>
            <w:rtl/>
          </w:rPr>
          <w:fldChar w:fldCharType="end"/>
        </w:r>
      </w:hyperlink>
    </w:p>
    <w:p w14:paraId="677127AB" w14:textId="7F1ED48D" w:rsidR="00E84BB8" w:rsidRDefault="00FA01D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70" w:history="1">
        <w:r w:rsidR="00E84BB8" w:rsidRPr="003F441A">
          <w:rPr>
            <w:rStyle w:val="Hyperlink"/>
            <w:rFonts w:cs="B Titr"/>
            <w:highlight w:val="yellow"/>
            <w:lang w:bidi="fa-IR"/>
          </w:rPr>
          <w:t>4-</w:t>
        </w:r>
        <w:r w:rsidR="00E84BB8" w:rsidRPr="003F441A">
          <w:rPr>
            <w:rStyle w:val="Hyperlink"/>
            <w:highlight w:val="yellow"/>
            <w:rtl/>
          </w:rPr>
          <w:t xml:space="preserve"> سند جزئيات توابع، رويه هاي ذخيره شده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65932970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9</w:t>
        </w:r>
        <w:r w:rsidR="00E84BB8">
          <w:rPr>
            <w:webHidden/>
            <w:rtl/>
          </w:rPr>
          <w:fldChar w:fldCharType="end"/>
        </w:r>
      </w:hyperlink>
    </w:p>
    <w:p w14:paraId="7B0BC387" w14:textId="39B6FD7A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71" w:history="1">
        <w:r w:rsidR="00E84BB8" w:rsidRPr="003F441A">
          <w:rPr>
            <w:rStyle w:val="Hyperlink"/>
            <w:highlight w:val="yellow"/>
            <w:rtl/>
          </w:rPr>
          <w:t>1-4-</w:t>
        </w:r>
        <w:r w:rsidR="00E84BB8" w:rsidRPr="003F441A">
          <w:rPr>
            <w:rStyle w:val="Hyperlink"/>
            <w:i/>
            <w:iCs/>
            <w:highlight w:val="yellow"/>
            <w:rtl/>
          </w:rPr>
          <w:t xml:space="preserve"> تابع /رويه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65932971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9</w:t>
        </w:r>
        <w:r w:rsidR="00E84BB8">
          <w:rPr>
            <w:webHidden/>
            <w:rtl/>
          </w:rPr>
          <w:fldChar w:fldCharType="end"/>
        </w:r>
      </w:hyperlink>
    </w:p>
    <w:p w14:paraId="0D590E47" w14:textId="1958E4F4" w:rsidR="00E84BB8" w:rsidRDefault="00FA01D7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72" w:history="1">
        <w:r w:rsidR="00E84BB8" w:rsidRPr="003F441A">
          <w:rPr>
            <w:rStyle w:val="Hyperlink"/>
            <w:rFonts w:cs="B Titr"/>
            <w:highlight w:val="yellow"/>
            <w:lang w:bidi="fa-IR"/>
          </w:rPr>
          <w:t>5-</w:t>
        </w:r>
        <w:r w:rsidR="00E84BB8" w:rsidRPr="003F441A">
          <w:rPr>
            <w:rStyle w:val="Hyperlink"/>
            <w:highlight w:val="yellow"/>
            <w:rtl/>
          </w:rPr>
          <w:t xml:space="preserve"> سند جزئيات تريگرها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65932972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9</w:t>
        </w:r>
        <w:r w:rsidR="00E84BB8">
          <w:rPr>
            <w:webHidden/>
            <w:rtl/>
          </w:rPr>
          <w:fldChar w:fldCharType="end"/>
        </w:r>
      </w:hyperlink>
    </w:p>
    <w:p w14:paraId="2C857390" w14:textId="368271A1" w:rsidR="00E84BB8" w:rsidRDefault="00FA01D7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5932973" w:history="1">
        <w:r w:rsidR="00E84BB8" w:rsidRPr="003F441A">
          <w:rPr>
            <w:rStyle w:val="Hyperlink"/>
            <w:highlight w:val="yellow"/>
            <w:rtl/>
          </w:rPr>
          <w:t>1-5-</w:t>
        </w:r>
        <w:r w:rsidR="00E84BB8" w:rsidRPr="003F441A">
          <w:rPr>
            <w:rStyle w:val="Hyperlink"/>
            <w:i/>
            <w:iCs/>
            <w:highlight w:val="yellow"/>
            <w:rtl/>
          </w:rPr>
          <w:t xml:space="preserve"> تريگر</w:t>
        </w:r>
        <w:r w:rsidR="00E84BB8">
          <w:rPr>
            <w:webHidden/>
            <w:rtl/>
          </w:rPr>
          <w:tab/>
        </w:r>
        <w:r w:rsidR="00E84BB8">
          <w:rPr>
            <w:webHidden/>
            <w:rtl/>
          </w:rPr>
          <w:fldChar w:fldCharType="begin"/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</w:rPr>
          <w:instrText xml:space="preserve">PAGEREF </w:instrText>
        </w:r>
        <w:r w:rsidR="00E84BB8">
          <w:rPr>
            <w:webHidden/>
            <w:rtl/>
          </w:rPr>
          <w:instrText>_</w:instrText>
        </w:r>
        <w:r w:rsidR="00E84BB8">
          <w:rPr>
            <w:webHidden/>
          </w:rPr>
          <w:instrText>Toc</w:instrText>
        </w:r>
        <w:r w:rsidR="00E84BB8">
          <w:rPr>
            <w:webHidden/>
            <w:rtl/>
          </w:rPr>
          <w:instrText xml:space="preserve">65932973 </w:instrText>
        </w:r>
        <w:r w:rsidR="00E84BB8">
          <w:rPr>
            <w:webHidden/>
          </w:rPr>
          <w:instrText>\h</w:instrText>
        </w:r>
        <w:r w:rsidR="00E84BB8">
          <w:rPr>
            <w:webHidden/>
            <w:rtl/>
          </w:rPr>
          <w:instrText xml:space="preserve"> </w:instrText>
        </w:r>
        <w:r w:rsidR="00E84BB8">
          <w:rPr>
            <w:webHidden/>
            <w:rtl/>
          </w:rPr>
        </w:r>
        <w:r w:rsidR="00E84BB8">
          <w:rPr>
            <w:webHidden/>
            <w:rtl/>
          </w:rPr>
          <w:fldChar w:fldCharType="separate"/>
        </w:r>
        <w:r w:rsidR="00E84BB8">
          <w:rPr>
            <w:webHidden/>
            <w:rtl/>
          </w:rPr>
          <w:t>9</w:t>
        </w:r>
        <w:r w:rsidR="00E84BB8">
          <w:rPr>
            <w:webHidden/>
            <w:rtl/>
          </w:rPr>
          <w:fldChar w:fldCharType="end"/>
        </w:r>
      </w:hyperlink>
    </w:p>
    <w:p w14:paraId="7AB9470B" w14:textId="7ABE64BF" w:rsidR="006D6516" w:rsidRPr="000D0112" w:rsidRDefault="00C07185" w:rsidP="006D6516">
      <w:pPr>
        <w:rPr>
          <w:rtl/>
        </w:rPr>
      </w:pPr>
      <w:r w:rsidRPr="000D0112">
        <w:rPr>
          <w:b/>
          <w:bCs/>
          <w:szCs w:val="24"/>
        </w:rPr>
        <w:fldChar w:fldCharType="end"/>
      </w:r>
    </w:p>
    <w:p w14:paraId="30E76609" w14:textId="77777777" w:rsidR="00840CA1" w:rsidRPr="000D0112" w:rsidRDefault="00840CA1" w:rsidP="006D6516">
      <w:pPr>
        <w:rPr>
          <w:rtl/>
        </w:rPr>
      </w:pPr>
    </w:p>
    <w:p w14:paraId="3842369F" w14:textId="77777777" w:rsidR="006D6516" w:rsidRDefault="006D6516">
      <w:pPr>
        <w:bidi w:val="0"/>
      </w:pPr>
      <w:r>
        <w:rPr>
          <w:rtl/>
        </w:rPr>
        <w:br w:type="page"/>
      </w:r>
    </w:p>
    <w:p w14:paraId="5F3632F3" w14:textId="77777777" w:rsidR="00B10DAF" w:rsidRPr="00D87008" w:rsidRDefault="00B10DAF" w:rsidP="00B10DAF">
      <w:pPr>
        <w:pStyle w:val="Heading1"/>
        <w:ind w:left="424" w:hanging="567"/>
        <w:jc w:val="left"/>
        <w:rPr>
          <w:rFonts w:cs="B Nazanin"/>
          <w:rtl/>
        </w:rPr>
      </w:pPr>
      <w:bookmarkStart w:id="0" w:name="_Toc65932955"/>
      <w:bookmarkStart w:id="1" w:name="_Toc399594090"/>
      <w:r w:rsidRPr="00D87008">
        <w:rPr>
          <w:rFonts w:cs="B Nazanin" w:hint="cs"/>
          <w:rtl/>
        </w:rPr>
        <w:lastRenderedPageBreak/>
        <w:t>دياگرام هاي کلي جداول با ارتباطات آنها</w:t>
      </w:r>
      <w:bookmarkEnd w:id="0"/>
    </w:p>
    <w:p w14:paraId="3D4D6F2A" w14:textId="77777777" w:rsidR="00B10DAF" w:rsidRDefault="00B10DAF" w:rsidP="00B10DAF">
      <w:pPr>
        <w:pStyle w:val="Heading2"/>
        <w:spacing w:after="120"/>
        <w:ind w:left="1077" w:hanging="510"/>
        <w:jc w:val="left"/>
        <w:rPr>
          <w:i/>
          <w:iCs/>
          <w:sz w:val="26"/>
          <w:szCs w:val="26"/>
          <w:rtl/>
        </w:rPr>
      </w:pPr>
      <w:bookmarkStart w:id="2" w:name="_Toc399594091"/>
      <w:bookmarkStart w:id="3" w:name="_Toc65932956"/>
      <w:r w:rsidRPr="0074566A">
        <w:rPr>
          <w:rFonts w:hint="cs"/>
          <w:i/>
          <w:iCs/>
          <w:sz w:val="26"/>
          <w:szCs w:val="26"/>
          <w:rtl/>
        </w:rPr>
        <w:t xml:space="preserve">دياگرام ارتباطي </w:t>
      </w:r>
      <w:r w:rsidR="0027762B">
        <w:rPr>
          <w:rStyle w:val="FootnoteReference"/>
          <w:i/>
          <w:iCs/>
          <w:sz w:val="26"/>
          <w:szCs w:val="26"/>
          <w:rtl/>
        </w:rPr>
        <w:footnoteReference w:id="3"/>
      </w:r>
      <w:r w:rsidRPr="0074566A">
        <w:rPr>
          <w:rFonts w:hint="cs"/>
          <w:i/>
          <w:iCs/>
          <w:sz w:val="26"/>
          <w:szCs w:val="26"/>
          <w:rtl/>
        </w:rPr>
        <w:t>جداول</w:t>
      </w:r>
      <w:bookmarkEnd w:id="2"/>
      <w:bookmarkEnd w:id="3"/>
    </w:p>
    <w:p w14:paraId="5EAE84C2" w14:textId="77777777" w:rsidR="00B10DAF" w:rsidRPr="00743D96" w:rsidRDefault="00B10DAF" w:rsidP="00B10DAF">
      <w:pPr>
        <w:pStyle w:val="ListParagraph"/>
        <w:ind w:left="1440"/>
        <w:jc w:val="center"/>
        <w:rPr>
          <w:sz w:val="28"/>
          <w:szCs w:val="26"/>
        </w:rPr>
      </w:pPr>
    </w:p>
    <w:p w14:paraId="6827F2E5" w14:textId="77777777" w:rsidR="00B10DAF" w:rsidRDefault="00AF72D8" w:rsidP="00AF72D8">
      <w:pPr>
        <w:pStyle w:val="ListParagraph"/>
        <w:ind w:left="1440"/>
        <w:jc w:val="center"/>
        <w:rPr>
          <w:noProof/>
          <w:rtl/>
          <w:lang w:bidi="fa-IR"/>
        </w:rPr>
      </w:pPr>
      <w:r>
        <w:rPr>
          <w:noProof/>
          <w:rtl/>
        </w:rPr>
        <w:drawing>
          <wp:inline distT="0" distB="0" distL="0" distR="0" wp14:anchorId="2918BAD3" wp14:editId="34C3EC39">
            <wp:extent cx="4405033" cy="668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_DLT_Clie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19" cy="66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3506" w14:textId="77777777" w:rsidR="00B10DAF" w:rsidRDefault="00B10DAF" w:rsidP="00AF72D8">
      <w:pPr>
        <w:pStyle w:val="Head"/>
        <w:numPr>
          <w:ilvl w:val="0"/>
          <w:numId w:val="0"/>
        </w:numPr>
        <w:ind w:left="1134" w:hanging="1134"/>
        <w:rPr>
          <w:rtl/>
        </w:rPr>
      </w:pPr>
      <w:bookmarkStart w:id="4" w:name="_Toc399594092"/>
      <w:bookmarkStart w:id="5" w:name="_Toc62661820"/>
      <w:bookmarkStart w:id="6" w:name="_Toc65932957"/>
      <w:r w:rsidRPr="0074566A">
        <w:rPr>
          <w:rFonts w:hint="cs"/>
          <w:i/>
          <w:iCs/>
          <w:sz w:val="26"/>
          <w:szCs w:val="26"/>
          <w:rtl/>
        </w:rPr>
        <w:t>جدول</w:t>
      </w:r>
      <w:bookmarkEnd w:id="4"/>
      <w:bookmarkEnd w:id="5"/>
      <w:bookmarkEnd w:id="6"/>
      <w:r w:rsidRPr="00D87008">
        <w:rPr>
          <w:rFonts w:hint="cs"/>
          <w:rtl/>
        </w:rPr>
        <w:t xml:space="preserve"> </w:t>
      </w:r>
    </w:p>
    <w:p w14:paraId="53650E5B" w14:textId="77777777" w:rsidR="00B10DAF" w:rsidRDefault="00B10DAF" w:rsidP="00352BCC">
      <w:pPr>
        <w:ind w:left="1440"/>
        <w:rPr>
          <w:color w:val="FCFCFC" w:themeColor="text1" w:themeTint="03"/>
          <w:rtl/>
          <w:lang w:bidi="fa-IR"/>
        </w:rPr>
        <w:sectPr w:rsidR="00B10DAF" w:rsidSect="00840CA1">
          <w:headerReference w:type="default" r:id="rId12"/>
          <w:footerReference w:type="default" r:id="rId13"/>
          <w:pgSz w:w="11906" w:h="16838" w:code="9"/>
          <w:pgMar w:top="1956" w:right="1134" w:bottom="1134" w:left="1134" w:header="737" w:footer="624" w:gutter="0"/>
          <w:pgBorders w:zOrder="back" w:offsetFrom="page">
            <w:top w:val="single" w:sz="18" w:space="31" w:color="1F497D" w:themeColor="text2"/>
            <w:left w:val="single" w:sz="18" w:space="31" w:color="1F497D" w:themeColor="text2"/>
            <w:bottom w:val="single" w:sz="18" w:space="31" w:color="1F497D" w:themeColor="text2"/>
            <w:right w:val="single" w:sz="18" w:space="31" w:color="1F497D" w:themeColor="text2"/>
          </w:pgBorders>
          <w:pgNumType w:start="1"/>
          <w:cols w:space="720"/>
          <w:titlePg/>
          <w:bidi/>
          <w:docGrid w:linePitch="360"/>
        </w:sectPr>
      </w:pPr>
      <w:r>
        <w:rPr>
          <w:rtl/>
        </w:rPr>
        <w:lastRenderedPageBreak/>
        <w:br w:type="page"/>
      </w:r>
    </w:p>
    <w:p w14:paraId="66E49777" w14:textId="77777777" w:rsidR="00B10DAF" w:rsidRDefault="00B10DAF">
      <w:pPr>
        <w:bidi w:val="0"/>
        <w:rPr>
          <w:color w:val="FCFCFC" w:themeColor="text1" w:themeTint="03"/>
        </w:rPr>
      </w:pPr>
    </w:p>
    <w:p w14:paraId="6A93AB56" w14:textId="77777777" w:rsidR="00B10DAF" w:rsidRDefault="00B10DAF" w:rsidP="00B10DAF">
      <w:pPr>
        <w:pStyle w:val="Head"/>
        <w:numPr>
          <w:ilvl w:val="0"/>
          <w:numId w:val="0"/>
        </w:numPr>
        <w:ind w:left="1134"/>
        <w:rPr>
          <w:lang w:bidi="fa-IR"/>
        </w:rPr>
      </w:pPr>
    </w:p>
    <w:p w14:paraId="3E20ECCA" w14:textId="77777777" w:rsidR="004D662A" w:rsidRDefault="00B10DAF" w:rsidP="008568DB">
      <w:pPr>
        <w:pStyle w:val="Heading1"/>
        <w:ind w:left="424" w:hanging="567"/>
        <w:jc w:val="left"/>
        <w:rPr>
          <w:rtl/>
        </w:rPr>
      </w:pPr>
      <w:bookmarkStart w:id="7" w:name="_Toc399594093"/>
      <w:bookmarkStart w:id="8" w:name="_Toc65932958"/>
      <w:r w:rsidRPr="00D87008">
        <w:rPr>
          <w:rFonts w:cs="B Nazanin" w:hint="cs"/>
          <w:rtl/>
        </w:rPr>
        <w:t>سند جزئيات کامل جداول</w:t>
      </w:r>
      <w:bookmarkStart w:id="9" w:name="_Toc399594094"/>
      <w:bookmarkEnd w:id="7"/>
      <w:bookmarkEnd w:id="8"/>
    </w:p>
    <w:p w14:paraId="1028E677" w14:textId="77777777" w:rsidR="004D662A" w:rsidRPr="004D662A" w:rsidRDefault="004D662A" w:rsidP="004D662A"/>
    <w:p w14:paraId="0C1E17FC" w14:textId="77777777" w:rsidR="004D662A" w:rsidRDefault="004D662A" w:rsidP="009538D9">
      <w:pPr>
        <w:pStyle w:val="Heading2"/>
        <w:rPr>
          <w:lang w:bidi="fa-IR"/>
        </w:rPr>
      </w:pPr>
      <w:bookmarkStart w:id="10" w:name="_Toc65932959"/>
      <w:r>
        <w:rPr>
          <w:rFonts w:hint="cs"/>
          <w:rtl/>
          <w:lang w:bidi="fa-IR"/>
        </w:rPr>
        <w:t xml:space="preserve">جدول </w:t>
      </w:r>
      <w:r w:rsidR="009538D9">
        <w:rPr>
          <w:rFonts w:hint="cs"/>
          <w:rtl/>
          <w:lang w:bidi="fa-IR"/>
        </w:rPr>
        <w:t>شناسه</w:t>
      </w:r>
      <w:r>
        <w:rPr>
          <w:rFonts w:hint="cs"/>
          <w:rtl/>
          <w:lang w:bidi="fa-IR"/>
        </w:rPr>
        <w:t xml:space="preserve"> ثابت </w:t>
      </w:r>
      <w:proofErr w:type="spellStart"/>
      <w:r>
        <w:rPr>
          <w:lang w:bidi="fa-IR"/>
        </w:rPr>
        <w:t>tblCommonBaseType</w:t>
      </w:r>
      <w:bookmarkEnd w:id="10"/>
      <w:proofErr w:type="spellEnd"/>
    </w:p>
    <w:p w14:paraId="798ACD39" w14:textId="77777777" w:rsidR="0032778F" w:rsidRPr="0032778F" w:rsidRDefault="0032778F" w:rsidP="0032778F">
      <w:pPr>
        <w:rPr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70"/>
        <w:gridCol w:w="1517"/>
        <w:gridCol w:w="1056"/>
        <w:gridCol w:w="661"/>
        <w:gridCol w:w="724"/>
        <w:gridCol w:w="903"/>
        <w:gridCol w:w="895"/>
        <w:gridCol w:w="990"/>
        <w:gridCol w:w="736"/>
        <w:gridCol w:w="1272"/>
        <w:gridCol w:w="2859"/>
      </w:tblGrid>
      <w:tr w:rsidR="0032778F" w:rsidRPr="00864C51" w14:paraId="7FC168BB" w14:textId="77777777" w:rsidTr="00A71188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5CF00A21" w14:textId="77777777" w:rsidR="0032778F" w:rsidRPr="000D0112" w:rsidRDefault="0032778F" w:rsidP="0032778F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ميخواهيم براي اطلاعات پايه يک سري ثابت هايي تعريف شود.</w:t>
            </w:r>
          </w:p>
        </w:tc>
      </w:tr>
      <w:tr w:rsidR="005C774C" w:rsidRPr="00864C51" w14:paraId="3D152119" w14:textId="77777777" w:rsidTr="005C774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39DBB87B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109" w:type="dxa"/>
            <w:shd w:val="clear" w:color="auto" w:fill="auto"/>
          </w:tcPr>
          <w:p w14:paraId="3D412BEA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62" w:type="dxa"/>
            <w:shd w:val="clear" w:color="auto" w:fill="auto"/>
          </w:tcPr>
          <w:p w14:paraId="083E72B3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5EC2E377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2" w:type="dxa"/>
            <w:shd w:val="clear" w:color="auto" w:fill="auto"/>
          </w:tcPr>
          <w:p w14:paraId="759D2D09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29D5A62F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045532EB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538F0CAE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31E6489A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6A7C0A2B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339F05BD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974" w:type="dxa"/>
            <w:shd w:val="clear" w:color="auto" w:fill="auto"/>
          </w:tcPr>
          <w:p w14:paraId="76ABEFA2" w14:textId="77777777" w:rsidR="0032778F" w:rsidRPr="000D0112" w:rsidRDefault="0032778F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5C774C" w:rsidRPr="002253DD" w14:paraId="52886E6F" w14:textId="77777777" w:rsidTr="005C774C">
        <w:trPr>
          <w:jc w:val="center"/>
        </w:trPr>
        <w:tc>
          <w:tcPr>
            <w:tcW w:w="747" w:type="dxa"/>
            <w:shd w:val="clear" w:color="auto" w:fill="auto"/>
          </w:tcPr>
          <w:p w14:paraId="6EA390AC" w14:textId="77777777" w:rsidR="0032778F" w:rsidRPr="0031579B" w:rsidRDefault="0032778F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109" w:type="dxa"/>
            <w:shd w:val="clear" w:color="auto" w:fill="auto"/>
            <w:vAlign w:val="center"/>
          </w:tcPr>
          <w:p w14:paraId="13F21976" w14:textId="77777777" w:rsidR="0032778F" w:rsidRPr="0031579B" w:rsidRDefault="005C774C" w:rsidP="00A71188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CommonBaseType</w:t>
            </w:r>
            <w:r w:rsidR="0032778F" w:rsidRPr="0031579B">
              <w:rPr>
                <w:color w:val="000000"/>
                <w:szCs w:val="24"/>
              </w:rPr>
              <w:t>Id</w:t>
            </w:r>
            <w:proofErr w:type="spellEnd"/>
          </w:p>
        </w:tc>
        <w:tc>
          <w:tcPr>
            <w:tcW w:w="1562" w:type="dxa"/>
            <w:shd w:val="clear" w:color="auto" w:fill="auto"/>
            <w:vAlign w:val="center"/>
          </w:tcPr>
          <w:p w14:paraId="49C78AD3" w14:textId="77777777" w:rsidR="0032778F" w:rsidRPr="0031579B" w:rsidRDefault="009538D9" w:rsidP="00A71188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7259B05" w14:textId="77777777" w:rsidR="0032778F" w:rsidRPr="0031579B" w:rsidRDefault="0032778F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2" w:type="dxa"/>
            <w:shd w:val="clear" w:color="auto" w:fill="auto"/>
            <w:vAlign w:val="center"/>
          </w:tcPr>
          <w:p w14:paraId="48B8C48A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7358C509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2F8BE17B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456053A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31337DF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63532985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86CC669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974" w:type="dxa"/>
            <w:shd w:val="clear" w:color="auto" w:fill="auto"/>
            <w:vAlign w:val="center"/>
          </w:tcPr>
          <w:p w14:paraId="50045D9F" w14:textId="77777777" w:rsidR="0032778F" w:rsidRPr="0031579B" w:rsidRDefault="0032778F" w:rsidP="00A71188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32778F" w:rsidRPr="002253DD" w14:paraId="716EA0EF" w14:textId="77777777" w:rsidTr="005C774C">
        <w:trPr>
          <w:jc w:val="center"/>
        </w:trPr>
        <w:tc>
          <w:tcPr>
            <w:tcW w:w="747" w:type="dxa"/>
            <w:shd w:val="clear" w:color="auto" w:fill="auto"/>
          </w:tcPr>
          <w:p w14:paraId="570171B6" w14:textId="77777777" w:rsidR="0032778F" w:rsidRPr="0031579B" w:rsidRDefault="0032778F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109" w:type="dxa"/>
            <w:shd w:val="clear" w:color="auto" w:fill="auto"/>
            <w:vAlign w:val="center"/>
          </w:tcPr>
          <w:p w14:paraId="6D7447B4" w14:textId="77777777" w:rsidR="0032778F" w:rsidRPr="0031579B" w:rsidRDefault="009538D9" w:rsidP="00A71188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BaseTypeTitle</w:t>
            </w:r>
            <w:proofErr w:type="spellEnd"/>
          </w:p>
        </w:tc>
        <w:tc>
          <w:tcPr>
            <w:tcW w:w="1562" w:type="dxa"/>
            <w:shd w:val="clear" w:color="auto" w:fill="auto"/>
            <w:vAlign w:val="center"/>
          </w:tcPr>
          <w:p w14:paraId="20EFB682" w14:textId="77777777" w:rsidR="0032778F" w:rsidRPr="0031579B" w:rsidRDefault="0032778F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عنوان 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7396548" w14:textId="77777777" w:rsidR="0032778F" w:rsidRDefault="0032778F" w:rsidP="00A71188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2" w:type="dxa"/>
            <w:shd w:val="clear" w:color="auto" w:fill="auto"/>
            <w:vAlign w:val="center"/>
          </w:tcPr>
          <w:p w14:paraId="5FEF3CA4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800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7F65656" w14:textId="77777777" w:rsidR="0032778F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05B1DA0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28C4AB0" w14:textId="77777777" w:rsidR="0032778F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B19E0F5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0AD7F87E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1A64A9F4" w14:textId="77777777" w:rsidR="0032778F" w:rsidRPr="0031579B" w:rsidRDefault="0032778F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974" w:type="dxa"/>
            <w:shd w:val="clear" w:color="auto" w:fill="auto"/>
            <w:vAlign w:val="center"/>
          </w:tcPr>
          <w:p w14:paraId="22D8C79D" w14:textId="77777777" w:rsidR="0032778F" w:rsidRPr="0031579B" w:rsidRDefault="0032778F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5C774C" w:rsidRPr="002253DD" w14:paraId="20197A39" w14:textId="77777777" w:rsidTr="005C774C">
        <w:trPr>
          <w:jc w:val="center"/>
        </w:trPr>
        <w:tc>
          <w:tcPr>
            <w:tcW w:w="747" w:type="dxa"/>
            <w:shd w:val="clear" w:color="auto" w:fill="auto"/>
          </w:tcPr>
          <w:p w14:paraId="3C20D4EE" w14:textId="77777777" w:rsidR="005C774C" w:rsidRDefault="005C774C" w:rsidP="00A71188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109" w:type="dxa"/>
            <w:shd w:val="clear" w:color="auto" w:fill="auto"/>
            <w:vAlign w:val="center"/>
          </w:tcPr>
          <w:p w14:paraId="52957BB6" w14:textId="77777777" w:rsidR="005C774C" w:rsidRDefault="009538D9" w:rsidP="00A71188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BaseTypeCode</w:t>
            </w:r>
            <w:proofErr w:type="spellEnd"/>
          </w:p>
        </w:tc>
        <w:tc>
          <w:tcPr>
            <w:tcW w:w="1562" w:type="dxa"/>
            <w:shd w:val="clear" w:color="auto" w:fill="auto"/>
            <w:vAlign w:val="center"/>
          </w:tcPr>
          <w:p w14:paraId="4BB7D95F" w14:textId="77777777" w:rsidR="005C774C" w:rsidRDefault="009538D9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71AECB3" w14:textId="77777777" w:rsidR="005C774C" w:rsidRDefault="009538D9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2" w:type="dxa"/>
            <w:shd w:val="clear" w:color="auto" w:fill="auto"/>
            <w:vAlign w:val="center"/>
          </w:tcPr>
          <w:p w14:paraId="0EF76B0B" w14:textId="77777777" w:rsidR="005C774C" w:rsidRDefault="00B06F04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3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44D23A92" w14:textId="77777777" w:rsidR="005C774C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01DC802" w14:textId="77777777" w:rsidR="005C774C" w:rsidRPr="0031579B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18ECDD2" w14:textId="77777777" w:rsidR="005C774C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7E7AA3A3" w14:textId="77777777" w:rsidR="005C774C" w:rsidRDefault="009538D9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41E4A6D1" w14:textId="77777777" w:rsidR="005C774C" w:rsidRPr="0031579B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BE06A7A" w14:textId="77777777" w:rsidR="005C774C" w:rsidRPr="0031579B" w:rsidRDefault="005C774C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974" w:type="dxa"/>
            <w:shd w:val="clear" w:color="auto" w:fill="auto"/>
            <w:vAlign w:val="center"/>
          </w:tcPr>
          <w:p w14:paraId="6B61C041" w14:textId="77777777" w:rsidR="005C774C" w:rsidRDefault="005C774C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</w:tbl>
    <w:p w14:paraId="0C7292E2" w14:textId="77777777" w:rsidR="004D662A" w:rsidRPr="004D662A" w:rsidRDefault="004D662A" w:rsidP="004D662A">
      <w:pPr>
        <w:rPr>
          <w:lang w:bidi="fa-IR"/>
        </w:rPr>
      </w:pPr>
    </w:p>
    <w:p w14:paraId="2279A818" w14:textId="77777777" w:rsidR="0032778F" w:rsidRDefault="00F65E63" w:rsidP="006D5AB0">
      <w:pPr>
        <w:pStyle w:val="Heading2"/>
        <w:rPr>
          <w:rtl/>
          <w:lang w:bidi="fa-IR"/>
        </w:rPr>
      </w:pPr>
      <w:bookmarkStart w:id="11" w:name="_Toc65932960"/>
      <w:r>
        <w:rPr>
          <w:rFonts w:hint="cs"/>
          <w:rtl/>
          <w:lang w:bidi="fa-IR"/>
        </w:rPr>
        <w:t xml:space="preserve">جدول مقاديرثابت </w:t>
      </w:r>
      <w:proofErr w:type="spellStart"/>
      <w:r>
        <w:rPr>
          <w:lang w:bidi="fa-IR"/>
        </w:rPr>
        <w:t>tblCommonBaseData</w:t>
      </w:r>
      <w:bookmarkEnd w:id="11"/>
      <w:proofErr w:type="spellEnd"/>
    </w:p>
    <w:p w14:paraId="303258D7" w14:textId="77777777" w:rsidR="00F65E63" w:rsidRPr="00F65E63" w:rsidRDefault="00F65E63" w:rsidP="00F65E63">
      <w:pPr>
        <w:rPr>
          <w:rtl/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70"/>
        <w:gridCol w:w="1504"/>
        <w:gridCol w:w="1056"/>
        <w:gridCol w:w="661"/>
        <w:gridCol w:w="724"/>
        <w:gridCol w:w="903"/>
        <w:gridCol w:w="895"/>
        <w:gridCol w:w="990"/>
        <w:gridCol w:w="736"/>
        <w:gridCol w:w="1272"/>
        <w:gridCol w:w="2872"/>
      </w:tblGrid>
      <w:tr w:rsidR="00F65E63" w:rsidRPr="00864C51" w14:paraId="55DD375A" w14:textId="77777777" w:rsidTr="00A71188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16870BD2" w14:textId="77777777" w:rsidR="00F65E63" w:rsidRPr="000D0112" w:rsidRDefault="00F65E63" w:rsidP="00F65E63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براي يک سري ثابت مي خواهيم ديتا تعريف کنيم.</w:t>
            </w:r>
          </w:p>
        </w:tc>
      </w:tr>
      <w:tr w:rsidR="00B52232" w:rsidRPr="00864C51" w14:paraId="59156EFA" w14:textId="77777777" w:rsidTr="006D5659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22A15D26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58" w:type="dxa"/>
            <w:shd w:val="clear" w:color="auto" w:fill="auto"/>
          </w:tcPr>
          <w:p w14:paraId="237F5266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07" w:type="dxa"/>
            <w:shd w:val="clear" w:color="auto" w:fill="auto"/>
          </w:tcPr>
          <w:p w14:paraId="6688D37E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2A266AB5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1" w:type="dxa"/>
            <w:shd w:val="clear" w:color="auto" w:fill="auto"/>
          </w:tcPr>
          <w:p w14:paraId="1ED864BE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6E9D8F55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2D90A691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2152D7BA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022AC641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3E044A42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45A1AAFB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881" w:type="dxa"/>
            <w:shd w:val="clear" w:color="auto" w:fill="auto"/>
          </w:tcPr>
          <w:p w14:paraId="66294A54" w14:textId="77777777" w:rsidR="00F65E63" w:rsidRPr="000D0112" w:rsidRDefault="00F65E63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B52232" w:rsidRPr="002253DD" w14:paraId="3EA1A676" w14:textId="77777777" w:rsidTr="006D5659">
        <w:trPr>
          <w:jc w:val="center"/>
        </w:trPr>
        <w:tc>
          <w:tcPr>
            <w:tcW w:w="747" w:type="dxa"/>
            <w:shd w:val="clear" w:color="auto" w:fill="auto"/>
          </w:tcPr>
          <w:p w14:paraId="264F4D54" w14:textId="77777777" w:rsidR="00F65E63" w:rsidRPr="0031579B" w:rsidRDefault="00F65E63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4B56678E" w14:textId="77777777" w:rsidR="00F65E63" w:rsidRPr="0031579B" w:rsidRDefault="00B52232" w:rsidP="00A71188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CommonBaseDataId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4CCF9CD5" w14:textId="77777777" w:rsidR="00F65E63" w:rsidRPr="0031579B" w:rsidRDefault="00B52232" w:rsidP="00A71188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</w:t>
            </w:r>
            <w:r w:rsidR="006D5659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مقدارثابت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3C086F2" w14:textId="77777777" w:rsidR="00F65E63" w:rsidRPr="0031579B" w:rsidRDefault="00B52232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1C05DD83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80FBE23" w14:textId="77777777" w:rsidR="00F65E63" w:rsidRPr="0031579B" w:rsidRDefault="00B52232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7EFE0C7E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3323E6C" w14:textId="77777777" w:rsidR="00F65E63" w:rsidRPr="0031579B" w:rsidRDefault="00B52232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6991B0CA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5382375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5B4EC76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28E0441C" w14:textId="77777777" w:rsidR="00F65E63" w:rsidRPr="0031579B" w:rsidRDefault="00F65E63" w:rsidP="00A71188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B52232" w:rsidRPr="002253DD" w14:paraId="14F8CB4B" w14:textId="77777777" w:rsidTr="006D5659">
        <w:trPr>
          <w:jc w:val="center"/>
        </w:trPr>
        <w:tc>
          <w:tcPr>
            <w:tcW w:w="747" w:type="dxa"/>
            <w:shd w:val="clear" w:color="auto" w:fill="auto"/>
          </w:tcPr>
          <w:p w14:paraId="5A7BD0DC" w14:textId="77777777" w:rsidR="00F65E63" w:rsidRPr="0031579B" w:rsidRDefault="00F65E63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lastRenderedPageBreak/>
              <w:t>2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5B087983" w14:textId="77777777" w:rsidR="00F65E63" w:rsidRPr="0031579B" w:rsidRDefault="00A71188" w:rsidP="00A71188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Base</w:t>
            </w:r>
            <w:r w:rsidR="00B06F04">
              <w:rPr>
                <w:color w:val="000000"/>
                <w:szCs w:val="24"/>
              </w:rPr>
              <w:t>Code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6F2A7E83" w14:textId="77777777" w:rsidR="00F65E63" w:rsidRPr="0031579B" w:rsidRDefault="00B06F04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C446552" w14:textId="77777777" w:rsidR="00F65E63" w:rsidRDefault="00B06F04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76EFCCD5" w14:textId="77777777" w:rsidR="00F65E63" w:rsidRPr="0031579B" w:rsidRDefault="00B06F04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6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892039C" w14:textId="77777777" w:rsidR="00F65E63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4A157CE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CB25565" w14:textId="77777777" w:rsidR="00F65E63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6083028B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D057C45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67D1A83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86EFD51" w14:textId="77777777" w:rsidR="00F65E63" w:rsidRPr="0031579B" w:rsidRDefault="006D5659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ترکيب رديف 2و 4 کليد يکتا را مي سازد</w:t>
            </w:r>
          </w:p>
        </w:tc>
      </w:tr>
      <w:tr w:rsidR="00B52232" w:rsidRPr="002253DD" w14:paraId="108EECE3" w14:textId="77777777" w:rsidTr="006D5659">
        <w:trPr>
          <w:jc w:val="center"/>
        </w:trPr>
        <w:tc>
          <w:tcPr>
            <w:tcW w:w="747" w:type="dxa"/>
            <w:shd w:val="clear" w:color="auto" w:fill="auto"/>
          </w:tcPr>
          <w:p w14:paraId="279BBEEF" w14:textId="77777777" w:rsidR="00F65E63" w:rsidRDefault="00F65E63" w:rsidP="00A71188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1CF8A3A1" w14:textId="77777777" w:rsidR="00F65E63" w:rsidRDefault="00B06F04" w:rsidP="00B06F04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BaseValue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09AA11F0" w14:textId="77777777" w:rsidR="00F65E63" w:rsidRDefault="00B06F04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مقدار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C7ECB60" w14:textId="77777777" w:rsidR="00F65E63" w:rsidRDefault="00B06F04" w:rsidP="00A71188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074CFBA5" w14:textId="77777777" w:rsidR="00F65E63" w:rsidRDefault="00B06F04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800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F5E8D48" w14:textId="77777777" w:rsidR="00F65E63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95EE0AA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7DDCDF9" w14:textId="77777777" w:rsidR="00F65E63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033398BC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6D771E84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DDA8CF8" w14:textId="77777777" w:rsidR="00F65E63" w:rsidRPr="0031579B" w:rsidRDefault="00F65E63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145EB693" w14:textId="77777777" w:rsidR="00F65E63" w:rsidRPr="0031579B" w:rsidRDefault="00F65E63" w:rsidP="00A71188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6D5659" w:rsidRPr="002253DD" w14:paraId="3D6D514E" w14:textId="77777777" w:rsidTr="006D5659">
        <w:trPr>
          <w:jc w:val="center"/>
        </w:trPr>
        <w:tc>
          <w:tcPr>
            <w:tcW w:w="747" w:type="dxa"/>
            <w:shd w:val="clear" w:color="auto" w:fill="auto"/>
          </w:tcPr>
          <w:p w14:paraId="56227EE1" w14:textId="77777777" w:rsidR="006D5659" w:rsidRDefault="006D5659" w:rsidP="006D5659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046A6358" w14:textId="77777777" w:rsidR="006D5659" w:rsidRPr="0031579B" w:rsidRDefault="006D5659" w:rsidP="006D5659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CommonBaseType</w:t>
            </w:r>
            <w:r w:rsidRPr="0031579B">
              <w:rPr>
                <w:color w:val="000000"/>
                <w:szCs w:val="24"/>
              </w:rPr>
              <w:t>Id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0071E623" w14:textId="77777777" w:rsidR="006D5659" w:rsidRDefault="006D5659" w:rsidP="006D5659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ثابت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C9684EA" w14:textId="77777777" w:rsidR="006D5659" w:rsidRDefault="006D5659" w:rsidP="006D5659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2575C154" w14:textId="77777777" w:rsidR="006D5659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1867AF6" w14:textId="77777777" w:rsidR="006D5659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F27FD7C" w14:textId="77777777" w:rsidR="006D5659" w:rsidRPr="0031579B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0C342C2B" w14:textId="77777777" w:rsidR="006D5659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88F2C99" w14:textId="77777777" w:rsidR="006D5659" w:rsidRPr="0031579B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37AEC9E7" w14:textId="77777777" w:rsidR="006D5659" w:rsidRPr="0031579B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47847CAF" w14:textId="77777777" w:rsidR="006D5659" w:rsidRPr="0031579B" w:rsidRDefault="006D5659" w:rsidP="006D5659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0B01047" w14:textId="77777777" w:rsidR="006D5659" w:rsidRPr="0031579B" w:rsidRDefault="006D5659" w:rsidP="006D5659">
            <w:pPr>
              <w:rPr>
                <w:rFonts w:ascii="Arial" w:hAnsi="Arial"/>
                <w:color w:val="000000"/>
                <w:szCs w:val="24"/>
              </w:rPr>
            </w:pPr>
          </w:p>
        </w:tc>
      </w:tr>
    </w:tbl>
    <w:p w14:paraId="25D4EB30" w14:textId="77777777" w:rsidR="00F65E63" w:rsidRDefault="00F65E63" w:rsidP="00F65E63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7"/>
        <w:gridCol w:w="2363"/>
        <w:gridCol w:w="2259"/>
        <w:gridCol w:w="3423"/>
      </w:tblGrid>
      <w:tr w:rsidR="00F65E63" w:rsidRPr="00580529" w14:paraId="64FC6E86" w14:textId="77777777" w:rsidTr="00A71188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744F5FB5" w14:textId="77777777" w:rsidR="00F65E63" w:rsidRPr="00580529" w:rsidRDefault="00F65E63" w:rsidP="00A71188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2417A9B4" w14:textId="77777777" w:rsidR="00F65E63" w:rsidRPr="00580529" w:rsidRDefault="00F65E63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3AD6171D" w14:textId="77777777" w:rsidR="00F65E63" w:rsidRPr="00580529" w:rsidRDefault="00F65E63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42417A45" w14:textId="77777777" w:rsidR="00F65E63" w:rsidRPr="00580529" w:rsidRDefault="00F65E63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F65E63" w:rsidRPr="00D87008" w14:paraId="404C6F3C" w14:textId="77777777" w:rsidTr="00A71188">
        <w:trPr>
          <w:jc w:val="center"/>
        </w:trPr>
        <w:tc>
          <w:tcPr>
            <w:tcW w:w="4981" w:type="dxa"/>
            <w:vAlign w:val="center"/>
          </w:tcPr>
          <w:p w14:paraId="4328F321" w14:textId="77777777" w:rsidR="00F65E63" w:rsidRPr="00D87008" w:rsidRDefault="00BC269B" w:rsidP="00BC269B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fk_CommonBaseData</w:t>
            </w:r>
            <w:proofErr w:type="spellEnd"/>
          </w:p>
        </w:tc>
        <w:tc>
          <w:tcPr>
            <w:tcW w:w="2367" w:type="dxa"/>
            <w:vAlign w:val="center"/>
          </w:tcPr>
          <w:p w14:paraId="15041AC6" w14:textId="77777777" w:rsidR="00F65E63" w:rsidRPr="00D87008" w:rsidRDefault="00BC269B" w:rsidP="00A71188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CommonBaseType</w:t>
            </w:r>
            <w:r w:rsidRPr="0031579B">
              <w:rPr>
                <w:color w:val="000000"/>
                <w:szCs w:val="24"/>
              </w:rPr>
              <w:t>Id</w:t>
            </w:r>
            <w:proofErr w:type="spellEnd"/>
          </w:p>
        </w:tc>
        <w:tc>
          <w:tcPr>
            <w:tcW w:w="2147" w:type="dxa"/>
            <w:vAlign w:val="center"/>
          </w:tcPr>
          <w:p w14:paraId="5983D2FA" w14:textId="77777777" w:rsidR="00F65E63" w:rsidRPr="00D87008" w:rsidRDefault="00BC269B" w:rsidP="00A71188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lang w:bidi="fa-IR"/>
              </w:rPr>
              <w:t>tblCommonBaseType</w:t>
            </w:r>
            <w:proofErr w:type="spellEnd"/>
          </w:p>
        </w:tc>
        <w:tc>
          <w:tcPr>
            <w:tcW w:w="3457" w:type="dxa"/>
            <w:vAlign w:val="center"/>
          </w:tcPr>
          <w:p w14:paraId="3141B1BD" w14:textId="77777777" w:rsidR="00F65E63" w:rsidRPr="00D87008" w:rsidRDefault="00BC269B" w:rsidP="00A71188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CommonBaseType</w:t>
            </w:r>
            <w:r w:rsidRPr="0031579B">
              <w:rPr>
                <w:color w:val="000000"/>
                <w:szCs w:val="24"/>
              </w:rPr>
              <w:t>Id</w:t>
            </w:r>
            <w:proofErr w:type="spellEnd"/>
          </w:p>
        </w:tc>
      </w:tr>
    </w:tbl>
    <w:p w14:paraId="4F5426E4" w14:textId="77777777" w:rsidR="00F65E63" w:rsidRPr="00F65E63" w:rsidRDefault="00F65E63" w:rsidP="00F65E63">
      <w:pPr>
        <w:rPr>
          <w:lang w:bidi="fa-IR"/>
        </w:rPr>
      </w:pPr>
    </w:p>
    <w:p w14:paraId="6A64C75A" w14:textId="77777777" w:rsidR="00BC269B" w:rsidRDefault="00BC269B" w:rsidP="006D5AB0">
      <w:pPr>
        <w:pStyle w:val="Heading2"/>
      </w:pPr>
      <w:bookmarkStart w:id="12" w:name="_Toc65932961"/>
      <w:r>
        <w:rPr>
          <w:rFonts w:hint="cs"/>
          <w:rtl/>
        </w:rPr>
        <w:t xml:space="preserve">جدول حسابهاي خيريه </w:t>
      </w:r>
      <w:proofErr w:type="spellStart"/>
      <w:r w:rsidR="00114D84">
        <w:t>tblCharityAccounts</w:t>
      </w:r>
      <w:bookmarkEnd w:id="12"/>
      <w:proofErr w:type="spellEnd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57"/>
        <w:gridCol w:w="1506"/>
        <w:gridCol w:w="1056"/>
        <w:gridCol w:w="666"/>
        <w:gridCol w:w="724"/>
        <w:gridCol w:w="903"/>
        <w:gridCol w:w="895"/>
        <w:gridCol w:w="990"/>
        <w:gridCol w:w="736"/>
        <w:gridCol w:w="1272"/>
        <w:gridCol w:w="2878"/>
      </w:tblGrid>
      <w:tr w:rsidR="00DB30F8" w:rsidRPr="00864C51" w14:paraId="4792BEA5" w14:textId="77777777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3740AF52" w14:textId="77777777" w:rsidR="00DB30F8" w:rsidRPr="000D0112" w:rsidRDefault="00DB30F8" w:rsidP="00992536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992536">
              <w:rPr>
                <w:rFonts w:hint="cs"/>
                <w:b/>
                <w:bCs/>
                <w:szCs w:val="24"/>
                <w:rtl/>
                <w:lang w:bidi="fa-IR"/>
              </w:rPr>
              <w:t>حسابهاي مرتبط به خيريه تعريف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DB30F8" w:rsidRPr="00864C51" w14:paraId="6F6D1629" w14:textId="77777777" w:rsidTr="004F008E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63A8A252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58" w:type="dxa"/>
            <w:shd w:val="clear" w:color="auto" w:fill="auto"/>
          </w:tcPr>
          <w:p w14:paraId="57681095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07" w:type="dxa"/>
            <w:shd w:val="clear" w:color="auto" w:fill="auto"/>
          </w:tcPr>
          <w:p w14:paraId="4E511A71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187033A0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1" w:type="dxa"/>
            <w:shd w:val="clear" w:color="auto" w:fill="auto"/>
          </w:tcPr>
          <w:p w14:paraId="23793B0C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7CDAFE7E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78621E62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6734841E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64BD701A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5282834A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73F392A9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881" w:type="dxa"/>
            <w:shd w:val="clear" w:color="auto" w:fill="auto"/>
          </w:tcPr>
          <w:p w14:paraId="624E42FF" w14:textId="77777777" w:rsidR="00DB30F8" w:rsidRPr="000D0112" w:rsidRDefault="00DB30F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B30F8" w:rsidRPr="002253DD" w14:paraId="09BBC7C1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46F827D1" w14:textId="77777777" w:rsidR="00DB30F8" w:rsidRPr="0031579B" w:rsidRDefault="00DB30F8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91C5FC2" w14:textId="77777777" w:rsidR="00DB30F8" w:rsidRPr="0031579B" w:rsidRDefault="0040248D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CharityAccountId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10925F5C" w14:textId="77777777" w:rsidR="00DB30F8" w:rsidRPr="0031579B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حساب خيريه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A6103A5" w14:textId="77777777" w:rsidR="00DB30F8" w:rsidRPr="0031579B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56D5A5C2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5D44F4FE" w14:textId="77777777" w:rsidR="00DB30F8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3977953B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3BA4D3EC" w14:textId="77777777" w:rsidR="00DB30F8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D62D642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3C26D6F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4ECEB6E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010A5F7" w14:textId="77777777" w:rsidR="00DB30F8" w:rsidRPr="0031579B" w:rsidRDefault="00DB30F8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B30F8" w:rsidRPr="002253DD" w14:paraId="09DC5DA1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03EAF47C" w14:textId="77777777" w:rsidR="00DB30F8" w:rsidRPr="0031579B" w:rsidRDefault="00DB30F8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67B1E374" w14:textId="77777777" w:rsidR="00DB30F8" w:rsidRPr="0031579B" w:rsidRDefault="0040248D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BankId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2E6FD200" w14:textId="77777777" w:rsidR="00DB30F8" w:rsidRPr="0031579B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مقدارثابت-بانک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12D82351" w14:textId="77777777" w:rsidR="00DB30F8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08CFA1B0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07A8673" w14:textId="77777777" w:rsidR="00DB30F8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1784B562" w14:textId="77777777" w:rsidR="00DB30F8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592F2EA4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21D32B5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352EF729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5CCBC95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7A6B850E" w14:textId="77777777" w:rsidR="00DB30F8" w:rsidRPr="0031579B" w:rsidRDefault="00DB30F8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B30F8" w:rsidRPr="002253DD" w14:paraId="586B36B8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600A08F" w14:textId="77777777" w:rsidR="00DB30F8" w:rsidRDefault="00DB30F8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411C7B32" w14:textId="77777777" w:rsidR="00DB30F8" w:rsidRDefault="0040248D" w:rsidP="004F008E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BranchName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7CAF008E" w14:textId="77777777" w:rsidR="00DB30F8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شعبه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0B54E28" w14:textId="77777777" w:rsidR="00DB30F8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26843710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3941352F" w14:textId="77777777" w:rsidR="00DB30F8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15A213C9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5DDB2FB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527FA10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09B0F81B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52AD170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6B1A748" w14:textId="77777777" w:rsidR="00DB30F8" w:rsidRPr="0031579B" w:rsidRDefault="00DB30F8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B30F8" w:rsidRPr="002253DD" w14:paraId="5AB474A1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241F0836" w14:textId="77777777" w:rsidR="00DB30F8" w:rsidRDefault="00DB30F8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558AD183" w14:textId="77777777" w:rsidR="00DB30F8" w:rsidRPr="0031579B" w:rsidRDefault="0040248D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OwnerName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49947CE2" w14:textId="77777777" w:rsidR="00DB30F8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صاحب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087D253" w14:textId="77777777" w:rsidR="00DB30F8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559CAD64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6B4BD1A" w14:textId="77777777" w:rsidR="00DB30F8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EC77E3E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1642C44D" w14:textId="77777777" w:rsidR="00DB30F8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A718528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00E1871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7CC506A" w14:textId="77777777" w:rsidR="00DB30F8" w:rsidRPr="0031579B" w:rsidRDefault="00DB30F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435B02D" w14:textId="77777777" w:rsidR="00DB30F8" w:rsidRPr="0031579B" w:rsidRDefault="00DB30F8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0248D" w:rsidRPr="002253DD" w14:paraId="110AA994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57EB2CDD" w14:textId="77777777" w:rsidR="0040248D" w:rsidRDefault="0040248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7424F518" w14:textId="77777777" w:rsidR="0040248D" w:rsidRDefault="0040248D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CardNumber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48DB9F9E" w14:textId="77777777" w:rsidR="0040248D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کارت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C873AA7" w14:textId="77777777" w:rsidR="0040248D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5AE1F2BB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20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929D683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5172C9E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51778C0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10801EF1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E2FB814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7B59768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7C7E36D6" w14:textId="77777777" w:rsidR="0040248D" w:rsidRPr="0031579B" w:rsidRDefault="0040248D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0248D" w:rsidRPr="002253DD" w14:paraId="2B717F5E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11853BA" w14:textId="77777777" w:rsidR="0040248D" w:rsidRDefault="0040248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7D50F2EA" w14:textId="77777777" w:rsidR="0040248D" w:rsidRDefault="0040248D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AccountNumber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2583EDE0" w14:textId="77777777" w:rsidR="0040248D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1496F62" w14:textId="77777777" w:rsidR="0040248D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0942E79C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6BBF973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45DB04E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9418005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0D917EE" w14:textId="77777777" w:rsidR="0040248D" w:rsidRPr="0031579B" w:rsidRDefault="00DE74BB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3377F6AE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1C3F364C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012C738" w14:textId="77777777" w:rsidR="0040248D" w:rsidRPr="0031579B" w:rsidRDefault="0040248D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0248D" w:rsidRPr="002253DD" w14:paraId="7AF41CE3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C3012B0" w14:textId="77777777" w:rsidR="0040248D" w:rsidRDefault="0040248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7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1B49C61A" w14:textId="77777777" w:rsidR="0040248D" w:rsidRDefault="0040248D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AccountName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784196F4" w14:textId="77777777" w:rsidR="0040248D" w:rsidRDefault="0040248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74901BC" w14:textId="77777777" w:rsidR="0040248D" w:rsidRDefault="0040248D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16D43CC7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72C4999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29107256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6FF1B77" w14:textId="77777777" w:rsidR="0040248D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33CD9659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10DA062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2CEB774" w14:textId="77777777" w:rsidR="0040248D" w:rsidRPr="0031579B" w:rsidRDefault="0040248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F60ADB0" w14:textId="77777777" w:rsidR="0040248D" w:rsidRPr="0031579B" w:rsidRDefault="0040248D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</w:tbl>
    <w:p w14:paraId="02053C83" w14:textId="77777777" w:rsidR="00114D84" w:rsidRDefault="00114D84" w:rsidP="00114D84"/>
    <w:p w14:paraId="1DEF0D70" w14:textId="77777777" w:rsidR="00114D84" w:rsidRDefault="00114D84" w:rsidP="00114D84"/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4"/>
        <w:gridCol w:w="2348"/>
        <w:gridCol w:w="2219"/>
        <w:gridCol w:w="3441"/>
      </w:tblGrid>
      <w:tr w:rsidR="00DB30F8" w:rsidRPr="00580529" w14:paraId="32FC9670" w14:textId="77777777" w:rsidTr="004F008E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76E33CBB" w14:textId="77777777" w:rsidR="00DB30F8" w:rsidRPr="00580529" w:rsidRDefault="00DB30F8" w:rsidP="004F008E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lastRenderedPageBreak/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069DC7E0" w14:textId="77777777" w:rsidR="00DB30F8" w:rsidRPr="00580529" w:rsidRDefault="00DB30F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6E098C40" w14:textId="77777777" w:rsidR="00DB30F8" w:rsidRPr="00580529" w:rsidRDefault="00DB30F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7F567612" w14:textId="77777777" w:rsidR="00DB30F8" w:rsidRPr="00580529" w:rsidRDefault="00DB30F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DB30F8" w:rsidRPr="00D87008" w14:paraId="2F9A312A" w14:textId="77777777" w:rsidTr="004F008E">
        <w:trPr>
          <w:jc w:val="center"/>
        </w:trPr>
        <w:tc>
          <w:tcPr>
            <w:tcW w:w="4981" w:type="dxa"/>
            <w:vAlign w:val="center"/>
          </w:tcPr>
          <w:p w14:paraId="1F2410F2" w14:textId="77777777" w:rsidR="00DB30F8" w:rsidRPr="00D87008" w:rsidRDefault="00DB30F8" w:rsidP="0040248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</w:t>
            </w:r>
            <w:r w:rsidR="0040248D">
              <w:rPr>
                <w:rFonts w:cs="Times New Roman"/>
                <w:szCs w:val="24"/>
                <w:lang w:bidi="fa-IR"/>
              </w:rPr>
              <w:t>CharityAccount</w:t>
            </w:r>
            <w:proofErr w:type="spellEnd"/>
          </w:p>
        </w:tc>
        <w:tc>
          <w:tcPr>
            <w:tcW w:w="2367" w:type="dxa"/>
            <w:vAlign w:val="center"/>
          </w:tcPr>
          <w:p w14:paraId="45AAC79D" w14:textId="77777777" w:rsidR="00DB30F8" w:rsidRPr="00D87008" w:rsidRDefault="0040248D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BankId</w:t>
            </w:r>
            <w:proofErr w:type="spellEnd"/>
          </w:p>
        </w:tc>
        <w:tc>
          <w:tcPr>
            <w:tcW w:w="2147" w:type="dxa"/>
            <w:vAlign w:val="center"/>
          </w:tcPr>
          <w:p w14:paraId="43B8B89D" w14:textId="77777777" w:rsidR="00DB30F8" w:rsidRPr="00D87008" w:rsidRDefault="0040248D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lang w:bidi="fa-IR"/>
              </w:rPr>
              <w:t>tblCommonBaseData</w:t>
            </w:r>
            <w:proofErr w:type="spellEnd"/>
          </w:p>
        </w:tc>
        <w:tc>
          <w:tcPr>
            <w:tcW w:w="3457" w:type="dxa"/>
            <w:vAlign w:val="center"/>
          </w:tcPr>
          <w:p w14:paraId="208F2C10" w14:textId="77777777" w:rsidR="00DB30F8" w:rsidRPr="00D87008" w:rsidRDefault="0040248D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CommonBaseDataId</w:t>
            </w:r>
            <w:proofErr w:type="spellEnd"/>
          </w:p>
        </w:tc>
      </w:tr>
    </w:tbl>
    <w:p w14:paraId="495CD972" w14:textId="77777777" w:rsidR="00114D84" w:rsidRDefault="00114D84" w:rsidP="00114D84"/>
    <w:p w14:paraId="0A0EC54E" w14:textId="77777777" w:rsidR="00114D84" w:rsidRPr="00114D84" w:rsidRDefault="00114D84" w:rsidP="00114D84"/>
    <w:p w14:paraId="73B40179" w14:textId="77777777" w:rsidR="007E2327" w:rsidRDefault="00F27B13" w:rsidP="006D5AB0">
      <w:pPr>
        <w:pStyle w:val="Heading2"/>
        <w:rPr>
          <w:rtl/>
          <w:lang w:bidi="fa-IR"/>
        </w:rPr>
      </w:pPr>
      <w:bookmarkStart w:id="13" w:name="_Toc65932962"/>
      <w:r>
        <w:rPr>
          <w:rFonts w:hint="cs"/>
          <w:rtl/>
          <w:lang w:bidi="fa-IR"/>
        </w:rPr>
        <w:t xml:space="preserve">جدول شخص حقيقي </w:t>
      </w:r>
      <w:proofErr w:type="spellStart"/>
      <w:r>
        <w:rPr>
          <w:lang w:bidi="fa-IR"/>
        </w:rPr>
        <w:t>tblPersonal</w:t>
      </w:r>
      <w:bookmarkEnd w:id="13"/>
      <w:proofErr w:type="spellEnd"/>
      <w:r>
        <w:rPr>
          <w:rFonts w:hint="cs"/>
          <w:rtl/>
          <w:lang w:bidi="fa-IR"/>
        </w:rPr>
        <w:t xml:space="preserve"> </w:t>
      </w:r>
    </w:p>
    <w:p w14:paraId="5BA96B60" w14:textId="77777777" w:rsidR="00F27B13" w:rsidRPr="00F27B13" w:rsidRDefault="00F27B13" w:rsidP="00F27B13">
      <w:pPr>
        <w:rPr>
          <w:rtl/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8"/>
        <w:gridCol w:w="2230"/>
        <w:gridCol w:w="1483"/>
        <w:gridCol w:w="1176"/>
        <w:gridCol w:w="660"/>
        <w:gridCol w:w="724"/>
        <w:gridCol w:w="903"/>
        <w:gridCol w:w="895"/>
        <w:gridCol w:w="990"/>
        <w:gridCol w:w="736"/>
        <w:gridCol w:w="1272"/>
        <w:gridCol w:w="2813"/>
      </w:tblGrid>
      <w:tr w:rsidR="00F27B13" w:rsidRPr="00864C51" w14:paraId="64C755CD" w14:textId="77777777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0D893BC9" w14:textId="77777777" w:rsidR="00F27B13" w:rsidRPr="000D0112" w:rsidRDefault="00F27B13" w:rsidP="00F27B13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اطلاعات شخص حقيقي چون نيازمند/ پرسنل/ خيرين تعريف مي گردد.</w:t>
            </w:r>
          </w:p>
        </w:tc>
      </w:tr>
      <w:tr w:rsidR="00F27B13" w:rsidRPr="00864C51" w14:paraId="05C83D70" w14:textId="77777777" w:rsidTr="004F008E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4E3373C3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58" w:type="dxa"/>
            <w:shd w:val="clear" w:color="auto" w:fill="auto"/>
          </w:tcPr>
          <w:p w14:paraId="26ECD4F6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07" w:type="dxa"/>
            <w:shd w:val="clear" w:color="auto" w:fill="auto"/>
          </w:tcPr>
          <w:p w14:paraId="66B2A207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6DFEDD60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1" w:type="dxa"/>
            <w:shd w:val="clear" w:color="auto" w:fill="auto"/>
          </w:tcPr>
          <w:p w14:paraId="657FAF39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6E720794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2799ABDB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4D62CA66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61FB7CBA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07ECC4F7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214CDF98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881" w:type="dxa"/>
            <w:shd w:val="clear" w:color="auto" w:fill="auto"/>
          </w:tcPr>
          <w:p w14:paraId="1D2A95F9" w14:textId="77777777" w:rsidR="00F27B13" w:rsidRPr="000D0112" w:rsidRDefault="00F27B13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F27B13" w:rsidRPr="002253DD" w14:paraId="6817144B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DE9AC34" w14:textId="77777777" w:rsidR="00F27B13" w:rsidRPr="0031579B" w:rsidRDefault="00F27B13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88041C6" w14:textId="77777777" w:rsidR="00F27B13" w:rsidRPr="0031579B" w:rsidRDefault="00A31E40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PersonId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2B681E93" w14:textId="77777777" w:rsidR="00F27B13" w:rsidRPr="0031579B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شخص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469B87B" w14:textId="77777777" w:rsidR="00F27B13" w:rsidRPr="0031579B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76D720AB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60D4618" w14:textId="77777777" w:rsidR="00F27B13" w:rsidRPr="0031579B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3646D7DE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56D42E9F" w14:textId="77777777" w:rsidR="00F27B13" w:rsidRPr="0031579B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50D74D6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047FEE0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50995A4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BBE8C3E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F27B13" w:rsidRPr="002253DD" w14:paraId="5E886555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58725F0E" w14:textId="77777777" w:rsidR="00F27B13" w:rsidRPr="0031579B" w:rsidRDefault="00F27B13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6B585D0" w14:textId="77777777" w:rsidR="00F27B13" w:rsidRPr="0031579B" w:rsidRDefault="00A31E40" w:rsidP="004F008E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Name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6CDB3B5A" w14:textId="77777777" w:rsidR="00F27B13" w:rsidRPr="0031579B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180CDC7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35631C4B" w14:textId="77777777" w:rsidR="00F27B13" w:rsidRPr="0031579B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36412A49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7CFFFF78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3F88D57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1530810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9693644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4538A45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43EC626A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F27B13" w:rsidRPr="002253DD" w14:paraId="570809BA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1A44C24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0709C7E4" w14:textId="77777777" w:rsidR="00F27B13" w:rsidRDefault="00A31E40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Family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1D461BE5" w14:textId="77777777" w:rsidR="00F27B13" w:rsidRDefault="00A31E40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خانوادگي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5A8DE29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nvarcvhar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5A5F86B0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DBEE5D5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3F83D254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3F28B1F7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7401538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07AB992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4F2DE0AB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2E10D6AA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F27B13" w:rsidRPr="002253DD" w14:paraId="12B15886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A6A19D5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036DE47D" w14:textId="77777777" w:rsidR="00F27B13" w:rsidRPr="0031579B" w:rsidRDefault="00A31E40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NationalCode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29E3364D" w14:textId="77777777" w:rsidR="00F27B13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کدملي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CA6E5DE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79CD2A78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4EE33FF8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7F19E907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00DACE1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7ADE69D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574FBAF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3E862EF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25283621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F27B13" w:rsidRPr="002253DD" w14:paraId="2549FF38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89DB990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15E49B96" w14:textId="77777777" w:rsidR="00F27B13" w:rsidRDefault="00A31E40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IdNumber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7E318DE6" w14:textId="77777777" w:rsidR="00F27B13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شناسنامه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E1DAA8A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63243EE1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008D3A46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5013E8F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5BC9D774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695B6AD5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31E6A95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0EBC3F9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1FCA0C63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F27B13" w:rsidRPr="002253DD" w14:paraId="3F8373C4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22D0C53D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E2B69FC" w14:textId="77777777" w:rsidR="00F27B13" w:rsidRDefault="00A31E40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Sex</w:t>
            </w:r>
          </w:p>
        </w:tc>
        <w:tc>
          <w:tcPr>
            <w:tcW w:w="1507" w:type="dxa"/>
            <w:shd w:val="clear" w:color="auto" w:fill="auto"/>
            <w:vAlign w:val="center"/>
          </w:tcPr>
          <w:p w14:paraId="228DC490" w14:textId="77777777" w:rsidR="00F27B13" w:rsidRDefault="00A3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جنسيت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3BA7DE3" w14:textId="77777777" w:rsidR="00F27B13" w:rsidRDefault="00A31E40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boolean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147C4270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7E0D7569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655E3C39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6B3932F1" w14:textId="77777777" w:rsidR="00F27B13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C643865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BD44372" w14:textId="77777777" w:rsidR="00F27B13" w:rsidRPr="0031579B" w:rsidRDefault="00A3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false</w:t>
            </w:r>
          </w:p>
        </w:tc>
        <w:tc>
          <w:tcPr>
            <w:tcW w:w="1272" w:type="dxa"/>
            <w:shd w:val="clear" w:color="auto" w:fill="auto"/>
            <w:vAlign w:val="center"/>
          </w:tcPr>
          <w:p w14:paraId="192C5491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54B504BC" w14:textId="77777777" w:rsidR="00F27B13" w:rsidRPr="0031579B" w:rsidRDefault="00A31E40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زن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 xml:space="preserve">true 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مرد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</w:p>
        </w:tc>
      </w:tr>
      <w:tr w:rsidR="00F27B13" w:rsidRPr="002253DD" w14:paraId="5CE1EA76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0FD0D61" w14:textId="77777777" w:rsidR="00F27B13" w:rsidRDefault="00F27B13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7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76F720A5" w14:textId="77777777" w:rsidR="00F27B13" w:rsidRDefault="007A1E81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BirthDate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01AC550D" w14:textId="77777777" w:rsidR="00F27B13" w:rsidRDefault="007A1E8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تولد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B4797FB" w14:textId="77777777" w:rsidR="00F27B13" w:rsidRDefault="007A1E81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149E643C" w14:textId="77777777" w:rsidR="00F27B13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B78196E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69745D50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302CA36D" w14:textId="77777777" w:rsidR="00F27B13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3B864C83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A32151C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E608CA4" w14:textId="77777777" w:rsidR="00F27B13" w:rsidRPr="0031579B" w:rsidRDefault="00F27B1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390055A2" w14:textId="77777777" w:rsidR="00F27B13" w:rsidRPr="0031579B" w:rsidRDefault="00F27B13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A1E81" w:rsidRPr="002253DD" w14:paraId="616F4B71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1EC9D10" w14:textId="77777777" w:rsidR="007A1E81" w:rsidRDefault="007A1E81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4D5253BE" w14:textId="77777777" w:rsidR="007A1E81" w:rsidRDefault="007A1E81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BirthPlace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6A636D33" w14:textId="77777777" w:rsidR="007A1E81" w:rsidRDefault="007A1E81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محل تولد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3611AD1" w14:textId="77777777" w:rsidR="007A1E81" w:rsidRDefault="007A1E81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3F4E7CDF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411952A6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38489C4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EA5E76B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0DABA4BA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0CDB3789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0EE2C94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5C31113D" w14:textId="77777777" w:rsidR="007A1E81" w:rsidRPr="0031579B" w:rsidRDefault="007A1E81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A1E81" w:rsidRPr="002253DD" w14:paraId="2ACDD81D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05AE18AD" w14:textId="77777777" w:rsidR="007A1E81" w:rsidRDefault="007A1E81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02F56A89" w14:textId="77777777" w:rsidR="007A1E81" w:rsidRDefault="007A1E81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PersonType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1C04BA67" w14:textId="77777777" w:rsidR="007A1E81" w:rsidRDefault="007A1E8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ماهيت شخص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7C6FB079" w14:textId="77777777" w:rsidR="007A1E81" w:rsidRDefault="00E77D13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tinyint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63D2057F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0B29B693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A4DEC49" w14:textId="77777777" w:rsidR="007A1E81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A6E7FE9" w14:textId="77777777" w:rsidR="007A1E81" w:rsidRDefault="00FE715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C2E1436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0ECA6484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57ECA0A" w14:textId="77777777" w:rsidR="007A1E81" w:rsidRPr="0031579B" w:rsidRDefault="007A1E8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6C1989F1" w14:textId="77777777" w:rsidR="007A1E81" w:rsidRPr="0031579B" w:rsidRDefault="007A1E8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</w:rPr>
              <w:t>1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پرسنل 2 نيازمند 3 خير</w:t>
            </w:r>
          </w:p>
        </w:tc>
      </w:tr>
      <w:tr w:rsidR="0004452F" w:rsidRPr="002253DD" w14:paraId="2E2F376F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35E8AA3A" w14:textId="77777777" w:rsidR="0004452F" w:rsidRDefault="0004452F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10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39D736CE" w14:textId="77777777" w:rsidR="0004452F" w:rsidRDefault="0004452F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PersonPhoto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105E5E79" w14:textId="77777777" w:rsidR="0004452F" w:rsidRDefault="0004452F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عکس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F5AEF13" w14:textId="77777777" w:rsidR="0004452F" w:rsidRDefault="0004452F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blob</w:t>
            </w:r>
          </w:p>
        </w:tc>
        <w:tc>
          <w:tcPr>
            <w:tcW w:w="661" w:type="dxa"/>
            <w:shd w:val="clear" w:color="auto" w:fill="auto"/>
            <w:vAlign w:val="center"/>
          </w:tcPr>
          <w:p w14:paraId="2E925856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F53AA11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7B02B51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C7A6D70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FC51F34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584AEC99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4D639A33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011F7098" w14:textId="77777777" w:rsidR="0004452F" w:rsidRDefault="0004452F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04452F" w:rsidRPr="002253DD" w14:paraId="3E74E98B" w14:textId="77777777" w:rsidTr="004F008E">
        <w:trPr>
          <w:jc w:val="center"/>
        </w:trPr>
        <w:tc>
          <w:tcPr>
            <w:tcW w:w="747" w:type="dxa"/>
            <w:shd w:val="clear" w:color="auto" w:fill="auto"/>
          </w:tcPr>
          <w:p w14:paraId="646E6A5A" w14:textId="77777777" w:rsidR="0004452F" w:rsidRDefault="0004452F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2258" w:type="dxa"/>
            <w:shd w:val="clear" w:color="auto" w:fill="auto"/>
            <w:vAlign w:val="center"/>
          </w:tcPr>
          <w:p w14:paraId="7AF2D98B" w14:textId="77777777" w:rsidR="0004452F" w:rsidRDefault="0004452F" w:rsidP="004F008E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SecretCode</w:t>
            </w:r>
            <w:proofErr w:type="spellEnd"/>
          </w:p>
        </w:tc>
        <w:tc>
          <w:tcPr>
            <w:tcW w:w="1507" w:type="dxa"/>
            <w:shd w:val="clear" w:color="auto" w:fill="auto"/>
            <w:vAlign w:val="center"/>
          </w:tcPr>
          <w:p w14:paraId="51909FBB" w14:textId="77777777" w:rsidR="0004452F" w:rsidRDefault="0004452F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کدرمز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44CBB0D" w14:textId="77777777" w:rsidR="0004452F" w:rsidRDefault="0004452F" w:rsidP="004F008E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1" w:type="dxa"/>
            <w:shd w:val="clear" w:color="auto" w:fill="auto"/>
            <w:vAlign w:val="center"/>
          </w:tcPr>
          <w:p w14:paraId="7EB0ADB2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20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5B048CE9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89E9B3D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57B64FC5" w14:textId="77777777" w:rsidR="0004452F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081F25E4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DFD4FD4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9EC541A" w14:textId="77777777" w:rsidR="0004452F" w:rsidRPr="0031579B" w:rsidRDefault="0004452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81" w:type="dxa"/>
            <w:shd w:val="clear" w:color="auto" w:fill="auto"/>
            <w:vAlign w:val="center"/>
          </w:tcPr>
          <w:p w14:paraId="2A634C5A" w14:textId="77777777" w:rsidR="0004452F" w:rsidRDefault="0004452F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</w:tbl>
    <w:p w14:paraId="263052F6" w14:textId="77777777" w:rsidR="009377D1" w:rsidRPr="007F4D2E" w:rsidRDefault="009377D1" w:rsidP="007F4D2E">
      <w:pPr>
        <w:rPr>
          <w:lang w:bidi="fa-IR"/>
        </w:rPr>
      </w:pPr>
    </w:p>
    <w:p w14:paraId="26EB7C90" w14:textId="77777777" w:rsidR="00296D4F" w:rsidRDefault="00DE213E" w:rsidP="00374F24">
      <w:pPr>
        <w:pStyle w:val="Heading2"/>
        <w:rPr>
          <w:rtl/>
          <w:lang w:bidi="fa-IR"/>
        </w:rPr>
      </w:pPr>
      <w:bookmarkStart w:id="14" w:name="_Toc65932963"/>
      <w:r>
        <w:rPr>
          <w:rFonts w:hint="cs"/>
          <w:rtl/>
          <w:lang w:bidi="fa-IR"/>
        </w:rPr>
        <w:lastRenderedPageBreak/>
        <w:t>جدول حسابهاي نيازمند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tb</w:t>
      </w:r>
      <w:r w:rsidR="00374F24">
        <w:rPr>
          <w:lang w:bidi="fa-IR"/>
        </w:rPr>
        <w:t>l</w:t>
      </w:r>
      <w:r>
        <w:rPr>
          <w:lang w:bidi="fa-IR"/>
        </w:rPr>
        <w:t>NeedyAccounts</w:t>
      </w:r>
      <w:bookmarkEnd w:id="14"/>
      <w:proofErr w:type="spellEnd"/>
      <w:r>
        <w:rPr>
          <w:rFonts w:hint="cs"/>
          <w:rtl/>
          <w:lang w:bidi="fa-IR"/>
        </w:rPr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57"/>
        <w:gridCol w:w="1506"/>
        <w:gridCol w:w="1056"/>
        <w:gridCol w:w="666"/>
        <w:gridCol w:w="724"/>
        <w:gridCol w:w="903"/>
        <w:gridCol w:w="895"/>
        <w:gridCol w:w="990"/>
        <w:gridCol w:w="736"/>
        <w:gridCol w:w="1272"/>
        <w:gridCol w:w="2878"/>
      </w:tblGrid>
      <w:tr w:rsidR="007F79BA" w:rsidRPr="00864C51" w14:paraId="7D9E7B43" w14:textId="77777777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331667F2" w14:textId="77777777" w:rsidR="007F79BA" w:rsidRPr="000D0112" w:rsidRDefault="007F79BA" w:rsidP="001F2D8F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حسابهاي مرتبط به </w:t>
            </w:r>
            <w:r w:rsidR="001F2D8F">
              <w:rPr>
                <w:rFonts w:hint="cs"/>
                <w:b/>
                <w:bCs/>
                <w:szCs w:val="24"/>
                <w:rtl/>
                <w:lang w:bidi="fa-IR"/>
              </w:rPr>
              <w:t>نيازمند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تعريف مي شود.</w:t>
            </w:r>
          </w:p>
        </w:tc>
      </w:tr>
      <w:tr w:rsidR="007F79BA" w:rsidRPr="00864C51" w14:paraId="04E22FD5" w14:textId="77777777" w:rsidTr="000C42EA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43EBBD10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57" w:type="dxa"/>
            <w:shd w:val="clear" w:color="auto" w:fill="auto"/>
          </w:tcPr>
          <w:p w14:paraId="45C0F53D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06" w:type="dxa"/>
            <w:shd w:val="clear" w:color="auto" w:fill="auto"/>
          </w:tcPr>
          <w:p w14:paraId="168D0A9E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3BDD00A0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14:paraId="286DE0EE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1A5AC608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276BE3E5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71128A80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6F58472F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28AFCB7D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7B1E4629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878" w:type="dxa"/>
            <w:shd w:val="clear" w:color="auto" w:fill="auto"/>
          </w:tcPr>
          <w:p w14:paraId="5376853C" w14:textId="77777777" w:rsidR="007F79BA" w:rsidRPr="000D0112" w:rsidRDefault="007F79BA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7F79BA" w:rsidRPr="002253DD" w14:paraId="0CBCF966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7451BA78" w14:textId="77777777" w:rsidR="007F79BA" w:rsidRPr="0031579B" w:rsidRDefault="007F79BA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E6B815B" w14:textId="77777777" w:rsidR="007F79BA" w:rsidRPr="0031579B" w:rsidRDefault="004740D4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Needy</w:t>
            </w:r>
            <w:r w:rsidR="007F79BA">
              <w:rPr>
                <w:color w:val="000000"/>
                <w:szCs w:val="24"/>
              </w:rPr>
              <w:t>AccountId</w:t>
            </w:r>
            <w:proofErr w:type="spellEnd"/>
          </w:p>
        </w:tc>
        <w:tc>
          <w:tcPr>
            <w:tcW w:w="1506" w:type="dxa"/>
            <w:shd w:val="clear" w:color="auto" w:fill="auto"/>
            <w:vAlign w:val="center"/>
          </w:tcPr>
          <w:p w14:paraId="7D4E7252" w14:textId="77777777" w:rsidR="007F79BA" w:rsidRPr="0031579B" w:rsidRDefault="007F79BA" w:rsidP="001148E4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شناسه حساب </w:t>
            </w:r>
            <w:r w:rsidR="001148E4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</w:t>
            </w:r>
            <w:r w:rsidR="00BA4512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584B424" w14:textId="77777777" w:rsidR="007F79BA" w:rsidRPr="0031579B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0EFFA8C4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00FA18F6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159C39DC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5647202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97687D7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345FB69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ECAEB75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9B7D6ED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F79BA" w:rsidRPr="002253DD" w14:paraId="323AD7D3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48B8737A" w14:textId="77777777" w:rsidR="007F79BA" w:rsidRPr="0031579B" w:rsidRDefault="007F79BA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732FCB7" w14:textId="77777777" w:rsidR="007F79BA" w:rsidRPr="0031579B" w:rsidRDefault="007F79BA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BankId</w:t>
            </w:r>
            <w:proofErr w:type="spellEnd"/>
          </w:p>
        </w:tc>
        <w:tc>
          <w:tcPr>
            <w:tcW w:w="1506" w:type="dxa"/>
            <w:shd w:val="clear" w:color="auto" w:fill="auto"/>
            <w:vAlign w:val="center"/>
          </w:tcPr>
          <w:p w14:paraId="2A15D9D0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بانک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351D888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15EC9653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04FBB7B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7DD8228A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67B20590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38C41DA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6C70830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C91D18F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412136A9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BE79F1" w:rsidRPr="002253DD" w14:paraId="7F6F14ED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167678BF" w14:textId="77777777" w:rsidR="00BE79F1" w:rsidRDefault="00BE79F1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A02E89D" w14:textId="77777777" w:rsidR="00BE79F1" w:rsidRDefault="00BE79F1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NeedyId</w:t>
            </w:r>
            <w:proofErr w:type="spellEnd"/>
          </w:p>
        </w:tc>
        <w:tc>
          <w:tcPr>
            <w:tcW w:w="1506" w:type="dxa"/>
            <w:shd w:val="clear" w:color="auto" w:fill="auto"/>
            <w:vAlign w:val="center"/>
          </w:tcPr>
          <w:p w14:paraId="3CA2B5D6" w14:textId="77777777" w:rsidR="00BE79F1" w:rsidRDefault="00BE79F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نيازمند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926B4AC" w14:textId="77777777" w:rsidR="00BE79F1" w:rsidRDefault="00BE79F1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6CEE13D5" w14:textId="77777777" w:rsidR="00BE79F1" w:rsidRPr="0031579B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047BBB0F" w14:textId="77777777" w:rsidR="00BE79F1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19C3D87D" w14:textId="77777777" w:rsidR="00BE79F1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0954E311" w14:textId="77777777" w:rsidR="00BE79F1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1897CABC" w14:textId="77777777" w:rsidR="00BE79F1" w:rsidRPr="0031579B" w:rsidRDefault="00D86AB3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124953AF" w14:textId="77777777" w:rsidR="00BE79F1" w:rsidRPr="0031579B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221C1BB2" w14:textId="77777777" w:rsidR="00BE79F1" w:rsidRPr="0031579B" w:rsidRDefault="00BE79F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B5F3B34" w14:textId="77777777" w:rsidR="00BE79F1" w:rsidRPr="0031579B" w:rsidRDefault="00734950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3 با رديف 6 کليد يکتا ترکيبي مي سازد</w:t>
            </w:r>
          </w:p>
        </w:tc>
      </w:tr>
      <w:tr w:rsidR="007F79BA" w:rsidRPr="002253DD" w14:paraId="2D09A135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6382BC89" w14:textId="77777777" w:rsidR="007F79BA" w:rsidRDefault="000C42EA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987B81A" w14:textId="77777777" w:rsidR="007F79BA" w:rsidRPr="0031579B" w:rsidRDefault="007F79BA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OwnerName</w:t>
            </w:r>
            <w:proofErr w:type="spellEnd"/>
          </w:p>
        </w:tc>
        <w:tc>
          <w:tcPr>
            <w:tcW w:w="1506" w:type="dxa"/>
            <w:shd w:val="clear" w:color="auto" w:fill="auto"/>
            <w:vAlign w:val="center"/>
          </w:tcPr>
          <w:p w14:paraId="56AE793D" w14:textId="77777777" w:rsidR="007F79BA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صاحب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7E6DF10C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5AC55C08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06896B7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276AD554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4886D21B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737206F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8E43F3B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75A8C7C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37CC208D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F79BA" w:rsidRPr="002253DD" w14:paraId="422DDA5D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657A3BE1" w14:textId="77777777" w:rsidR="007F79BA" w:rsidRDefault="000C42EA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1D580779" w14:textId="77777777" w:rsidR="007F79BA" w:rsidRDefault="007F79BA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CardNumber</w:t>
            </w:r>
            <w:proofErr w:type="spellEnd"/>
          </w:p>
        </w:tc>
        <w:tc>
          <w:tcPr>
            <w:tcW w:w="1506" w:type="dxa"/>
            <w:shd w:val="clear" w:color="auto" w:fill="auto"/>
            <w:vAlign w:val="center"/>
          </w:tcPr>
          <w:p w14:paraId="5523738A" w14:textId="77777777" w:rsidR="007F79BA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کارت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C145304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42C1B125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20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BB5B97A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2599396A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023C64EA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61F80A78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03B696E9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EC80FAF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C0E7867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F79BA" w:rsidRPr="002253DD" w14:paraId="57D0AA49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741EFE8B" w14:textId="77777777" w:rsidR="007F79BA" w:rsidRDefault="000C42EA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41815C0" w14:textId="77777777" w:rsidR="007F79BA" w:rsidRDefault="007F79BA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AccountNumber</w:t>
            </w:r>
            <w:proofErr w:type="spellEnd"/>
          </w:p>
        </w:tc>
        <w:tc>
          <w:tcPr>
            <w:tcW w:w="1506" w:type="dxa"/>
            <w:shd w:val="clear" w:color="auto" w:fill="auto"/>
            <w:vAlign w:val="center"/>
          </w:tcPr>
          <w:p w14:paraId="0B075F50" w14:textId="77777777" w:rsidR="007F79BA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4E03D81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19A4559B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5074E9AF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3035B844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17EACC71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5B1C652" w14:textId="77777777" w:rsidR="007F79BA" w:rsidRPr="0031579B" w:rsidRDefault="0073495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30120544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E60D480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3C50154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F79BA" w:rsidRPr="002253DD" w14:paraId="3616D6D7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7B21AA40" w14:textId="77777777" w:rsidR="007F79BA" w:rsidRDefault="000C42EA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7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558D637E" w14:textId="77777777" w:rsidR="007F79BA" w:rsidRDefault="007F79BA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AccountName</w:t>
            </w:r>
            <w:proofErr w:type="spellEnd"/>
          </w:p>
        </w:tc>
        <w:tc>
          <w:tcPr>
            <w:tcW w:w="1506" w:type="dxa"/>
            <w:shd w:val="clear" w:color="auto" w:fill="auto"/>
            <w:vAlign w:val="center"/>
          </w:tcPr>
          <w:p w14:paraId="2C2EB78F" w14:textId="77777777" w:rsidR="007F79BA" w:rsidRDefault="007F79B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حساب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1744BA2D" w14:textId="77777777" w:rsidR="007F79BA" w:rsidRDefault="007F79BA" w:rsidP="00861ABC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42A6FFED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BB50E0D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BE8D23B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DD5DC2D" w14:textId="77777777" w:rsidR="007F79BA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106C93C6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306DDC49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1A8AFB2" w14:textId="77777777" w:rsidR="007F79BA" w:rsidRPr="0031579B" w:rsidRDefault="007F79B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3F68E49B" w14:textId="77777777" w:rsidR="007F79BA" w:rsidRPr="0031579B" w:rsidRDefault="007F79BA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0C42EA" w:rsidRPr="002253DD" w14:paraId="07EA5E95" w14:textId="77777777" w:rsidTr="000C42EA">
        <w:trPr>
          <w:jc w:val="center"/>
        </w:trPr>
        <w:tc>
          <w:tcPr>
            <w:tcW w:w="747" w:type="dxa"/>
            <w:shd w:val="clear" w:color="auto" w:fill="auto"/>
          </w:tcPr>
          <w:p w14:paraId="253CD4D1" w14:textId="77777777" w:rsidR="000C42EA" w:rsidRDefault="000C42EA" w:rsidP="00861ABC">
            <w:pPr>
              <w:pStyle w:val="ListParagraph"/>
              <w:ind w:left="0"/>
              <w:jc w:val="center"/>
              <w:rPr>
                <w:szCs w:val="24"/>
                <w:lang w:bidi="fa-IR"/>
              </w:rPr>
            </w:pPr>
            <w:r>
              <w:rPr>
                <w:rFonts w:hint="cs"/>
                <w:szCs w:val="24"/>
                <w:rtl/>
                <w:lang w:bidi="fa-IR"/>
              </w:rPr>
              <w:t>8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9BD202E" w14:textId="77777777" w:rsidR="000C42EA" w:rsidRDefault="000C42EA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ShebaNumber</w:t>
            </w:r>
            <w:proofErr w:type="spellEnd"/>
          </w:p>
        </w:tc>
        <w:tc>
          <w:tcPr>
            <w:tcW w:w="1506" w:type="dxa"/>
            <w:shd w:val="clear" w:color="auto" w:fill="auto"/>
            <w:vAlign w:val="center"/>
          </w:tcPr>
          <w:p w14:paraId="57885EC6" w14:textId="77777777" w:rsidR="000C42EA" w:rsidRDefault="000C42E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شبا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5A8B882" w14:textId="77777777" w:rsidR="000C42EA" w:rsidRDefault="000C42E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54BB2040" w14:textId="77777777" w:rsidR="000C42EA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26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9D12CF7" w14:textId="77777777" w:rsidR="000C42EA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8B6C0EB" w14:textId="77777777" w:rsidR="000C42EA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7613D242" w14:textId="77777777" w:rsidR="000C42EA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7176147A" w14:textId="77777777" w:rsidR="000C42EA" w:rsidRPr="0031579B" w:rsidRDefault="0073495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59FC78BE" w14:textId="77777777" w:rsidR="000C42EA" w:rsidRPr="0031579B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45B0E492" w14:textId="77777777" w:rsidR="000C42EA" w:rsidRPr="0031579B" w:rsidRDefault="000C42E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878" w:type="dxa"/>
            <w:shd w:val="clear" w:color="auto" w:fill="auto"/>
            <w:vAlign w:val="center"/>
          </w:tcPr>
          <w:p w14:paraId="2E3D7CD2" w14:textId="77777777" w:rsidR="000C42EA" w:rsidRPr="0031579B" w:rsidRDefault="008C19DF" w:rsidP="00861ABC">
            <w:pPr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به تنهايي کليد است</w:t>
            </w:r>
          </w:p>
        </w:tc>
      </w:tr>
    </w:tbl>
    <w:p w14:paraId="453B28E2" w14:textId="77777777" w:rsidR="00DE213E" w:rsidRDefault="00DE213E" w:rsidP="00DE213E">
      <w:pPr>
        <w:rPr>
          <w:rtl/>
          <w:lang w:bidi="fa-IR"/>
        </w:rPr>
      </w:pPr>
    </w:p>
    <w:p w14:paraId="099C4D22" w14:textId="77777777" w:rsidR="007F79BA" w:rsidRDefault="007F79BA" w:rsidP="00DE213E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2"/>
        <w:gridCol w:w="2355"/>
        <w:gridCol w:w="2219"/>
        <w:gridCol w:w="3436"/>
      </w:tblGrid>
      <w:tr w:rsidR="007F79BA" w:rsidRPr="00580529" w14:paraId="6F1422A6" w14:textId="77777777" w:rsidTr="00861ABC">
        <w:trPr>
          <w:trHeight w:val="317"/>
          <w:jc w:val="center"/>
        </w:trPr>
        <w:tc>
          <w:tcPr>
            <w:tcW w:w="4942" w:type="dxa"/>
            <w:shd w:val="clear" w:color="auto" w:fill="F2F2F2"/>
            <w:vAlign w:val="center"/>
          </w:tcPr>
          <w:p w14:paraId="4C47BB76" w14:textId="77777777" w:rsidR="007F79BA" w:rsidRPr="00580529" w:rsidRDefault="007F79BA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55" w:type="dxa"/>
            <w:shd w:val="clear" w:color="auto" w:fill="F2F2F2"/>
            <w:vAlign w:val="center"/>
          </w:tcPr>
          <w:p w14:paraId="76EF7ADA" w14:textId="77777777" w:rsidR="007F79BA" w:rsidRPr="00580529" w:rsidRDefault="007F79BA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219" w:type="dxa"/>
            <w:shd w:val="clear" w:color="auto" w:fill="F2F2F2"/>
            <w:vAlign w:val="center"/>
          </w:tcPr>
          <w:p w14:paraId="5C48E6FE" w14:textId="77777777" w:rsidR="007F79BA" w:rsidRPr="00580529" w:rsidRDefault="007F79BA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36" w:type="dxa"/>
            <w:shd w:val="clear" w:color="auto" w:fill="F2F2F2"/>
            <w:vAlign w:val="center"/>
          </w:tcPr>
          <w:p w14:paraId="73D28A64" w14:textId="77777777" w:rsidR="007F79BA" w:rsidRPr="00580529" w:rsidRDefault="007F79BA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7F79BA" w:rsidRPr="00D87008" w14:paraId="4EA4E199" w14:textId="77777777" w:rsidTr="00861ABC">
        <w:trPr>
          <w:jc w:val="center"/>
        </w:trPr>
        <w:tc>
          <w:tcPr>
            <w:tcW w:w="4942" w:type="dxa"/>
            <w:vAlign w:val="center"/>
          </w:tcPr>
          <w:p w14:paraId="7282321D" w14:textId="77777777" w:rsidR="007F79BA" w:rsidRPr="00D87008" w:rsidRDefault="007F79BA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</w:t>
            </w:r>
            <w:r w:rsidR="00374F24">
              <w:rPr>
                <w:lang w:bidi="fa-IR"/>
              </w:rPr>
              <w:t>NeedyAccounts</w:t>
            </w:r>
            <w:proofErr w:type="spellEnd"/>
          </w:p>
        </w:tc>
        <w:tc>
          <w:tcPr>
            <w:tcW w:w="2355" w:type="dxa"/>
            <w:vAlign w:val="center"/>
          </w:tcPr>
          <w:p w14:paraId="07C96D76" w14:textId="77777777" w:rsidR="007F79BA" w:rsidRPr="00D87008" w:rsidRDefault="007F79BA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NeedyId</w:t>
            </w:r>
            <w:proofErr w:type="spellEnd"/>
          </w:p>
        </w:tc>
        <w:tc>
          <w:tcPr>
            <w:tcW w:w="2219" w:type="dxa"/>
            <w:vAlign w:val="center"/>
          </w:tcPr>
          <w:p w14:paraId="55790322" w14:textId="77777777" w:rsidR="007F79BA" w:rsidRPr="00D87008" w:rsidRDefault="007F79BA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lang w:bidi="fa-IR"/>
              </w:rPr>
              <w:t>tblPersonal</w:t>
            </w:r>
            <w:proofErr w:type="spellEnd"/>
          </w:p>
        </w:tc>
        <w:tc>
          <w:tcPr>
            <w:tcW w:w="3436" w:type="dxa"/>
            <w:vAlign w:val="center"/>
          </w:tcPr>
          <w:p w14:paraId="1E7A2331" w14:textId="77777777" w:rsidR="007F79BA" w:rsidRPr="00D87008" w:rsidRDefault="007F79BA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PersonId</w:t>
            </w:r>
            <w:proofErr w:type="spellEnd"/>
          </w:p>
        </w:tc>
      </w:tr>
      <w:tr w:rsidR="007F79BA" w:rsidRPr="00D87008" w14:paraId="74CB33B3" w14:textId="77777777" w:rsidTr="00861ABC">
        <w:trPr>
          <w:jc w:val="center"/>
        </w:trPr>
        <w:tc>
          <w:tcPr>
            <w:tcW w:w="4942" w:type="dxa"/>
            <w:vAlign w:val="center"/>
          </w:tcPr>
          <w:p w14:paraId="266F7969" w14:textId="77777777" w:rsidR="007F79BA" w:rsidRDefault="007F79BA" w:rsidP="00374F24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</w:t>
            </w:r>
            <w:r w:rsidR="00374F24">
              <w:rPr>
                <w:lang w:bidi="fa-IR"/>
              </w:rPr>
              <w:t>NeedyAccounts</w:t>
            </w:r>
            <w:r w:rsidR="00374F24">
              <w:rPr>
                <w:rFonts w:cs="Times New Roman"/>
                <w:szCs w:val="24"/>
                <w:lang w:bidi="fa-IR"/>
              </w:rPr>
              <w:t>Bank</w:t>
            </w:r>
            <w:proofErr w:type="spellEnd"/>
          </w:p>
        </w:tc>
        <w:tc>
          <w:tcPr>
            <w:tcW w:w="2355" w:type="dxa"/>
            <w:vAlign w:val="center"/>
          </w:tcPr>
          <w:p w14:paraId="1D9167EB" w14:textId="77777777" w:rsidR="007F79BA" w:rsidRDefault="00374F24" w:rsidP="00861ABC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BankId</w:t>
            </w:r>
            <w:proofErr w:type="spellEnd"/>
          </w:p>
        </w:tc>
        <w:tc>
          <w:tcPr>
            <w:tcW w:w="2219" w:type="dxa"/>
            <w:vAlign w:val="center"/>
          </w:tcPr>
          <w:p w14:paraId="6E4C73BE" w14:textId="77777777" w:rsidR="007F79BA" w:rsidRDefault="007F79BA" w:rsidP="00861ABC">
            <w:pPr>
              <w:bidi w:val="0"/>
              <w:ind w:left="-64"/>
              <w:jc w:val="center"/>
              <w:rPr>
                <w:lang w:bidi="fa-IR"/>
              </w:rPr>
            </w:pPr>
            <w:proofErr w:type="spellStart"/>
            <w:r>
              <w:rPr>
                <w:lang w:bidi="fa-IR"/>
              </w:rPr>
              <w:t>tblCommonBaseData</w:t>
            </w:r>
            <w:proofErr w:type="spellEnd"/>
          </w:p>
        </w:tc>
        <w:tc>
          <w:tcPr>
            <w:tcW w:w="3436" w:type="dxa"/>
            <w:vAlign w:val="center"/>
          </w:tcPr>
          <w:p w14:paraId="060123E8" w14:textId="77777777" w:rsidR="007F79BA" w:rsidRDefault="007F79BA" w:rsidP="00861ABC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CommonBaseDataId</w:t>
            </w:r>
            <w:proofErr w:type="spellEnd"/>
          </w:p>
        </w:tc>
      </w:tr>
    </w:tbl>
    <w:p w14:paraId="328B519D" w14:textId="77777777" w:rsidR="007F79BA" w:rsidRPr="00DE213E" w:rsidRDefault="007F79BA" w:rsidP="00DE213E">
      <w:pPr>
        <w:rPr>
          <w:lang w:bidi="fa-IR"/>
        </w:rPr>
      </w:pPr>
    </w:p>
    <w:p w14:paraId="25C6C9FB" w14:textId="77777777" w:rsidR="00374B01" w:rsidRDefault="00374B01" w:rsidP="00374B01">
      <w:pPr>
        <w:pStyle w:val="Heading2"/>
        <w:rPr>
          <w:lang w:bidi="fa-IR"/>
        </w:rPr>
      </w:pPr>
      <w:bookmarkStart w:id="15" w:name="_Toc65932964"/>
      <w:r>
        <w:rPr>
          <w:rFonts w:hint="cs"/>
          <w:rtl/>
          <w:lang w:bidi="fa-IR"/>
        </w:rPr>
        <w:t xml:space="preserve">جدول طرح ها </w:t>
      </w:r>
      <w:proofErr w:type="spellStart"/>
      <w:r w:rsidRPr="00300CD0">
        <w:rPr>
          <w:color w:val="000000" w:themeColor="text1"/>
          <w:lang w:bidi="fa-IR"/>
        </w:rPr>
        <w:t>tblPlans</w:t>
      </w:r>
      <w:bookmarkEnd w:id="15"/>
      <w:proofErr w:type="spellEnd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93"/>
        <w:gridCol w:w="1560"/>
        <w:gridCol w:w="1056"/>
        <w:gridCol w:w="666"/>
        <w:gridCol w:w="724"/>
        <w:gridCol w:w="903"/>
        <w:gridCol w:w="895"/>
        <w:gridCol w:w="990"/>
        <w:gridCol w:w="736"/>
        <w:gridCol w:w="1272"/>
        <w:gridCol w:w="2988"/>
      </w:tblGrid>
      <w:tr w:rsidR="009C36C0" w:rsidRPr="00864C51" w14:paraId="58BD0F6F" w14:textId="77777777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563F62C5" w14:textId="77777777" w:rsidR="009C36C0" w:rsidRPr="000D0112" w:rsidRDefault="009C36C0" w:rsidP="00832D39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 w:rsidR="00832D39">
              <w:rPr>
                <w:rFonts w:hint="cs"/>
                <w:b/>
                <w:bCs/>
                <w:szCs w:val="24"/>
                <w:rtl/>
                <w:lang w:bidi="fa-IR"/>
              </w:rPr>
              <w:t>دراين جدول اطلاعات طرح هاي خيريه ذخيره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DF0844" w:rsidRPr="00864C51" w14:paraId="12822DB7" w14:textId="77777777" w:rsidTr="00861ABC">
        <w:trPr>
          <w:trHeight w:val="1171"/>
          <w:jc w:val="center"/>
        </w:trPr>
        <w:tc>
          <w:tcPr>
            <w:tcW w:w="635" w:type="dxa"/>
            <w:shd w:val="clear" w:color="auto" w:fill="auto"/>
          </w:tcPr>
          <w:p w14:paraId="6805F66E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lastRenderedPageBreak/>
              <w:t>رديف</w:t>
            </w:r>
          </w:p>
        </w:tc>
        <w:tc>
          <w:tcPr>
            <w:tcW w:w="2269" w:type="dxa"/>
            <w:shd w:val="clear" w:color="auto" w:fill="auto"/>
          </w:tcPr>
          <w:p w14:paraId="47CBC363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743" w:type="dxa"/>
            <w:shd w:val="clear" w:color="auto" w:fill="auto"/>
          </w:tcPr>
          <w:p w14:paraId="6F13763E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58AC1B16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14:paraId="5D9810DA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615" w:type="dxa"/>
            <w:shd w:val="clear" w:color="auto" w:fill="auto"/>
          </w:tcPr>
          <w:p w14:paraId="2DCB70AF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756" w:type="dxa"/>
            <w:shd w:val="clear" w:color="auto" w:fill="auto"/>
          </w:tcPr>
          <w:p w14:paraId="70AEBC38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797" w:type="dxa"/>
            <w:shd w:val="clear" w:color="auto" w:fill="auto"/>
          </w:tcPr>
          <w:p w14:paraId="7A779797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824" w:type="dxa"/>
            <w:shd w:val="clear" w:color="auto" w:fill="auto"/>
          </w:tcPr>
          <w:p w14:paraId="58FF87BF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14" w:type="dxa"/>
            <w:shd w:val="clear" w:color="auto" w:fill="auto"/>
          </w:tcPr>
          <w:p w14:paraId="5E078905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046" w:type="dxa"/>
            <w:shd w:val="clear" w:color="auto" w:fill="auto"/>
          </w:tcPr>
          <w:p w14:paraId="62206E77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509" w:type="dxa"/>
            <w:shd w:val="clear" w:color="auto" w:fill="auto"/>
          </w:tcPr>
          <w:p w14:paraId="113AA96B" w14:textId="77777777" w:rsidR="009C36C0" w:rsidRPr="000D0112" w:rsidRDefault="009C36C0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F0844" w:rsidRPr="002253DD" w14:paraId="713E24CE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27206FAB" w14:textId="77777777" w:rsidR="009C36C0" w:rsidRPr="0031579B" w:rsidRDefault="00DF0844" w:rsidP="00861ABC">
            <w:pPr>
              <w:pStyle w:val="ListParagraph"/>
              <w:ind w:left="0"/>
              <w:jc w:val="center"/>
              <w:rPr>
                <w:szCs w:val="24"/>
                <w:rtl/>
                <w:lang w:bidi="fa-IR"/>
              </w:rPr>
            </w:pPr>
            <w:r>
              <w:rPr>
                <w:rFonts w:hint="cs"/>
                <w:szCs w:val="24"/>
                <w:rtl/>
                <w:lang w:bidi="fa-IR"/>
              </w:rPr>
              <w:t>1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268B0B7" w14:textId="77777777" w:rsidR="009C36C0" w:rsidRPr="0031579B" w:rsidRDefault="00DF0844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PlanId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25501BCC" w14:textId="77777777" w:rsidR="009C36C0" w:rsidRPr="0031579B" w:rsidRDefault="00DF0844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طرح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D47273F" w14:textId="77777777" w:rsidR="009C36C0" w:rsidRPr="0031579B" w:rsidRDefault="00DF084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DB94FF5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493D736C" w14:textId="77777777" w:rsidR="009C36C0" w:rsidRPr="0031579B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56" w:type="dxa"/>
            <w:shd w:val="clear" w:color="auto" w:fill="auto"/>
            <w:vAlign w:val="center"/>
          </w:tcPr>
          <w:p w14:paraId="5581D52B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70DBB1C7" w14:textId="77777777" w:rsidR="009C36C0" w:rsidRPr="0031579B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740135C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03371D6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40A2E82C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44B1BA20" w14:textId="77777777" w:rsidR="009C36C0" w:rsidRPr="0031579B" w:rsidRDefault="009C36C0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F0844" w:rsidRPr="002253DD" w14:paraId="796000D5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7816E21A" w14:textId="77777777" w:rsidR="009C36C0" w:rsidRPr="0031579B" w:rsidRDefault="00DF0844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0ECF59C" w14:textId="77777777" w:rsidR="009C36C0" w:rsidRPr="0031579B" w:rsidRDefault="00DF0844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PlanName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3D972662" w14:textId="77777777" w:rsidR="009C36C0" w:rsidRPr="0031579B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طرح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AA846BB" w14:textId="77777777" w:rsidR="009C36C0" w:rsidRDefault="00DF0844" w:rsidP="00861ABC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54AE5890" w14:textId="77777777" w:rsidR="009C36C0" w:rsidRPr="0031579B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1000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3F8863FB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6E705B96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7768DAA" w14:textId="77777777" w:rsidR="009C36C0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4A259C7B" w14:textId="77777777" w:rsidR="009C36C0" w:rsidRPr="0031579B" w:rsidRDefault="00FA53E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14:paraId="1FF0FFD7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7B9396D2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680DED93" w14:textId="77777777" w:rsidR="009C36C0" w:rsidRPr="0031579B" w:rsidRDefault="00E1408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هاي</w:t>
            </w:r>
            <w:r w:rsidR="008A4307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4 و 5 کليد ترکيبي يکتا را ايجاد مي کند</w:t>
            </w:r>
          </w:p>
        </w:tc>
      </w:tr>
      <w:tr w:rsidR="00DF0844" w:rsidRPr="002253DD" w14:paraId="27076268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730CE2D0" w14:textId="77777777" w:rsidR="009C36C0" w:rsidRDefault="00DF0844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50663415" w14:textId="77777777" w:rsidR="009C36C0" w:rsidRDefault="00DF0844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Description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7BE8E078" w14:textId="77777777" w:rsidR="009C36C0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توضيحات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FF84971" w14:textId="77777777" w:rsidR="009C36C0" w:rsidRDefault="00DF084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text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6326329D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4B70A493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3B6678B0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530D73F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1DBE6787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2C965F24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1FCCAB4B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09D40D1A" w14:textId="77777777" w:rsidR="009C36C0" w:rsidRPr="0031579B" w:rsidRDefault="009C36C0" w:rsidP="00861ABC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F0844" w:rsidRPr="002253DD" w14:paraId="68B6EA72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6156FFF4" w14:textId="77777777" w:rsidR="009C36C0" w:rsidRDefault="00DF0844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61A61B1D" w14:textId="77777777" w:rsidR="009C36C0" w:rsidRDefault="00DF0844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PlanNature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3C6B21D2" w14:textId="77777777" w:rsidR="009C36C0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ماهيت طرح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74FD398C" w14:textId="77777777" w:rsidR="009C36C0" w:rsidRDefault="00DF0844" w:rsidP="00861ABC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boolean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31959BE8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538AEA6C" w14:textId="77777777" w:rsidR="009C36C0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13501498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0232B927" w14:textId="77777777" w:rsidR="009C36C0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6EF5CDE7" w14:textId="77777777" w:rsidR="009C36C0" w:rsidRDefault="00FA53E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14:paraId="66E914B9" w14:textId="77777777" w:rsidR="009C36C0" w:rsidRPr="0031579B" w:rsidRDefault="00DF084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true</w:t>
            </w:r>
          </w:p>
        </w:tc>
        <w:tc>
          <w:tcPr>
            <w:tcW w:w="1046" w:type="dxa"/>
            <w:shd w:val="clear" w:color="auto" w:fill="auto"/>
            <w:vAlign w:val="center"/>
          </w:tcPr>
          <w:p w14:paraId="16CCED14" w14:textId="77777777" w:rsidR="009C36C0" w:rsidRPr="0031579B" w:rsidRDefault="009C36C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4EAFD302" w14:textId="77777777" w:rsidR="009C36C0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کمک نقدي</w:t>
            </w:r>
          </w:p>
          <w:p w14:paraId="4A3EDD26" w14:textId="77777777" w:rsidR="00DF0844" w:rsidRPr="0031579B" w:rsidRDefault="00DF084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کمک غيرنقدي</w:t>
            </w:r>
          </w:p>
        </w:tc>
      </w:tr>
      <w:tr w:rsidR="00C351D7" w:rsidRPr="002253DD" w14:paraId="0F75F6B7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4C4D09FB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4284B19C" w14:textId="77777777" w:rsidR="00C351D7" w:rsidRDefault="00C351D7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ParentPlanId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779E75D3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پدر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151B1CC9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C2C0BAF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50C9090C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B6CEE58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2D008FC5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09983E54" w14:textId="77777777" w:rsidR="00C351D7" w:rsidRDefault="00FA53E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14:paraId="309BD41D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65252DD5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E5C214A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351D7" w:rsidRPr="002253DD" w14:paraId="4486D0B2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3B86945C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34F66B02" w14:textId="77777777" w:rsidR="00C351D7" w:rsidRDefault="00C351D7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icon</w:t>
            </w:r>
          </w:p>
        </w:tc>
        <w:tc>
          <w:tcPr>
            <w:tcW w:w="1743" w:type="dxa"/>
            <w:shd w:val="clear" w:color="auto" w:fill="auto"/>
            <w:vAlign w:val="center"/>
          </w:tcPr>
          <w:p w14:paraId="6C74008B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آيکن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945C603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blob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4CA421F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1E5781B8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1E183D3F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22F265B7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4834F06D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1F8625C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20E23851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21974D8D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351D7" w:rsidRPr="002253DD" w14:paraId="74E1676E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03011888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7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5C16C10B" w14:textId="77777777" w:rsidR="00C351D7" w:rsidRDefault="008C1DAD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Fd</w:t>
            </w:r>
            <w:r w:rsidR="00C351D7">
              <w:rPr>
                <w:color w:val="000000"/>
                <w:szCs w:val="24"/>
                <w:lang w:bidi="fa-IR"/>
              </w:rPr>
              <w:t>ate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6FF8A035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مدت شروع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0270099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634EC46C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5FD25114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227D510C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3C9AF899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203FEB1D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F2B6FBB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506A3B9D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67DD858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351D7" w:rsidRPr="002253DD" w14:paraId="3FDD3DF3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0649E166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8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5B58B209" w14:textId="77777777" w:rsidR="00C351D7" w:rsidRDefault="008C1DAD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Td</w:t>
            </w:r>
            <w:r w:rsidR="00C351D7">
              <w:rPr>
                <w:color w:val="000000"/>
                <w:szCs w:val="24"/>
                <w:lang w:bidi="fa-IR"/>
              </w:rPr>
              <w:t>ate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74B2F502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مدت پايان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106E4398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123C70D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04983DB4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5F83DF28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114E748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79F9A89E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79C6B213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56AA8CB2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67E46400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351D7" w:rsidRPr="002253DD" w14:paraId="743C8E25" w14:textId="77777777" w:rsidTr="00861ABC">
        <w:trPr>
          <w:jc w:val="center"/>
        </w:trPr>
        <w:tc>
          <w:tcPr>
            <w:tcW w:w="635" w:type="dxa"/>
            <w:shd w:val="clear" w:color="auto" w:fill="auto"/>
          </w:tcPr>
          <w:p w14:paraId="259E66F9" w14:textId="77777777" w:rsidR="00C351D7" w:rsidRDefault="008A4307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9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48E1342D" w14:textId="77777777" w:rsidR="00C351D7" w:rsidRDefault="00C351D7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neededLogin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029B7466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 به لاگين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0CD1C90" w14:textId="77777777" w:rsidR="00C351D7" w:rsidRDefault="00C351D7" w:rsidP="00861ABC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boolean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77CD79EE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20CBAA75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056FBE2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409DB7A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6935B102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BD483D3" w14:textId="77777777" w:rsidR="00C351D7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false</w:t>
            </w:r>
          </w:p>
        </w:tc>
        <w:tc>
          <w:tcPr>
            <w:tcW w:w="1046" w:type="dxa"/>
            <w:shd w:val="clear" w:color="auto" w:fill="auto"/>
            <w:vAlign w:val="center"/>
          </w:tcPr>
          <w:p w14:paraId="32D21749" w14:textId="77777777" w:rsidR="00C351D7" w:rsidRPr="0031579B" w:rsidRDefault="00C351D7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40D418FF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نياز به لاگين ندارد</w:t>
            </w:r>
          </w:p>
          <w:p w14:paraId="23CFC16F" w14:textId="77777777" w:rsidR="00C351D7" w:rsidRDefault="00C351D7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نياز به لاگين دارد</w:t>
            </w:r>
          </w:p>
        </w:tc>
      </w:tr>
    </w:tbl>
    <w:p w14:paraId="522624F1" w14:textId="77777777" w:rsidR="00E95021" w:rsidRDefault="00E95021" w:rsidP="00E95021">
      <w:pPr>
        <w:rPr>
          <w:rtl/>
          <w:lang w:bidi="fa-IR"/>
        </w:rPr>
      </w:pPr>
    </w:p>
    <w:p w14:paraId="1C640300" w14:textId="77777777" w:rsidR="00E84669" w:rsidRDefault="00E84669" w:rsidP="00E95021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1"/>
        <w:gridCol w:w="2367"/>
        <w:gridCol w:w="2147"/>
        <w:gridCol w:w="3457"/>
      </w:tblGrid>
      <w:tr w:rsidR="00E84669" w:rsidRPr="00580529" w14:paraId="1392AB10" w14:textId="77777777" w:rsidTr="00861ABC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43D3DB7C" w14:textId="77777777" w:rsidR="00E84669" w:rsidRPr="00580529" w:rsidRDefault="00E84669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3197FEA3" w14:textId="77777777" w:rsidR="00E84669" w:rsidRPr="00580529" w:rsidRDefault="00E8466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2F107DD8" w14:textId="77777777" w:rsidR="00E84669" w:rsidRPr="00580529" w:rsidRDefault="00E8466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26B89E03" w14:textId="77777777" w:rsidR="00E84669" w:rsidRPr="00580529" w:rsidRDefault="00E8466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E84669" w:rsidRPr="00D87008" w14:paraId="1167D20A" w14:textId="77777777" w:rsidTr="00861ABC">
        <w:trPr>
          <w:jc w:val="center"/>
        </w:trPr>
        <w:tc>
          <w:tcPr>
            <w:tcW w:w="4981" w:type="dxa"/>
            <w:vAlign w:val="center"/>
          </w:tcPr>
          <w:p w14:paraId="7CB953B5" w14:textId="77777777" w:rsidR="00E84669" w:rsidRPr="00D87008" w:rsidRDefault="00E84669" w:rsidP="00E84669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fk_Plans</w:t>
            </w:r>
            <w:proofErr w:type="spellEnd"/>
          </w:p>
        </w:tc>
        <w:tc>
          <w:tcPr>
            <w:tcW w:w="2367" w:type="dxa"/>
            <w:vAlign w:val="center"/>
          </w:tcPr>
          <w:p w14:paraId="6CCD5138" w14:textId="77777777" w:rsidR="00E84669" w:rsidRPr="00D87008" w:rsidRDefault="00E84669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ParentPlanId</w:t>
            </w:r>
            <w:proofErr w:type="spellEnd"/>
          </w:p>
        </w:tc>
        <w:tc>
          <w:tcPr>
            <w:tcW w:w="2147" w:type="dxa"/>
            <w:vAlign w:val="center"/>
          </w:tcPr>
          <w:p w14:paraId="1BB1C4F6" w14:textId="77777777" w:rsidR="00E84669" w:rsidRPr="00D87008" w:rsidRDefault="00E84669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lang w:bidi="fa-IR"/>
              </w:rPr>
              <w:t>tblPlans</w:t>
            </w:r>
            <w:proofErr w:type="spellEnd"/>
          </w:p>
        </w:tc>
        <w:tc>
          <w:tcPr>
            <w:tcW w:w="3457" w:type="dxa"/>
            <w:vAlign w:val="center"/>
          </w:tcPr>
          <w:p w14:paraId="0DDDCF56" w14:textId="77777777" w:rsidR="00E84669" w:rsidRPr="00D87008" w:rsidRDefault="00E84669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PlanId</w:t>
            </w:r>
            <w:proofErr w:type="spellEnd"/>
          </w:p>
        </w:tc>
      </w:tr>
    </w:tbl>
    <w:p w14:paraId="56F17B29" w14:textId="77777777" w:rsidR="00E84669" w:rsidRPr="00E95021" w:rsidRDefault="00E84669" w:rsidP="00E95021">
      <w:pPr>
        <w:rPr>
          <w:lang w:bidi="fa-IR"/>
        </w:rPr>
      </w:pPr>
    </w:p>
    <w:p w14:paraId="090EB036" w14:textId="77777777" w:rsidR="009A5326" w:rsidRDefault="009A5326" w:rsidP="006D5AB0">
      <w:pPr>
        <w:pStyle w:val="Heading2"/>
      </w:pPr>
      <w:bookmarkStart w:id="16" w:name="_Toc65932965"/>
      <w:r>
        <w:rPr>
          <w:rFonts w:hint="cs"/>
          <w:rtl/>
        </w:rPr>
        <w:t>جدول تخصيص نيازمند به طرح</w:t>
      </w:r>
      <w:r w:rsidR="00AE4D31">
        <w:rPr>
          <w:rFonts w:hint="cs"/>
          <w:rtl/>
        </w:rPr>
        <w:t xml:space="preserve"> </w:t>
      </w:r>
      <w:proofErr w:type="spellStart"/>
      <w:r w:rsidR="00AE4D31">
        <w:t>tblAssignNeedyToPlans</w:t>
      </w:r>
      <w:bookmarkEnd w:id="16"/>
      <w:proofErr w:type="spellEnd"/>
      <w:r w:rsidR="00DF51BC"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136"/>
        <w:gridCol w:w="1560"/>
        <w:gridCol w:w="977"/>
        <w:gridCol w:w="663"/>
        <w:gridCol w:w="724"/>
        <w:gridCol w:w="903"/>
        <w:gridCol w:w="895"/>
        <w:gridCol w:w="990"/>
        <w:gridCol w:w="736"/>
        <w:gridCol w:w="1272"/>
        <w:gridCol w:w="3027"/>
      </w:tblGrid>
      <w:tr w:rsidR="00533996" w:rsidRPr="00864C51" w14:paraId="4AF667E0" w14:textId="77777777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138AB2B4" w14:textId="77777777" w:rsidR="00533996" w:rsidRPr="000D0112" w:rsidRDefault="00533996" w:rsidP="00D00563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به </w:t>
            </w:r>
            <w:r w:rsidR="00D00563">
              <w:rPr>
                <w:rFonts w:hint="cs"/>
                <w:b/>
                <w:bCs/>
                <w:szCs w:val="24"/>
                <w:rtl/>
                <w:lang w:bidi="fa-IR"/>
              </w:rPr>
              <w:t>طرح هاي خيريه نيازمندان تخصيص مي يابند.</w:t>
            </w:r>
          </w:p>
        </w:tc>
      </w:tr>
      <w:tr w:rsidR="00533996" w:rsidRPr="00864C51" w14:paraId="54F165B9" w14:textId="77777777" w:rsidTr="00861AB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69FBD6F6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lastRenderedPageBreak/>
              <w:t>رديف</w:t>
            </w:r>
          </w:p>
        </w:tc>
        <w:tc>
          <w:tcPr>
            <w:tcW w:w="2054" w:type="dxa"/>
            <w:shd w:val="clear" w:color="auto" w:fill="auto"/>
          </w:tcPr>
          <w:p w14:paraId="7D728C5B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14:paraId="2E7F7BF7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14:paraId="6BC384C6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14:paraId="46C99C29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3F78B107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142C351C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7EFE254C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76E9C24D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00D0012F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46CA0944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14:paraId="4FD26173" w14:textId="77777777" w:rsidR="00533996" w:rsidRPr="000D0112" w:rsidRDefault="00533996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533996" w:rsidRPr="002253DD" w14:paraId="54E69940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4BD84817" w14:textId="77777777" w:rsidR="00533996" w:rsidRPr="0031579B" w:rsidRDefault="00533996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43528B0C" w14:textId="77777777" w:rsidR="00533996" w:rsidRPr="0031579B" w:rsidRDefault="0056422B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AssignNeedyPlanId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50AD2C64" w14:textId="77777777" w:rsidR="00533996" w:rsidRPr="0031579B" w:rsidRDefault="0056422B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تخصيص نيازمند به 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E8CDAC9" w14:textId="77777777" w:rsidR="00533996" w:rsidRPr="0031579B" w:rsidRDefault="0056422B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1CB21E6C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7845E10F" w14:textId="77777777" w:rsidR="00533996" w:rsidRPr="0031579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2BD7F5C2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16FBF051" w14:textId="77777777" w:rsidR="00533996" w:rsidRPr="0031579B" w:rsidRDefault="000C188F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A3F08EC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3F463A19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42FAE4C" w14:textId="77777777" w:rsidR="00533996" w:rsidRPr="0031579B" w:rsidRDefault="0053399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343E4B96" w14:textId="77777777" w:rsidR="00533996" w:rsidRPr="0031579B" w:rsidRDefault="00533996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56422B" w:rsidRPr="002253DD" w14:paraId="0BBD81A3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2D920B56" w14:textId="77777777" w:rsidR="0056422B" w:rsidRPr="0031579B" w:rsidRDefault="0056422B" w:rsidP="0056422B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56C9A8F9" w14:textId="77777777" w:rsidR="0056422B" w:rsidRPr="0031579B" w:rsidRDefault="0056422B" w:rsidP="0056422B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NeedyId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11644448" w14:textId="77777777" w:rsidR="0056422B" w:rsidRPr="0031579B" w:rsidRDefault="0056422B" w:rsidP="0056422B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نيازمند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E9C403E" w14:textId="77777777" w:rsidR="0056422B" w:rsidRPr="0031579B" w:rsidRDefault="0056422B" w:rsidP="0056422B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5B596C4E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109CC7C0" w14:textId="77777777" w:rsidR="0056422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69A7DB4D" w14:textId="77777777" w:rsidR="0056422B" w:rsidRPr="0031579B" w:rsidRDefault="001C374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67950EE8" w14:textId="77777777" w:rsidR="0056422B" w:rsidRDefault="001C374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C69D6BC" w14:textId="77777777" w:rsidR="0056422B" w:rsidRPr="0031579B" w:rsidRDefault="0081391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635FDF2F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7001F5B3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163BB5E3" w14:textId="77777777" w:rsidR="0056422B" w:rsidRPr="0031579B" w:rsidRDefault="003F45D2" w:rsidP="0056422B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3 کليد ترکيبي يکتا مي باشد</w:t>
            </w:r>
          </w:p>
        </w:tc>
      </w:tr>
      <w:tr w:rsidR="0056422B" w:rsidRPr="002253DD" w14:paraId="1D76147E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0022F83A" w14:textId="77777777" w:rsidR="0056422B" w:rsidRDefault="0056422B" w:rsidP="0056422B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58996A6A" w14:textId="77777777" w:rsidR="0056422B" w:rsidRPr="0031579B" w:rsidRDefault="0056422B" w:rsidP="0056422B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PlanId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109437D5" w14:textId="77777777" w:rsidR="0056422B" w:rsidRPr="0031579B" w:rsidRDefault="001C374A" w:rsidP="0056422B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212EA7A5" w14:textId="77777777" w:rsidR="0056422B" w:rsidRDefault="001C374A" w:rsidP="0056422B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15E22070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1F0324B5" w14:textId="77777777" w:rsidR="0056422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56A3FA2F" w14:textId="77777777" w:rsidR="0056422B" w:rsidRDefault="001C374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6BC1D362" w14:textId="77777777" w:rsidR="0056422B" w:rsidRDefault="001C374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5D74F8A" w14:textId="77777777" w:rsidR="0056422B" w:rsidRDefault="0081391A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30131B34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8076AF6" w14:textId="77777777" w:rsidR="0056422B" w:rsidRPr="0031579B" w:rsidRDefault="0056422B" w:rsidP="0056422B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7F9F4DBC" w14:textId="77777777" w:rsidR="0056422B" w:rsidRPr="0031579B" w:rsidRDefault="0056422B" w:rsidP="0056422B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56422B" w:rsidRPr="002253DD" w14:paraId="4835F79D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55FCEE87" w14:textId="77777777" w:rsidR="0056422B" w:rsidRDefault="0019413B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63579931" w14:textId="77777777" w:rsidR="0056422B" w:rsidRDefault="0081391A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Fdate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329CD913" w14:textId="77777777" w:rsidR="0056422B" w:rsidRDefault="0081391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از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6407370" w14:textId="77777777" w:rsidR="0056422B" w:rsidRDefault="0081391A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319958BE" w14:textId="77777777" w:rsidR="0056422B" w:rsidRPr="0031579B" w:rsidRDefault="0081391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62EE4EAF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6B4D6B5C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141C95D2" w14:textId="77777777" w:rsidR="0056422B" w:rsidRDefault="0019413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7AC5442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9293FF2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E86E3D4" w14:textId="77777777" w:rsidR="0056422B" w:rsidRPr="0031579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77DF2FB4" w14:textId="77777777" w:rsidR="0056422B" w:rsidRDefault="0056422B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56422B" w:rsidRPr="002253DD" w14:paraId="41A09CDB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5969192D" w14:textId="77777777" w:rsidR="0056422B" w:rsidRDefault="0019413B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2FF7B6B4" w14:textId="77777777" w:rsidR="0056422B" w:rsidRDefault="0081391A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Tdate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4D28EBAF" w14:textId="77777777" w:rsidR="0056422B" w:rsidRDefault="0081391A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5E67FAD" w14:textId="77777777" w:rsidR="0056422B" w:rsidRDefault="0081391A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66BCE749" w14:textId="77777777" w:rsidR="0056422B" w:rsidRPr="0031579B" w:rsidRDefault="0081391A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801DABF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7A31BB8F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60F5459F" w14:textId="77777777" w:rsidR="0056422B" w:rsidRDefault="0019413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C7CDB86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1CFE79B3" w14:textId="77777777" w:rsidR="0056422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698F8F95" w14:textId="77777777" w:rsidR="0056422B" w:rsidRPr="0031579B" w:rsidRDefault="0056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438432E0" w14:textId="77777777" w:rsidR="0056422B" w:rsidRDefault="0056422B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</w:tbl>
    <w:p w14:paraId="49AE6376" w14:textId="77777777" w:rsidR="00DF51BC" w:rsidRDefault="00DF51BC" w:rsidP="00DF51BC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1"/>
        <w:gridCol w:w="2367"/>
        <w:gridCol w:w="2147"/>
        <w:gridCol w:w="3457"/>
      </w:tblGrid>
      <w:tr w:rsidR="00533996" w:rsidRPr="00580529" w14:paraId="7198BA3D" w14:textId="77777777" w:rsidTr="00861ABC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422A80E8" w14:textId="77777777" w:rsidR="00533996" w:rsidRPr="00580529" w:rsidRDefault="00533996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73A0125B" w14:textId="77777777" w:rsidR="00533996" w:rsidRPr="00580529" w:rsidRDefault="00533996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5EED113C" w14:textId="77777777" w:rsidR="00533996" w:rsidRPr="00580529" w:rsidRDefault="00533996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47BB2574" w14:textId="77777777" w:rsidR="00533996" w:rsidRPr="00580529" w:rsidRDefault="00533996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A26C1D" w:rsidRPr="00D87008" w14:paraId="065CBFD7" w14:textId="77777777" w:rsidTr="00861ABC">
        <w:trPr>
          <w:jc w:val="center"/>
        </w:trPr>
        <w:tc>
          <w:tcPr>
            <w:tcW w:w="4981" w:type="dxa"/>
            <w:vAlign w:val="center"/>
          </w:tcPr>
          <w:p w14:paraId="0B2DB3F8" w14:textId="77777777" w:rsidR="00A26C1D" w:rsidRPr="00D87008" w:rsidRDefault="00A26C1D" w:rsidP="00A26C1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fk_AssignNeedy</w:t>
            </w:r>
            <w:proofErr w:type="spellEnd"/>
          </w:p>
        </w:tc>
        <w:tc>
          <w:tcPr>
            <w:tcW w:w="2367" w:type="dxa"/>
            <w:vAlign w:val="center"/>
          </w:tcPr>
          <w:p w14:paraId="735DE3AB" w14:textId="77777777" w:rsidR="00A26C1D" w:rsidRPr="00D87008" w:rsidRDefault="00A26C1D" w:rsidP="00A26C1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NeedyId</w:t>
            </w:r>
            <w:proofErr w:type="spellEnd"/>
          </w:p>
        </w:tc>
        <w:tc>
          <w:tcPr>
            <w:tcW w:w="2147" w:type="dxa"/>
            <w:vAlign w:val="center"/>
          </w:tcPr>
          <w:p w14:paraId="73F40843" w14:textId="77777777" w:rsidR="00A26C1D" w:rsidRPr="00D87008" w:rsidRDefault="00A26C1D" w:rsidP="00A26C1D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lang w:bidi="fa-IR"/>
              </w:rPr>
              <w:t>tblPersonal</w:t>
            </w:r>
            <w:proofErr w:type="spellEnd"/>
          </w:p>
        </w:tc>
        <w:tc>
          <w:tcPr>
            <w:tcW w:w="3457" w:type="dxa"/>
            <w:vAlign w:val="center"/>
          </w:tcPr>
          <w:p w14:paraId="73EDD6F7" w14:textId="77777777" w:rsidR="00A26C1D" w:rsidRPr="00D87008" w:rsidRDefault="00A26C1D" w:rsidP="00A26C1D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PersonId</w:t>
            </w:r>
            <w:proofErr w:type="spellEnd"/>
          </w:p>
        </w:tc>
      </w:tr>
      <w:tr w:rsidR="00A26C1D" w:rsidRPr="00D87008" w14:paraId="7A8A8940" w14:textId="77777777" w:rsidTr="00861ABC">
        <w:trPr>
          <w:jc w:val="center"/>
        </w:trPr>
        <w:tc>
          <w:tcPr>
            <w:tcW w:w="4981" w:type="dxa"/>
            <w:vAlign w:val="center"/>
          </w:tcPr>
          <w:p w14:paraId="2F384332" w14:textId="77777777" w:rsidR="00A26C1D" w:rsidRDefault="00A26C1D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fk_AssignNeedyPlan</w:t>
            </w:r>
            <w:proofErr w:type="spellEnd"/>
          </w:p>
        </w:tc>
        <w:tc>
          <w:tcPr>
            <w:tcW w:w="2367" w:type="dxa"/>
            <w:vAlign w:val="center"/>
          </w:tcPr>
          <w:p w14:paraId="1C768F76" w14:textId="77777777" w:rsidR="00A26C1D" w:rsidRDefault="00A26C1D" w:rsidP="00861ABC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PlanId</w:t>
            </w:r>
            <w:proofErr w:type="spellEnd"/>
          </w:p>
        </w:tc>
        <w:tc>
          <w:tcPr>
            <w:tcW w:w="2147" w:type="dxa"/>
            <w:vAlign w:val="center"/>
          </w:tcPr>
          <w:p w14:paraId="0B6A617C" w14:textId="77777777" w:rsidR="00A26C1D" w:rsidRDefault="00A26C1D" w:rsidP="00861ABC">
            <w:pPr>
              <w:bidi w:val="0"/>
              <w:ind w:left="-64"/>
              <w:jc w:val="center"/>
              <w:rPr>
                <w:lang w:bidi="fa-IR"/>
              </w:rPr>
            </w:pPr>
            <w:proofErr w:type="spellStart"/>
            <w:r w:rsidRPr="00300CD0">
              <w:rPr>
                <w:color w:val="000000" w:themeColor="text1"/>
                <w:lang w:bidi="fa-IR"/>
              </w:rPr>
              <w:t>tblPlans</w:t>
            </w:r>
            <w:proofErr w:type="spellEnd"/>
          </w:p>
        </w:tc>
        <w:tc>
          <w:tcPr>
            <w:tcW w:w="3457" w:type="dxa"/>
            <w:vAlign w:val="center"/>
          </w:tcPr>
          <w:p w14:paraId="0B2A8DB1" w14:textId="77777777" w:rsidR="00A26C1D" w:rsidRDefault="00A26C1D" w:rsidP="00861ABC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PlanId</w:t>
            </w:r>
            <w:proofErr w:type="spellEnd"/>
          </w:p>
        </w:tc>
      </w:tr>
    </w:tbl>
    <w:p w14:paraId="2FC0672B" w14:textId="77777777" w:rsidR="00533996" w:rsidRPr="00DF51BC" w:rsidRDefault="00533996" w:rsidP="00DF51BC">
      <w:pPr>
        <w:rPr>
          <w:lang w:bidi="fa-IR"/>
        </w:rPr>
      </w:pPr>
    </w:p>
    <w:p w14:paraId="0342AD79" w14:textId="77777777" w:rsidR="00861ABC" w:rsidRDefault="00861ABC" w:rsidP="00861ABC">
      <w:pPr>
        <w:pStyle w:val="Heading2"/>
        <w:rPr>
          <w:rtl/>
          <w:lang w:bidi="fa-IR"/>
        </w:rPr>
      </w:pPr>
      <w:bookmarkStart w:id="17" w:name="_Toc65932966"/>
      <w:r>
        <w:rPr>
          <w:rFonts w:hint="cs"/>
          <w:rtl/>
        </w:rPr>
        <w:t xml:space="preserve">جدول جزئيات کمک نقدي طرح </w:t>
      </w:r>
      <w:proofErr w:type="spellStart"/>
      <w:r>
        <w:t>tblCashAssistanceDetail</w:t>
      </w:r>
      <w:bookmarkEnd w:id="17"/>
      <w:proofErr w:type="spellEnd"/>
      <w:r>
        <w:rPr>
          <w:rFonts w:hint="cs"/>
          <w:rtl/>
          <w:lang w:bidi="fa-IR"/>
        </w:rPr>
        <w:t xml:space="preserve"> </w:t>
      </w:r>
    </w:p>
    <w:p w14:paraId="3005AE0F" w14:textId="77777777" w:rsidR="00861ABC" w:rsidRPr="00861ABC" w:rsidRDefault="00861ABC" w:rsidP="00861ABC">
      <w:pPr>
        <w:rPr>
          <w:rtl/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509"/>
        <w:gridCol w:w="1446"/>
        <w:gridCol w:w="956"/>
        <w:gridCol w:w="660"/>
        <w:gridCol w:w="724"/>
        <w:gridCol w:w="903"/>
        <w:gridCol w:w="895"/>
        <w:gridCol w:w="990"/>
        <w:gridCol w:w="736"/>
        <w:gridCol w:w="1272"/>
        <w:gridCol w:w="2792"/>
      </w:tblGrid>
      <w:tr w:rsidR="00861ABC" w:rsidRPr="00864C51" w14:paraId="64837A93" w14:textId="77777777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64F34AA5" w14:textId="77777777" w:rsidR="00861ABC" w:rsidRPr="000D0112" w:rsidRDefault="00861ABC" w:rsidP="00861ABC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جزئيات کمک نقدي مختص به</w:t>
            </w:r>
            <w:r w:rsidR="001A2A3C"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طرح يا نيازمند مرتبط به طرح تعريف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861ABC" w:rsidRPr="00864C51" w14:paraId="03BC9392" w14:textId="77777777" w:rsidTr="00861AB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2302430E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14:paraId="28D327E9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14:paraId="47AED57C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14:paraId="1940C699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14:paraId="650F992C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14:paraId="227412AA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14:paraId="59FCC9E4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14:paraId="51DA0A44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14:paraId="34C8B5C2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14:paraId="12F1B244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14:paraId="5D508590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14:paraId="7520BB41" w14:textId="77777777" w:rsidR="00861ABC" w:rsidRPr="000D0112" w:rsidRDefault="00861ABC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861ABC" w:rsidRPr="002253DD" w14:paraId="0C7430FF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7475EB54" w14:textId="77777777" w:rsidR="00861ABC" w:rsidRPr="0031579B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6AD1E48F" w14:textId="77777777" w:rsidR="00861ABC" w:rsidRPr="0031579B" w:rsidRDefault="00A23C45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CashAssistanceDetailId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113A2349" w14:textId="77777777" w:rsidR="00861ABC" w:rsidRPr="0031579B" w:rsidRDefault="00A23C4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جزئيات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E685932" w14:textId="77777777" w:rsidR="00861ABC" w:rsidRPr="0031579B" w:rsidRDefault="00A23C45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0432BD6B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99954DD" w14:textId="77777777" w:rsidR="00861ABC" w:rsidRPr="0031579B" w:rsidRDefault="00A23C4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14:paraId="7A597574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54FBD4CE" w14:textId="77777777" w:rsidR="00861ABC" w:rsidRPr="0031579B" w:rsidRDefault="00A23C4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5C1FD1CE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4BC0A60D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8AF0EE0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2EDA6C29" w14:textId="77777777" w:rsidR="00861ABC" w:rsidRPr="0031579B" w:rsidRDefault="00861ABC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861ABC" w:rsidRPr="002253DD" w14:paraId="2A944220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608860C8" w14:textId="77777777" w:rsidR="00861ABC" w:rsidRPr="0031579B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lastRenderedPageBreak/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6AF5B0B2" w14:textId="77777777" w:rsidR="00861ABC" w:rsidRPr="0031579B" w:rsidRDefault="002734A0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AssignNeedyPlanId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6E8886E9" w14:textId="77777777" w:rsidR="00861ABC" w:rsidRPr="0031579B" w:rsidRDefault="002734A0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نيازمند 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06AC885E" w14:textId="77777777" w:rsidR="00861ABC" w:rsidRPr="0031579B" w:rsidRDefault="002734A0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23F82B08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0297A42E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0E823D20" w14:textId="77777777" w:rsidR="00861ABC" w:rsidRPr="0031579B" w:rsidRDefault="002734A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356FA1E3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16A240DB" w14:textId="77777777" w:rsidR="00861ABC" w:rsidRPr="0031579B" w:rsidRDefault="002D051E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699EDEA8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0ED0CFB7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7BBD5C8B" w14:textId="77777777" w:rsidR="00861ABC" w:rsidRPr="0031579B" w:rsidRDefault="002D051E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3 کليد يکتا ترکيبي را مي سازد</w:t>
            </w:r>
          </w:p>
        </w:tc>
      </w:tr>
      <w:tr w:rsidR="00861ABC" w:rsidRPr="002253DD" w14:paraId="0ACAE8B3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14B98265" w14:textId="77777777" w:rsidR="00861ABC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2BCC1C15" w14:textId="77777777" w:rsidR="00861ABC" w:rsidRPr="0031579B" w:rsidRDefault="002734A0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PlanId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505E1EBB" w14:textId="77777777" w:rsidR="00861ABC" w:rsidRPr="0031579B" w:rsidRDefault="002734A0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45CDC240" w14:textId="77777777" w:rsidR="00861ABC" w:rsidRDefault="009D26E4" w:rsidP="00861ABC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01A1F4AF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3D349279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24E40EF1" w14:textId="77777777" w:rsidR="00861ABC" w:rsidRDefault="002734A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5C1DF077" w14:textId="77777777" w:rsidR="00861ABC" w:rsidRDefault="002734A0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039EF8EC" w14:textId="77777777" w:rsidR="00861ABC" w:rsidRDefault="002D051E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04C03A99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5D94B049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2C3BBCE8" w14:textId="77777777" w:rsidR="00861ABC" w:rsidRPr="0031579B" w:rsidRDefault="00861ABC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861ABC" w:rsidRPr="002253DD" w14:paraId="0301F7A3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254DDB65" w14:textId="77777777" w:rsidR="00861ABC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36E6664B" w14:textId="77777777" w:rsidR="00861ABC" w:rsidRDefault="009D26E4" w:rsidP="00861ABC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NeededPrice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3FEF125A" w14:textId="77777777" w:rsidR="00861ABC" w:rsidRDefault="009D26E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مبلغ مورد نياز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519FEEFF" w14:textId="77777777" w:rsidR="00861ABC" w:rsidRDefault="009D26E4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money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7FA0807A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4B6DD256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F2B1D8F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4419DB81" w14:textId="77777777" w:rsidR="00861ABC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2F06B490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F49C3D7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BEAEC8B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3E815761" w14:textId="77777777" w:rsidR="00861ABC" w:rsidRDefault="009D26E4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اگر نوع داده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money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نبود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decimal(19,3)</w:t>
            </w:r>
          </w:p>
        </w:tc>
      </w:tr>
      <w:tr w:rsidR="00861ABC" w:rsidRPr="002253DD" w14:paraId="6382909A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7D85E20E" w14:textId="77777777" w:rsidR="00861ABC" w:rsidRDefault="00861ABC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143E3BFC" w14:textId="77777777" w:rsidR="00861ABC" w:rsidRDefault="009D26E4" w:rsidP="00861ABC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MinPrice</w:t>
            </w:r>
            <w:proofErr w:type="spellEnd"/>
          </w:p>
        </w:tc>
        <w:tc>
          <w:tcPr>
            <w:tcW w:w="1583" w:type="dxa"/>
            <w:shd w:val="clear" w:color="auto" w:fill="auto"/>
            <w:vAlign w:val="center"/>
          </w:tcPr>
          <w:p w14:paraId="328FF78F" w14:textId="77777777" w:rsidR="00861ABC" w:rsidRDefault="009D26E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حداقل مبلغ مجاز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5818E797" w14:textId="77777777" w:rsidR="00861ABC" w:rsidRDefault="009D26E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  <w:lang w:bidi="fa-IR"/>
              </w:rPr>
              <w:t>money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4E796000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164B92B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30205FF1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650D78AA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50DB02F9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7D0DF5E7" w14:textId="77777777" w:rsidR="00861ABC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1B9F8AE4" w14:textId="77777777" w:rsidR="00861ABC" w:rsidRPr="0031579B" w:rsidRDefault="00861ABC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52A01CED" w14:textId="77777777" w:rsidR="00861ABC" w:rsidRDefault="009D26E4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اگر نوع داده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money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نبود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decimal(19,3)</w:t>
            </w:r>
          </w:p>
        </w:tc>
      </w:tr>
      <w:tr w:rsidR="009D26E4" w:rsidRPr="002253DD" w14:paraId="03F8E032" w14:textId="77777777" w:rsidTr="00861ABC">
        <w:trPr>
          <w:jc w:val="center"/>
        </w:trPr>
        <w:tc>
          <w:tcPr>
            <w:tcW w:w="747" w:type="dxa"/>
            <w:shd w:val="clear" w:color="auto" w:fill="auto"/>
          </w:tcPr>
          <w:p w14:paraId="22F2625A" w14:textId="77777777" w:rsidR="009D26E4" w:rsidRDefault="009D26E4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47B3DA95" w14:textId="77777777" w:rsidR="009D26E4" w:rsidRDefault="009D26E4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Description</w:t>
            </w:r>
          </w:p>
        </w:tc>
        <w:tc>
          <w:tcPr>
            <w:tcW w:w="1583" w:type="dxa"/>
            <w:shd w:val="clear" w:color="auto" w:fill="auto"/>
            <w:vAlign w:val="center"/>
          </w:tcPr>
          <w:p w14:paraId="59D54F55" w14:textId="77777777" w:rsidR="009D26E4" w:rsidRDefault="009D26E4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توضيحات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67515B79" w14:textId="77777777" w:rsidR="009D26E4" w:rsidRDefault="009D26E4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text</w:t>
            </w:r>
          </w:p>
        </w:tc>
        <w:tc>
          <w:tcPr>
            <w:tcW w:w="663" w:type="dxa"/>
            <w:shd w:val="clear" w:color="auto" w:fill="auto"/>
            <w:vAlign w:val="center"/>
          </w:tcPr>
          <w:p w14:paraId="372F2ADE" w14:textId="77777777" w:rsidR="009D26E4" w:rsidRPr="0031579B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14:paraId="278C4E6E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14:paraId="4CA9AC40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2441E85F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0F7C452E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14:paraId="2D769FD2" w14:textId="77777777" w:rsidR="009D26E4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14:paraId="3ADE1847" w14:textId="77777777" w:rsidR="009D26E4" w:rsidRPr="0031579B" w:rsidRDefault="009D26E4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14:paraId="75561F3A" w14:textId="77777777" w:rsidR="009D26E4" w:rsidRDefault="009D26E4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</w:tbl>
    <w:p w14:paraId="7DBD95D5" w14:textId="77777777" w:rsidR="00861ABC" w:rsidRDefault="00861ABC" w:rsidP="00861ABC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99"/>
        <w:gridCol w:w="2339"/>
        <w:gridCol w:w="2486"/>
        <w:gridCol w:w="3328"/>
      </w:tblGrid>
      <w:tr w:rsidR="00861ABC" w:rsidRPr="00580529" w14:paraId="6985F25A" w14:textId="77777777" w:rsidTr="00861ABC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14:paraId="6D2A0B01" w14:textId="77777777" w:rsidR="00861ABC" w:rsidRPr="00580529" w:rsidRDefault="00861ABC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14:paraId="00F524AC" w14:textId="77777777" w:rsidR="00861ABC" w:rsidRPr="00580529" w:rsidRDefault="00861ABC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14:paraId="578C7EF9" w14:textId="77777777" w:rsidR="00861ABC" w:rsidRPr="00580529" w:rsidRDefault="00861ABC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14:paraId="43F001E8" w14:textId="77777777" w:rsidR="00861ABC" w:rsidRPr="00580529" w:rsidRDefault="00861ABC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861ABC" w:rsidRPr="00D87008" w14:paraId="6A25A0CC" w14:textId="77777777" w:rsidTr="00861ABC">
        <w:trPr>
          <w:jc w:val="center"/>
        </w:trPr>
        <w:tc>
          <w:tcPr>
            <w:tcW w:w="4981" w:type="dxa"/>
            <w:vAlign w:val="center"/>
          </w:tcPr>
          <w:p w14:paraId="52AF5510" w14:textId="77777777" w:rsidR="00861ABC" w:rsidRPr="00D87008" w:rsidRDefault="00FF38E6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fk_CashAssistanceNeedyPlan</w:t>
            </w:r>
            <w:proofErr w:type="spellEnd"/>
          </w:p>
        </w:tc>
        <w:tc>
          <w:tcPr>
            <w:tcW w:w="2367" w:type="dxa"/>
            <w:vAlign w:val="center"/>
          </w:tcPr>
          <w:p w14:paraId="2B5F3602" w14:textId="77777777" w:rsidR="00861ABC" w:rsidRPr="00D87008" w:rsidRDefault="00FF38E6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AssignNeedyPlanId</w:t>
            </w:r>
            <w:proofErr w:type="spellEnd"/>
          </w:p>
        </w:tc>
        <w:tc>
          <w:tcPr>
            <w:tcW w:w="2147" w:type="dxa"/>
            <w:vAlign w:val="center"/>
          </w:tcPr>
          <w:p w14:paraId="7EA7B37A" w14:textId="77777777" w:rsidR="00861ABC" w:rsidRPr="00D87008" w:rsidRDefault="00FF38E6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t>tblAssignNeedyToPlans</w:t>
            </w:r>
            <w:proofErr w:type="spellEnd"/>
          </w:p>
        </w:tc>
        <w:tc>
          <w:tcPr>
            <w:tcW w:w="3457" w:type="dxa"/>
            <w:vAlign w:val="center"/>
          </w:tcPr>
          <w:p w14:paraId="029D5DD7" w14:textId="77777777" w:rsidR="00861ABC" w:rsidRPr="00D87008" w:rsidRDefault="00FF38E6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AssignNeedyPlanId</w:t>
            </w:r>
            <w:proofErr w:type="spellEnd"/>
          </w:p>
        </w:tc>
      </w:tr>
      <w:tr w:rsidR="00861ABC" w:rsidRPr="00D87008" w14:paraId="30399DC4" w14:textId="77777777" w:rsidTr="00861ABC">
        <w:trPr>
          <w:jc w:val="center"/>
        </w:trPr>
        <w:tc>
          <w:tcPr>
            <w:tcW w:w="4981" w:type="dxa"/>
            <w:vAlign w:val="center"/>
          </w:tcPr>
          <w:p w14:paraId="4096ABF2" w14:textId="77777777" w:rsidR="00861ABC" w:rsidRDefault="00861ABC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</w:t>
            </w:r>
            <w:r w:rsidR="00FF38E6">
              <w:rPr>
                <w:rFonts w:cs="Times New Roman"/>
                <w:szCs w:val="24"/>
                <w:lang w:bidi="fa-IR"/>
              </w:rPr>
              <w:t>CashAssistance</w:t>
            </w:r>
            <w:r>
              <w:rPr>
                <w:rFonts w:cs="Times New Roman"/>
                <w:szCs w:val="24"/>
                <w:lang w:bidi="fa-IR"/>
              </w:rPr>
              <w:t>Plan</w:t>
            </w:r>
            <w:proofErr w:type="spellEnd"/>
          </w:p>
        </w:tc>
        <w:tc>
          <w:tcPr>
            <w:tcW w:w="2367" w:type="dxa"/>
            <w:vAlign w:val="center"/>
          </w:tcPr>
          <w:p w14:paraId="6F4F3ABA" w14:textId="77777777" w:rsidR="00861ABC" w:rsidRDefault="00861ABC" w:rsidP="00861ABC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PlanId</w:t>
            </w:r>
            <w:proofErr w:type="spellEnd"/>
          </w:p>
        </w:tc>
        <w:tc>
          <w:tcPr>
            <w:tcW w:w="2147" w:type="dxa"/>
            <w:vAlign w:val="center"/>
          </w:tcPr>
          <w:p w14:paraId="4D8CED47" w14:textId="77777777" w:rsidR="00861ABC" w:rsidRDefault="00861ABC" w:rsidP="00861ABC">
            <w:pPr>
              <w:bidi w:val="0"/>
              <w:ind w:left="-64"/>
              <w:jc w:val="center"/>
              <w:rPr>
                <w:lang w:bidi="fa-IR"/>
              </w:rPr>
            </w:pPr>
            <w:proofErr w:type="spellStart"/>
            <w:r w:rsidRPr="00300CD0">
              <w:rPr>
                <w:color w:val="000000" w:themeColor="text1"/>
                <w:lang w:bidi="fa-IR"/>
              </w:rPr>
              <w:t>tblPlans</w:t>
            </w:r>
            <w:proofErr w:type="spellEnd"/>
          </w:p>
        </w:tc>
        <w:tc>
          <w:tcPr>
            <w:tcW w:w="3457" w:type="dxa"/>
            <w:vAlign w:val="center"/>
          </w:tcPr>
          <w:p w14:paraId="32779270" w14:textId="77777777" w:rsidR="00861ABC" w:rsidRDefault="00861ABC" w:rsidP="00861ABC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PlanId</w:t>
            </w:r>
            <w:proofErr w:type="spellEnd"/>
          </w:p>
        </w:tc>
      </w:tr>
    </w:tbl>
    <w:p w14:paraId="2D664232" w14:textId="77777777" w:rsidR="00043B74" w:rsidRDefault="00043B74" w:rsidP="006D5AB0">
      <w:pPr>
        <w:pStyle w:val="Heading2"/>
        <w:rPr>
          <w:rtl/>
          <w:lang w:bidi="fa-IR"/>
        </w:rPr>
      </w:pPr>
      <w:bookmarkStart w:id="18" w:name="_Toc65932967"/>
      <w:r>
        <w:rPr>
          <w:rFonts w:hint="cs"/>
          <w:rtl/>
          <w:lang w:bidi="fa-IR"/>
        </w:rPr>
        <w:t xml:space="preserve">جدول پرداخت </w:t>
      </w:r>
      <w:proofErr w:type="spellStart"/>
      <w:r>
        <w:rPr>
          <w:lang w:bidi="fa-IR"/>
        </w:rPr>
        <w:t>tblPayment</w:t>
      </w:r>
      <w:bookmarkEnd w:id="18"/>
      <w:proofErr w:type="spellEnd"/>
      <w:r>
        <w:rPr>
          <w:rFonts w:hint="cs"/>
          <w:rtl/>
          <w:lang w:bidi="fa-IR"/>
        </w:rPr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509"/>
        <w:gridCol w:w="1402"/>
        <w:gridCol w:w="1056"/>
        <w:gridCol w:w="658"/>
        <w:gridCol w:w="724"/>
        <w:gridCol w:w="903"/>
        <w:gridCol w:w="895"/>
        <w:gridCol w:w="990"/>
        <w:gridCol w:w="736"/>
        <w:gridCol w:w="1272"/>
        <w:gridCol w:w="2738"/>
      </w:tblGrid>
      <w:tr w:rsidR="00043B74" w:rsidRPr="00864C51" w14:paraId="53A25A4A" w14:textId="77777777" w:rsidTr="004E6F4A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14:paraId="47063169" w14:textId="77777777" w:rsidR="00043B74" w:rsidRPr="000D0112" w:rsidRDefault="00043B74" w:rsidP="004E6F4A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</w:p>
        </w:tc>
      </w:tr>
      <w:tr w:rsidR="00DB1EB4" w:rsidRPr="00864C51" w14:paraId="196E988F" w14:textId="77777777" w:rsidTr="004E6F4A">
        <w:trPr>
          <w:trHeight w:val="1171"/>
          <w:jc w:val="center"/>
        </w:trPr>
        <w:tc>
          <w:tcPr>
            <w:tcW w:w="635" w:type="dxa"/>
            <w:shd w:val="clear" w:color="auto" w:fill="auto"/>
          </w:tcPr>
          <w:p w14:paraId="166EBE39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69" w:type="dxa"/>
            <w:shd w:val="clear" w:color="auto" w:fill="auto"/>
          </w:tcPr>
          <w:p w14:paraId="3184556B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743" w:type="dxa"/>
            <w:shd w:val="clear" w:color="auto" w:fill="auto"/>
          </w:tcPr>
          <w:p w14:paraId="3CCDB300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14:paraId="3A58EBA1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14:paraId="00545729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615" w:type="dxa"/>
            <w:shd w:val="clear" w:color="auto" w:fill="auto"/>
          </w:tcPr>
          <w:p w14:paraId="3EA060F0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756" w:type="dxa"/>
            <w:shd w:val="clear" w:color="auto" w:fill="auto"/>
          </w:tcPr>
          <w:p w14:paraId="29B3B500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797" w:type="dxa"/>
            <w:shd w:val="clear" w:color="auto" w:fill="auto"/>
          </w:tcPr>
          <w:p w14:paraId="6E3392BF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824" w:type="dxa"/>
            <w:shd w:val="clear" w:color="auto" w:fill="auto"/>
          </w:tcPr>
          <w:p w14:paraId="4B9189BE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14" w:type="dxa"/>
            <w:shd w:val="clear" w:color="auto" w:fill="auto"/>
          </w:tcPr>
          <w:p w14:paraId="295E2EA4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046" w:type="dxa"/>
            <w:shd w:val="clear" w:color="auto" w:fill="auto"/>
          </w:tcPr>
          <w:p w14:paraId="1D3023A5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509" w:type="dxa"/>
            <w:shd w:val="clear" w:color="auto" w:fill="auto"/>
          </w:tcPr>
          <w:p w14:paraId="5AD43127" w14:textId="77777777" w:rsidR="00043B74" w:rsidRPr="000D0112" w:rsidRDefault="00043B74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B1EB4" w:rsidRPr="002253DD" w14:paraId="7F585530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42DF754C" w14:textId="77777777" w:rsidR="00043B74" w:rsidRPr="0031579B" w:rsidRDefault="00043B74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11A3CC2A" w14:textId="77777777" w:rsidR="00043B74" w:rsidRPr="0031579B" w:rsidRDefault="0059067B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PaymentId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53DC1BC8" w14:textId="77777777" w:rsidR="00043B74" w:rsidRPr="0031579B" w:rsidRDefault="0059067B" w:rsidP="004E6F4A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E22AE29" w14:textId="77777777" w:rsidR="00043B74" w:rsidRPr="0031579B" w:rsidRDefault="0059067B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538020F4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757D041C" w14:textId="77777777" w:rsidR="00043B74" w:rsidRPr="0031579B" w:rsidRDefault="0059067B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56" w:type="dxa"/>
            <w:shd w:val="clear" w:color="auto" w:fill="auto"/>
            <w:vAlign w:val="center"/>
          </w:tcPr>
          <w:p w14:paraId="58138D59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01226DD2" w14:textId="77777777" w:rsidR="00043B74" w:rsidRPr="0031579B" w:rsidRDefault="0059067B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20DBC6A4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2A6041A5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49C32188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DEA44A5" w14:textId="77777777" w:rsidR="00043B74" w:rsidRPr="0031579B" w:rsidRDefault="00043B74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B1EB4" w:rsidRPr="002253DD" w14:paraId="2D45AB3C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7AC91E2D" w14:textId="77777777" w:rsidR="00043B74" w:rsidRPr="0031579B" w:rsidRDefault="00043B74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10979B69" w14:textId="77777777" w:rsidR="00043B74" w:rsidRPr="0031579B" w:rsidRDefault="0059067B" w:rsidP="004E6F4A">
            <w:pPr>
              <w:bidi w:val="0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DonatorId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2331D6C0" w14:textId="77777777" w:rsidR="00043B74" w:rsidRPr="0031579B" w:rsidRDefault="0059067B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خير(اهداء کننده)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A0841CA" w14:textId="77777777" w:rsidR="00043B74" w:rsidRDefault="0059067B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9D0CB82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1A1C0E00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151CC53" w14:textId="77777777" w:rsidR="00043B74" w:rsidRPr="0031579B" w:rsidRDefault="0059067B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7A185A13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13448783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70F62C3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344CB931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7E696B48" w14:textId="77777777" w:rsidR="00043B74" w:rsidRPr="0031579B" w:rsidRDefault="00043B74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B1EB4" w:rsidRPr="002253DD" w14:paraId="30574C4E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64C6DCDC" w14:textId="77777777" w:rsidR="00043B74" w:rsidRDefault="00043B74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3C13C960" w14:textId="77777777" w:rsidR="00043B74" w:rsidRDefault="00787170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CashAssistanceDetailId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5E213F77" w14:textId="77777777" w:rsidR="00043B74" w:rsidRDefault="00787170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کمک نقدي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C8C9F08" w14:textId="77777777" w:rsidR="00043B74" w:rsidRDefault="00787170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9BDD7D6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030E1618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E72592E" w14:textId="77777777" w:rsidR="00043B74" w:rsidRPr="0031579B" w:rsidRDefault="0078717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13D417FA" w14:textId="77777777" w:rsidR="00043B74" w:rsidRDefault="0078717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4AA88944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EA6DF6D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22D63DC1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00BD0D6" w14:textId="77777777" w:rsidR="00043B74" w:rsidRPr="0031579B" w:rsidRDefault="00043B74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B1EB4" w:rsidRPr="002253DD" w14:paraId="4D28EE15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20170668" w14:textId="77777777" w:rsidR="00043B74" w:rsidRDefault="00043B74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E5D94DB" w14:textId="77777777" w:rsidR="00043B74" w:rsidRDefault="00FA49AD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PaymentPrice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57245D90" w14:textId="77777777" w:rsidR="00043B74" w:rsidRDefault="003431FC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مبلغ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9264C82" w14:textId="77777777" w:rsidR="00043B74" w:rsidRDefault="003431FC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money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D51DFFC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090A8856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741D1126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1A27CAB4" w14:textId="77777777" w:rsidR="00043B74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03982473" w14:textId="77777777" w:rsidR="00043B74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7EBB0712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680B3FB0" w14:textId="77777777" w:rsidR="00043B74" w:rsidRPr="0031579B" w:rsidRDefault="00043B7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2973069" w14:textId="77777777" w:rsidR="00043B74" w:rsidRPr="0031579B" w:rsidRDefault="003431FC" w:rsidP="004E6F4A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اگر نوع داده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money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نبود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decimal(19,3)</w:t>
            </w:r>
          </w:p>
        </w:tc>
      </w:tr>
      <w:tr w:rsidR="003431FC" w:rsidRPr="002253DD" w14:paraId="64B2F765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36426F79" w14:textId="77777777" w:rsidR="003431FC" w:rsidRDefault="003431FC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2DBB589D" w14:textId="77777777" w:rsidR="003431FC" w:rsidRDefault="009B1541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PaymentGatewayId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074348D8" w14:textId="77777777" w:rsidR="003431FC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درگاه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B4E36B9" w14:textId="77777777" w:rsidR="003431FC" w:rsidRDefault="009B1541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42963026" w14:textId="77777777" w:rsidR="003431FC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16C1EC96" w14:textId="77777777" w:rsidR="003431FC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289DF49C" w14:textId="77777777" w:rsidR="003431FC" w:rsidRPr="0031579B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4EBDCE67" w14:textId="77777777" w:rsidR="003431FC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62A41511" w14:textId="77777777" w:rsidR="003431FC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BC90A3C" w14:textId="77777777" w:rsidR="003431FC" w:rsidRPr="0031579B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7A9A9090" w14:textId="77777777" w:rsidR="003431FC" w:rsidRPr="0031579B" w:rsidRDefault="003431FC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6A8CC51" w14:textId="77777777" w:rsidR="003431FC" w:rsidRDefault="003431FC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B1541" w:rsidRPr="002253DD" w14:paraId="13036935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40C9D1D5" w14:textId="77777777" w:rsidR="009B1541" w:rsidRDefault="009B1541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lastRenderedPageBreak/>
              <w:t>7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1983A0B0" w14:textId="77777777" w:rsidR="009B1541" w:rsidRDefault="009B1541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PaymentDate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69B83E47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5C3A086D" w14:textId="77777777" w:rsidR="009B1541" w:rsidRDefault="009B1541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date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962273F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05887A13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5FBFEABD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09D4B92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0D6903FF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10CB0CF4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58BCB2C6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A23305E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B1541" w:rsidRPr="002253DD" w14:paraId="293B9195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04E7CEAE" w14:textId="77777777" w:rsidR="009B1541" w:rsidRDefault="009B1541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4BF09412" w14:textId="77777777" w:rsidR="009B1541" w:rsidRDefault="009B1541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PaymentTime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676D4C7B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زمان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71BF1A2" w14:textId="77777777" w:rsidR="009B1541" w:rsidRDefault="009B1541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time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3611C3B8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628E4AF3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07DE35B5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72BF03AB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24FCA9B0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0C069471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73795BCF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1C40D36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B1541" w:rsidRPr="002253DD" w14:paraId="316DE112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6D4CC71C" w14:textId="77777777" w:rsidR="009B1541" w:rsidRDefault="009B1541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357F700A" w14:textId="77777777" w:rsidR="009B1541" w:rsidRDefault="00DB1EB4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PaymentStatus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74F9F4A4" w14:textId="77777777" w:rsidR="009B1541" w:rsidRDefault="00DB1EB4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وضعيت پرداخت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42B1C95" w14:textId="77777777" w:rsidR="009B1541" w:rsidRDefault="00DB1EB4" w:rsidP="004E6F4A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74F45445" w14:textId="77777777" w:rsidR="009B1541" w:rsidRDefault="00DB1EB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5C51DA98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4B3BD90D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5202ADC6" w14:textId="77777777" w:rsidR="009B1541" w:rsidRDefault="00DB1EB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4BD16DE7" w14:textId="77777777" w:rsidR="009B1541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C72231D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01B9F478" w14:textId="77777777" w:rsidR="009B1541" w:rsidRPr="0031579B" w:rsidRDefault="009B154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5E44668" w14:textId="77777777" w:rsidR="009B1541" w:rsidRDefault="009B1541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3FB0E4D3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5F603F7C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0A7070FC" w14:textId="77777777" w:rsidR="00EB139E" w:rsidRDefault="00EB139E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SourceAccoutNumber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16AB2D78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حساب مبدا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3FFC17BB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4527312F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0B96A029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2C8AEE55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68E5F783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5955451D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7495249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12E691D0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3274A37E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39B67AF3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00475A82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4C67D743" w14:textId="77777777" w:rsidR="00EB139E" w:rsidRDefault="00EB139E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TargetAccountNumber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46B9FB5C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شماره حساب مقصد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67ECCE5D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nvarchar</w:t>
            </w:r>
            <w:proofErr w:type="spellEnd"/>
          </w:p>
        </w:tc>
        <w:tc>
          <w:tcPr>
            <w:tcW w:w="666" w:type="dxa"/>
            <w:shd w:val="clear" w:color="auto" w:fill="auto"/>
            <w:vAlign w:val="center"/>
          </w:tcPr>
          <w:p w14:paraId="02B5ACBE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0EB0982B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27CA645E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1A794437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93AB232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1BD2F531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07152827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51B2215B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4DB2BBF9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28977C6B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568CDAEE" w14:textId="77777777" w:rsidR="00EB139E" w:rsidRDefault="00EB139E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CharityAccountId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74B7AFEE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حساب خيريه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45E524A3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02BB5FB4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695331BD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37A80617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43FE7673" w14:textId="7A951202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1412E84E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3466B999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63EB0470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4A161F11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1C41F958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5CE20F67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13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6775DB5A" w14:textId="77777777" w:rsidR="00EB139E" w:rsidRDefault="00EB139E" w:rsidP="004E6F4A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FollowCode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2F6CEBFB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 پيگيري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00A5BF53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71A97D09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14:paraId="0E2EB0B8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303E37D2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14:paraId="5DF036DF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63760311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41609F42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32CA7906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1C91B10D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EB139E" w:rsidRPr="002253DD" w14:paraId="6255CBCE" w14:textId="77777777" w:rsidTr="004E6F4A">
        <w:trPr>
          <w:jc w:val="center"/>
        </w:trPr>
        <w:tc>
          <w:tcPr>
            <w:tcW w:w="635" w:type="dxa"/>
            <w:shd w:val="clear" w:color="auto" w:fill="auto"/>
          </w:tcPr>
          <w:p w14:paraId="2A077299" w14:textId="77777777" w:rsidR="00EB139E" w:rsidRDefault="00EB139E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2269" w:type="dxa"/>
            <w:shd w:val="clear" w:color="auto" w:fill="auto"/>
            <w:vAlign w:val="center"/>
          </w:tcPr>
          <w:p w14:paraId="7AC411F3" w14:textId="77777777" w:rsidR="00EB139E" w:rsidRDefault="00EB139E" w:rsidP="004E6F4A">
            <w:pPr>
              <w:bidi w:val="0"/>
              <w:rPr>
                <w:color w:val="000000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NeedyId</w:t>
            </w:r>
            <w:proofErr w:type="spellEnd"/>
          </w:p>
        </w:tc>
        <w:tc>
          <w:tcPr>
            <w:tcW w:w="1743" w:type="dxa"/>
            <w:shd w:val="clear" w:color="auto" w:fill="auto"/>
            <w:vAlign w:val="center"/>
          </w:tcPr>
          <w:p w14:paraId="4EF18439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نيازمند</w:t>
            </w:r>
          </w:p>
        </w:tc>
        <w:tc>
          <w:tcPr>
            <w:tcW w:w="1056" w:type="dxa"/>
            <w:shd w:val="clear" w:color="auto" w:fill="auto"/>
            <w:vAlign w:val="center"/>
          </w:tcPr>
          <w:p w14:paraId="226A5CBF" w14:textId="77777777" w:rsidR="00EB139E" w:rsidRDefault="00EB139E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14:paraId="6574BD49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14:paraId="4A8E98AC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14:paraId="5B83E1B0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14:paraId="6D7609A8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14:paraId="645D615F" w14:textId="77777777" w:rsidR="00EB139E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14:paraId="6D6D76B7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14:paraId="1B703854" w14:textId="77777777" w:rsidR="00EB139E" w:rsidRPr="0031579B" w:rsidRDefault="00EB139E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14:paraId="3B2DAD15" w14:textId="77777777" w:rsidR="00EB139E" w:rsidRDefault="00EB139E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</w:tbl>
    <w:p w14:paraId="10787B20" w14:textId="77777777" w:rsidR="00043B74" w:rsidRDefault="00043B74" w:rsidP="00043B74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6"/>
        <w:gridCol w:w="2445"/>
        <w:gridCol w:w="2499"/>
        <w:gridCol w:w="3302"/>
      </w:tblGrid>
      <w:tr w:rsidR="00043B74" w:rsidRPr="00580529" w14:paraId="4A023BC0" w14:textId="77777777" w:rsidTr="0010307D">
        <w:trPr>
          <w:trHeight w:val="317"/>
          <w:jc w:val="center"/>
        </w:trPr>
        <w:tc>
          <w:tcPr>
            <w:tcW w:w="4956" w:type="dxa"/>
            <w:shd w:val="clear" w:color="auto" w:fill="F2F2F2"/>
            <w:vAlign w:val="center"/>
          </w:tcPr>
          <w:p w14:paraId="79183391" w14:textId="77777777" w:rsidR="00043B74" w:rsidRPr="00580529" w:rsidRDefault="00043B74" w:rsidP="004E6F4A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445" w:type="dxa"/>
            <w:shd w:val="clear" w:color="auto" w:fill="F2F2F2"/>
            <w:vAlign w:val="center"/>
          </w:tcPr>
          <w:p w14:paraId="307F43AD" w14:textId="77777777" w:rsidR="00043B74" w:rsidRPr="00580529" w:rsidRDefault="00043B74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28" w:type="dxa"/>
            <w:shd w:val="clear" w:color="auto" w:fill="F2F2F2"/>
            <w:vAlign w:val="center"/>
          </w:tcPr>
          <w:p w14:paraId="1D542362" w14:textId="77777777" w:rsidR="00043B74" w:rsidRPr="00580529" w:rsidRDefault="00043B74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23" w:type="dxa"/>
            <w:shd w:val="clear" w:color="auto" w:fill="F2F2F2"/>
            <w:vAlign w:val="center"/>
          </w:tcPr>
          <w:p w14:paraId="3FDE30C8" w14:textId="77777777" w:rsidR="00043B74" w:rsidRPr="00580529" w:rsidRDefault="00043B74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10307D" w:rsidRPr="00D87008" w14:paraId="07AD02BF" w14:textId="77777777" w:rsidTr="0010307D">
        <w:trPr>
          <w:jc w:val="center"/>
        </w:trPr>
        <w:tc>
          <w:tcPr>
            <w:tcW w:w="4956" w:type="dxa"/>
            <w:vAlign w:val="center"/>
          </w:tcPr>
          <w:p w14:paraId="52BB1F72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Fk_PaymentDonator</w:t>
            </w:r>
            <w:proofErr w:type="spellEnd"/>
          </w:p>
        </w:tc>
        <w:tc>
          <w:tcPr>
            <w:tcW w:w="2445" w:type="dxa"/>
            <w:vAlign w:val="center"/>
          </w:tcPr>
          <w:p w14:paraId="6FB24B6D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DonatorId</w:t>
            </w:r>
            <w:proofErr w:type="spellEnd"/>
          </w:p>
        </w:tc>
        <w:tc>
          <w:tcPr>
            <w:tcW w:w="2128" w:type="dxa"/>
            <w:vAlign w:val="center"/>
          </w:tcPr>
          <w:p w14:paraId="26048DD5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lang w:bidi="fa-IR"/>
              </w:rPr>
              <w:t>tblPersonal</w:t>
            </w:r>
            <w:proofErr w:type="spellEnd"/>
          </w:p>
        </w:tc>
        <w:tc>
          <w:tcPr>
            <w:tcW w:w="3423" w:type="dxa"/>
            <w:vAlign w:val="center"/>
          </w:tcPr>
          <w:p w14:paraId="17C1FA53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PersonId</w:t>
            </w:r>
            <w:proofErr w:type="spellEnd"/>
          </w:p>
        </w:tc>
      </w:tr>
      <w:tr w:rsidR="0010307D" w:rsidRPr="00D87008" w14:paraId="4F3353AF" w14:textId="77777777" w:rsidTr="0010307D">
        <w:trPr>
          <w:jc w:val="center"/>
        </w:trPr>
        <w:tc>
          <w:tcPr>
            <w:tcW w:w="4956" w:type="dxa"/>
            <w:vAlign w:val="center"/>
          </w:tcPr>
          <w:p w14:paraId="134EFC88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Fk_PaymentNeedy</w:t>
            </w:r>
            <w:proofErr w:type="spellEnd"/>
          </w:p>
        </w:tc>
        <w:tc>
          <w:tcPr>
            <w:tcW w:w="2445" w:type="dxa"/>
            <w:vAlign w:val="center"/>
          </w:tcPr>
          <w:p w14:paraId="583AA826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NeedyId</w:t>
            </w:r>
            <w:proofErr w:type="spellEnd"/>
          </w:p>
        </w:tc>
        <w:tc>
          <w:tcPr>
            <w:tcW w:w="2128" w:type="dxa"/>
            <w:vAlign w:val="center"/>
          </w:tcPr>
          <w:p w14:paraId="5D51A33A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lang w:bidi="fa-IR"/>
              </w:rPr>
              <w:t>tblPersonal</w:t>
            </w:r>
            <w:proofErr w:type="spellEnd"/>
          </w:p>
        </w:tc>
        <w:tc>
          <w:tcPr>
            <w:tcW w:w="3423" w:type="dxa"/>
            <w:vAlign w:val="center"/>
          </w:tcPr>
          <w:p w14:paraId="1FEFD7B7" w14:textId="77777777" w:rsidR="0010307D" w:rsidRPr="00D87008" w:rsidRDefault="0010307D" w:rsidP="0010307D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PersonId</w:t>
            </w:r>
            <w:proofErr w:type="spellEnd"/>
          </w:p>
        </w:tc>
      </w:tr>
      <w:tr w:rsidR="00E53D03" w:rsidRPr="00D87008" w14:paraId="58B41ED6" w14:textId="77777777" w:rsidTr="0010307D">
        <w:trPr>
          <w:jc w:val="center"/>
        </w:trPr>
        <w:tc>
          <w:tcPr>
            <w:tcW w:w="4956" w:type="dxa"/>
            <w:vAlign w:val="center"/>
          </w:tcPr>
          <w:p w14:paraId="7F1E2FFF" w14:textId="77777777" w:rsidR="00E53D03" w:rsidRPr="00D87008" w:rsidRDefault="00871F81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Fk_PaymenyCashAssistance</w:t>
            </w:r>
            <w:proofErr w:type="spellEnd"/>
          </w:p>
        </w:tc>
        <w:tc>
          <w:tcPr>
            <w:tcW w:w="2445" w:type="dxa"/>
            <w:vAlign w:val="center"/>
          </w:tcPr>
          <w:p w14:paraId="44243828" w14:textId="77777777" w:rsidR="00E53D03" w:rsidRPr="00D87008" w:rsidRDefault="0010307D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CashAssistanceDetailId</w:t>
            </w:r>
            <w:proofErr w:type="spellEnd"/>
          </w:p>
        </w:tc>
        <w:tc>
          <w:tcPr>
            <w:tcW w:w="2128" w:type="dxa"/>
            <w:vAlign w:val="center"/>
          </w:tcPr>
          <w:p w14:paraId="3C8B2D60" w14:textId="77777777" w:rsidR="00E53D03" w:rsidRPr="00D87008" w:rsidRDefault="0010307D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t>tblCashAssistanceDetail</w:t>
            </w:r>
            <w:proofErr w:type="spellEnd"/>
          </w:p>
        </w:tc>
        <w:tc>
          <w:tcPr>
            <w:tcW w:w="3423" w:type="dxa"/>
            <w:vAlign w:val="center"/>
          </w:tcPr>
          <w:p w14:paraId="4258835B" w14:textId="77777777" w:rsidR="00E53D03" w:rsidRPr="00D87008" w:rsidRDefault="0010307D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color w:val="000000"/>
                <w:szCs w:val="24"/>
                <w:lang w:bidi="fa-IR"/>
              </w:rPr>
              <w:t>CashAssistanceDetailId</w:t>
            </w:r>
            <w:proofErr w:type="spellEnd"/>
          </w:p>
        </w:tc>
      </w:tr>
      <w:tr w:rsidR="00E53D03" w:rsidRPr="00D87008" w14:paraId="71557146" w14:textId="77777777" w:rsidTr="0010307D">
        <w:trPr>
          <w:jc w:val="center"/>
        </w:trPr>
        <w:tc>
          <w:tcPr>
            <w:tcW w:w="4956" w:type="dxa"/>
            <w:vAlign w:val="center"/>
          </w:tcPr>
          <w:p w14:paraId="110FDD59" w14:textId="77777777" w:rsidR="00E53D03" w:rsidRPr="00D87008" w:rsidRDefault="00871F81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rFonts w:cs="Times New Roman"/>
                <w:szCs w:val="24"/>
                <w:lang w:bidi="fa-IR"/>
              </w:rPr>
              <w:t>Fk_PaymentCharityAccount</w:t>
            </w:r>
            <w:proofErr w:type="spellEnd"/>
          </w:p>
        </w:tc>
        <w:tc>
          <w:tcPr>
            <w:tcW w:w="2445" w:type="dxa"/>
            <w:vAlign w:val="center"/>
          </w:tcPr>
          <w:p w14:paraId="28AB5E80" w14:textId="77777777" w:rsidR="00E53D03" w:rsidRPr="00D87008" w:rsidRDefault="0010307D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proofErr w:type="spellStart"/>
            <w:r>
              <w:rPr>
                <w:color w:val="000000"/>
                <w:szCs w:val="24"/>
              </w:rPr>
              <w:t>CharityAccountId</w:t>
            </w:r>
            <w:proofErr w:type="spellEnd"/>
          </w:p>
        </w:tc>
        <w:tc>
          <w:tcPr>
            <w:tcW w:w="2128" w:type="dxa"/>
            <w:vAlign w:val="center"/>
          </w:tcPr>
          <w:p w14:paraId="51550CB2" w14:textId="77777777" w:rsidR="00E53D03" w:rsidRPr="00D87008" w:rsidRDefault="00D35048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t>tblCharityAccounts</w:t>
            </w:r>
            <w:proofErr w:type="spellEnd"/>
          </w:p>
        </w:tc>
        <w:tc>
          <w:tcPr>
            <w:tcW w:w="3423" w:type="dxa"/>
            <w:vAlign w:val="center"/>
          </w:tcPr>
          <w:p w14:paraId="46D4EB58" w14:textId="77777777" w:rsidR="00E53D03" w:rsidRPr="00D87008" w:rsidRDefault="00D35048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CharityAccountId</w:t>
            </w:r>
            <w:proofErr w:type="spellEnd"/>
          </w:p>
        </w:tc>
      </w:tr>
    </w:tbl>
    <w:p w14:paraId="75E77041" w14:textId="77777777" w:rsidR="00043B74" w:rsidRDefault="00043B74" w:rsidP="00043B74">
      <w:pPr>
        <w:rPr>
          <w:lang w:bidi="fa-IR"/>
        </w:rPr>
      </w:pPr>
    </w:p>
    <w:bookmarkEnd w:id="9"/>
    <w:p w14:paraId="4ACA681F" w14:textId="77777777" w:rsidR="004D662A" w:rsidRDefault="004D662A" w:rsidP="00E65435">
      <w:pPr>
        <w:pStyle w:val="ListParagraph"/>
        <w:ind w:left="1440"/>
        <w:jc w:val="left"/>
        <w:rPr>
          <w:rFonts w:cs="Nazanin"/>
          <w:b/>
          <w:bCs/>
          <w:szCs w:val="24"/>
          <w:rtl/>
        </w:rPr>
      </w:pPr>
    </w:p>
    <w:p w14:paraId="52094680" w14:textId="77777777" w:rsidR="00E65435" w:rsidRPr="008568DB" w:rsidRDefault="00E65435" w:rsidP="00E65435">
      <w:pPr>
        <w:pStyle w:val="Head"/>
        <w:rPr>
          <w:b/>
          <w:bCs/>
          <w:color w:val="auto"/>
          <w:sz w:val="28"/>
          <w:highlight w:val="yellow"/>
          <w:rtl/>
        </w:rPr>
      </w:pPr>
      <w:bookmarkStart w:id="19" w:name="_Toc65932968"/>
      <w:commentRangeStart w:id="20"/>
      <w:r w:rsidRPr="008568DB">
        <w:rPr>
          <w:rFonts w:hint="cs"/>
          <w:b/>
          <w:bCs/>
          <w:color w:val="auto"/>
          <w:sz w:val="28"/>
          <w:highlight w:val="yellow"/>
          <w:rtl/>
        </w:rPr>
        <w:t>سند جزئيات کامل ديد</w:t>
      </w:r>
      <w:r w:rsidR="00481C4D" w:rsidRPr="008568DB">
        <w:rPr>
          <w:rStyle w:val="FootnoteReference"/>
          <w:b/>
          <w:bCs/>
          <w:color w:val="auto"/>
          <w:sz w:val="28"/>
          <w:highlight w:val="yellow"/>
          <w:rtl/>
        </w:rPr>
        <w:footnoteReference w:id="4"/>
      </w:r>
      <w:r w:rsidRPr="008568DB">
        <w:rPr>
          <w:rFonts w:hint="cs"/>
          <w:b/>
          <w:bCs/>
          <w:color w:val="auto"/>
          <w:sz w:val="28"/>
          <w:highlight w:val="yellow"/>
          <w:rtl/>
        </w:rPr>
        <w:t>ها</w:t>
      </w:r>
      <w:bookmarkEnd w:id="19"/>
    </w:p>
    <w:p w14:paraId="48E28327" w14:textId="77777777" w:rsidR="00095094" w:rsidRPr="008568DB" w:rsidRDefault="00095094" w:rsidP="00095094">
      <w:pPr>
        <w:pStyle w:val="Heading2"/>
        <w:spacing w:after="120"/>
        <w:ind w:left="1077" w:hanging="510"/>
        <w:jc w:val="left"/>
        <w:rPr>
          <w:i/>
          <w:iCs/>
          <w:sz w:val="26"/>
          <w:szCs w:val="26"/>
          <w:highlight w:val="yellow"/>
          <w:rtl/>
        </w:rPr>
      </w:pPr>
      <w:bookmarkStart w:id="21" w:name="_Toc65932969"/>
      <w:r w:rsidRPr="008568DB">
        <w:rPr>
          <w:rFonts w:hint="cs"/>
          <w:i/>
          <w:iCs/>
          <w:sz w:val="26"/>
          <w:szCs w:val="26"/>
          <w:highlight w:val="yellow"/>
          <w:rtl/>
        </w:rPr>
        <w:lastRenderedPageBreak/>
        <w:t>ديد</w:t>
      </w:r>
      <w:bookmarkEnd w:id="21"/>
    </w:p>
    <w:tbl>
      <w:tblPr>
        <w:bidiVisual/>
        <w:tblW w:w="12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4174"/>
        <w:gridCol w:w="7067"/>
        <w:gridCol w:w="21"/>
      </w:tblGrid>
      <w:tr w:rsidR="00095094" w:rsidRPr="008568DB" w14:paraId="4AA3C8D3" w14:textId="77777777" w:rsidTr="005D5309">
        <w:trPr>
          <w:trHeight w:val="1171"/>
          <w:jc w:val="center"/>
        </w:trPr>
        <w:tc>
          <w:tcPr>
            <w:tcW w:w="1047" w:type="dxa"/>
            <w:shd w:val="clear" w:color="auto" w:fill="auto"/>
          </w:tcPr>
          <w:p w14:paraId="34CE432A" w14:textId="77777777" w:rsidR="00095094" w:rsidRPr="008568DB" w:rsidRDefault="00095094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رديف</w:t>
            </w:r>
          </w:p>
        </w:tc>
        <w:tc>
          <w:tcPr>
            <w:tcW w:w="4174" w:type="dxa"/>
            <w:shd w:val="clear" w:color="auto" w:fill="auto"/>
          </w:tcPr>
          <w:p w14:paraId="67F36D7C" w14:textId="77777777" w:rsidR="00095094" w:rsidRPr="008568DB" w:rsidRDefault="00095094" w:rsidP="00095094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کاربرد درنام فرم/ماژول/تابع...</w:t>
            </w:r>
          </w:p>
        </w:tc>
        <w:tc>
          <w:tcPr>
            <w:tcW w:w="7088" w:type="dxa"/>
            <w:gridSpan w:val="2"/>
            <w:shd w:val="clear" w:color="auto" w:fill="auto"/>
          </w:tcPr>
          <w:p w14:paraId="00BC15FA" w14:textId="77777777" w:rsidR="00095094" w:rsidRPr="008568DB" w:rsidRDefault="00095094" w:rsidP="00095094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هدف وشرح کامل</w:t>
            </w:r>
          </w:p>
        </w:tc>
      </w:tr>
      <w:tr w:rsidR="00095094" w:rsidRPr="008568DB" w14:paraId="33B261D7" w14:textId="77777777" w:rsidTr="005D5309">
        <w:trPr>
          <w:gridAfter w:val="1"/>
          <w:wAfter w:w="21" w:type="dxa"/>
          <w:jc w:val="center"/>
        </w:trPr>
        <w:tc>
          <w:tcPr>
            <w:tcW w:w="1047" w:type="dxa"/>
            <w:shd w:val="clear" w:color="auto" w:fill="auto"/>
          </w:tcPr>
          <w:p w14:paraId="085C188E" w14:textId="77777777" w:rsidR="00095094" w:rsidRPr="008568DB" w:rsidRDefault="00095094" w:rsidP="00A71188">
            <w:pPr>
              <w:pStyle w:val="ListParagraph"/>
              <w:ind w:left="0"/>
              <w:jc w:val="center"/>
              <w:rPr>
                <w:rFonts w:cs="Nazanin"/>
                <w:szCs w:val="24"/>
                <w:highlight w:val="yellow"/>
                <w:rtl/>
              </w:rPr>
            </w:pPr>
          </w:p>
        </w:tc>
        <w:tc>
          <w:tcPr>
            <w:tcW w:w="4174" w:type="dxa"/>
            <w:shd w:val="clear" w:color="auto" w:fill="auto"/>
            <w:vAlign w:val="center"/>
          </w:tcPr>
          <w:p w14:paraId="5026AC9E" w14:textId="77777777" w:rsidR="00095094" w:rsidRPr="008568DB" w:rsidRDefault="00095094" w:rsidP="00A71188">
            <w:pPr>
              <w:bidi w:val="0"/>
              <w:rPr>
                <w:rFonts w:cs="Times New Roman"/>
                <w:color w:val="000000"/>
                <w:szCs w:val="24"/>
                <w:highlight w:val="yellow"/>
              </w:rPr>
            </w:pPr>
          </w:p>
        </w:tc>
        <w:tc>
          <w:tcPr>
            <w:tcW w:w="7067" w:type="dxa"/>
            <w:shd w:val="clear" w:color="auto" w:fill="auto"/>
            <w:vAlign w:val="center"/>
          </w:tcPr>
          <w:p w14:paraId="76B9099A" w14:textId="77777777" w:rsidR="00095094" w:rsidRPr="008568DB" w:rsidRDefault="00095094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  <w:highlight w:val="yellow"/>
              </w:rPr>
            </w:pPr>
          </w:p>
        </w:tc>
      </w:tr>
    </w:tbl>
    <w:p w14:paraId="5D60498C" w14:textId="77777777" w:rsidR="00E65435" w:rsidRPr="008568DB" w:rsidRDefault="00E65435" w:rsidP="00E65435">
      <w:pPr>
        <w:rPr>
          <w:highlight w:val="yellow"/>
          <w:lang w:bidi="fa-IR"/>
        </w:rPr>
      </w:pPr>
    </w:p>
    <w:p w14:paraId="51F274E6" w14:textId="77777777" w:rsidR="005606B1" w:rsidRPr="008568DB" w:rsidRDefault="00E65435" w:rsidP="008568DB">
      <w:pPr>
        <w:pStyle w:val="Head"/>
        <w:rPr>
          <w:highlight w:val="yellow"/>
          <w:lang w:bidi="fa-IR"/>
        </w:rPr>
      </w:pPr>
      <w:bookmarkStart w:id="22" w:name="_Toc65932970"/>
      <w:r w:rsidRPr="008568DB">
        <w:rPr>
          <w:rFonts w:hint="cs"/>
          <w:b/>
          <w:bCs/>
          <w:color w:val="auto"/>
          <w:sz w:val="28"/>
          <w:highlight w:val="yellow"/>
          <w:rtl/>
        </w:rPr>
        <w:t>سند جزئيات توابع</w:t>
      </w:r>
      <w:r w:rsidR="0048721A" w:rsidRPr="008568DB">
        <w:rPr>
          <w:rStyle w:val="FootnoteReference"/>
          <w:b/>
          <w:bCs/>
          <w:color w:val="auto"/>
          <w:sz w:val="28"/>
          <w:highlight w:val="yellow"/>
          <w:rtl/>
        </w:rPr>
        <w:footnoteReference w:id="5"/>
      </w:r>
      <w:r w:rsidRPr="008568DB">
        <w:rPr>
          <w:rFonts w:hint="cs"/>
          <w:b/>
          <w:bCs/>
          <w:color w:val="auto"/>
          <w:sz w:val="28"/>
          <w:highlight w:val="yellow"/>
          <w:rtl/>
        </w:rPr>
        <w:t>، رويه هاي ذخيره شد</w:t>
      </w:r>
      <w:r w:rsidRPr="008568DB">
        <w:rPr>
          <w:rFonts w:hint="cs"/>
          <w:b/>
          <w:bCs/>
          <w:color w:val="000000" w:themeColor="text1"/>
          <w:sz w:val="28"/>
          <w:highlight w:val="yellow"/>
          <w:rtl/>
        </w:rPr>
        <w:t>ه</w:t>
      </w:r>
      <w:bookmarkEnd w:id="22"/>
    </w:p>
    <w:p w14:paraId="5D7B6AC1" w14:textId="77777777" w:rsidR="005D5309" w:rsidRPr="008568DB" w:rsidRDefault="005D5309" w:rsidP="005D5309">
      <w:pPr>
        <w:pStyle w:val="Heading2"/>
        <w:spacing w:after="120"/>
        <w:ind w:left="1077" w:hanging="510"/>
        <w:jc w:val="left"/>
        <w:rPr>
          <w:i/>
          <w:iCs/>
          <w:sz w:val="26"/>
          <w:szCs w:val="26"/>
          <w:highlight w:val="yellow"/>
          <w:rtl/>
        </w:rPr>
      </w:pPr>
      <w:bookmarkStart w:id="23" w:name="_Toc65932971"/>
      <w:r w:rsidRPr="008568DB">
        <w:rPr>
          <w:rFonts w:hint="cs"/>
          <w:i/>
          <w:iCs/>
          <w:sz w:val="26"/>
          <w:szCs w:val="26"/>
          <w:highlight w:val="yellow"/>
          <w:rtl/>
        </w:rPr>
        <w:t>تابع /رويه</w:t>
      </w:r>
      <w:bookmarkEnd w:id="23"/>
    </w:p>
    <w:tbl>
      <w:tblPr>
        <w:bidiVisual/>
        <w:tblW w:w="143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3373"/>
        <w:gridCol w:w="3276"/>
        <w:gridCol w:w="3161"/>
        <w:gridCol w:w="3780"/>
      </w:tblGrid>
      <w:tr w:rsidR="005D5309" w:rsidRPr="008568DB" w14:paraId="5039F92D" w14:textId="77777777" w:rsidTr="005D5309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14:paraId="62BB47BA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رديف</w:t>
            </w:r>
          </w:p>
        </w:tc>
        <w:tc>
          <w:tcPr>
            <w:tcW w:w="3373" w:type="dxa"/>
            <w:shd w:val="clear" w:color="auto" w:fill="auto"/>
          </w:tcPr>
          <w:p w14:paraId="45BB8DB3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کاربرد درنام فرم/ماژول/تابع...</w:t>
            </w:r>
          </w:p>
        </w:tc>
        <w:tc>
          <w:tcPr>
            <w:tcW w:w="3276" w:type="dxa"/>
          </w:tcPr>
          <w:p w14:paraId="4737F1C8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ورودي</w:t>
            </w:r>
          </w:p>
        </w:tc>
        <w:tc>
          <w:tcPr>
            <w:tcW w:w="3161" w:type="dxa"/>
          </w:tcPr>
          <w:p w14:paraId="484352C2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خروجي</w:t>
            </w:r>
          </w:p>
        </w:tc>
        <w:tc>
          <w:tcPr>
            <w:tcW w:w="3780" w:type="dxa"/>
            <w:shd w:val="clear" w:color="auto" w:fill="auto"/>
          </w:tcPr>
          <w:p w14:paraId="59CAB2CB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توضيحات</w:t>
            </w:r>
          </w:p>
        </w:tc>
      </w:tr>
      <w:tr w:rsidR="005D5309" w:rsidRPr="008568DB" w14:paraId="1F7361AB" w14:textId="77777777" w:rsidTr="005D5309">
        <w:trPr>
          <w:jc w:val="center"/>
        </w:trPr>
        <w:tc>
          <w:tcPr>
            <w:tcW w:w="747" w:type="dxa"/>
            <w:shd w:val="clear" w:color="auto" w:fill="auto"/>
          </w:tcPr>
          <w:p w14:paraId="5B190E9C" w14:textId="77777777" w:rsidR="005D5309" w:rsidRPr="008568DB" w:rsidRDefault="005D5309" w:rsidP="00A71188">
            <w:pPr>
              <w:pStyle w:val="ListParagraph"/>
              <w:ind w:left="0"/>
              <w:jc w:val="center"/>
              <w:rPr>
                <w:rFonts w:cs="Nazanin"/>
                <w:szCs w:val="24"/>
                <w:highlight w:val="yellow"/>
                <w:rtl/>
              </w:rPr>
            </w:pPr>
          </w:p>
        </w:tc>
        <w:tc>
          <w:tcPr>
            <w:tcW w:w="3373" w:type="dxa"/>
            <w:shd w:val="clear" w:color="auto" w:fill="auto"/>
            <w:vAlign w:val="center"/>
          </w:tcPr>
          <w:p w14:paraId="6B5259A6" w14:textId="77777777" w:rsidR="005D5309" w:rsidRPr="008568DB" w:rsidRDefault="005D5309" w:rsidP="00A71188">
            <w:pPr>
              <w:bidi w:val="0"/>
              <w:rPr>
                <w:rFonts w:cs="Times New Roman"/>
                <w:color w:val="000000"/>
                <w:szCs w:val="24"/>
                <w:highlight w:val="yellow"/>
              </w:rPr>
            </w:pPr>
          </w:p>
        </w:tc>
        <w:tc>
          <w:tcPr>
            <w:tcW w:w="3276" w:type="dxa"/>
          </w:tcPr>
          <w:p w14:paraId="5146337C" w14:textId="77777777" w:rsidR="005D5309" w:rsidRPr="008568DB" w:rsidRDefault="005D5309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  <w:highlight w:val="yellow"/>
              </w:rPr>
            </w:pPr>
          </w:p>
        </w:tc>
        <w:tc>
          <w:tcPr>
            <w:tcW w:w="3161" w:type="dxa"/>
          </w:tcPr>
          <w:p w14:paraId="0D31F165" w14:textId="77777777" w:rsidR="005D5309" w:rsidRPr="008568DB" w:rsidRDefault="005D5309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  <w:highlight w:val="yellow"/>
              </w:rPr>
            </w:pPr>
          </w:p>
        </w:tc>
        <w:tc>
          <w:tcPr>
            <w:tcW w:w="3780" w:type="dxa"/>
            <w:shd w:val="clear" w:color="auto" w:fill="auto"/>
            <w:vAlign w:val="center"/>
          </w:tcPr>
          <w:p w14:paraId="50065EE5" w14:textId="77777777" w:rsidR="005D5309" w:rsidRPr="008568DB" w:rsidRDefault="005D5309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  <w:highlight w:val="yellow"/>
              </w:rPr>
            </w:pPr>
          </w:p>
        </w:tc>
      </w:tr>
    </w:tbl>
    <w:p w14:paraId="287694DF" w14:textId="77777777" w:rsidR="005D5309" w:rsidRPr="008568DB" w:rsidRDefault="005D5309" w:rsidP="005D5309">
      <w:pPr>
        <w:rPr>
          <w:highlight w:val="yellow"/>
        </w:rPr>
      </w:pPr>
    </w:p>
    <w:p w14:paraId="6839E7E1" w14:textId="77777777" w:rsidR="005D5309" w:rsidRPr="008568DB" w:rsidRDefault="00481C4D" w:rsidP="008953A3">
      <w:pPr>
        <w:pStyle w:val="Head"/>
        <w:rPr>
          <w:highlight w:val="yellow"/>
          <w:lang w:bidi="fa-IR"/>
        </w:rPr>
      </w:pPr>
      <w:bookmarkStart w:id="24" w:name="_Toc65932972"/>
      <w:r w:rsidRPr="008568DB">
        <w:rPr>
          <w:rFonts w:hint="cs"/>
          <w:b/>
          <w:bCs/>
          <w:color w:val="auto"/>
          <w:sz w:val="28"/>
          <w:highlight w:val="yellow"/>
          <w:rtl/>
        </w:rPr>
        <w:t>س</w:t>
      </w:r>
      <w:r w:rsidR="00783801" w:rsidRPr="008568DB">
        <w:rPr>
          <w:rFonts w:hint="cs"/>
          <w:b/>
          <w:bCs/>
          <w:color w:val="auto"/>
          <w:sz w:val="28"/>
          <w:highlight w:val="yellow"/>
          <w:rtl/>
        </w:rPr>
        <w:t>ند جزئيات تريگره</w:t>
      </w:r>
      <w:r w:rsidR="008953A3" w:rsidRPr="008568DB">
        <w:rPr>
          <w:rFonts w:hint="cs"/>
          <w:b/>
          <w:bCs/>
          <w:color w:val="auto"/>
          <w:sz w:val="28"/>
          <w:highlight w:val="yellow"/>
          <w:rtl/>
        </w:rPr>
        <w:t>ا</w:t>
      </w:r>
      <w:bookmarkEnd w:id="24"/>
    </w:p>
    <w:p w14:paraId="10819DC6" w14:textId="77777777" w:rsidR="00A269F5" w:rsidRPr="008568DB" w:rsidRDefault="00A269F5" w:rsidP="00A269F5">
      <w:pPr>
        <w:pStyle w:val="Heading2"/>
        <w:spacing w:after="120"/>
        <w:ind w:left="1077" w:hanging="510"/>
        <w:jc w:val="left"/>
        <w:rPr>
          <w:highlight w:val="yellow"/>
          <w:rtl/>
        </w:rPr>
      </w:pPr>
      <w:bookmarkStart w:id="25" w:name="_Toc65932973"/>
      <w:r w:rsidRPr="008568DB">
        <w:rPr>
          <w:rFonts w:hint="cs"/>
          <w:i/>
          <w:iCs/>
          <w:sz w:val="26"/>
          <w:szCs w:val="26"/>
          <w:highlight w:val="yellow"/>
          <w:rtl/>
        </w:rPr>
        <w:t>تريگر</w:t>
      </w:r>
      <w:bookmarkEnd w:id="25"/>
      <w:r w:rsidR="00B10DAF" w:rsidRPr="008568DB">
        <w:rPr>
          <w:rFonts w:hint="cs"/>
          <w:b w:val="0"/>
          <w:bCs w:val="0"/>
          <w:i/>
          <w:iCs/>
          <w:sz w:val="26"/>
          <w:szCs w:val="26"/>
          <w:highlight w:val="yellow"/>
          <w:rtl/>
        </w:rPr>
        <w:t xml:space="preserve"> </w:t>
      </w:r>
    </w:p>
    <w:tbl>
      <w:tblPr>
        <w:bidiVisual/>
        <w:tblW w:w="12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"/>
        <w:gridCol w:w="4174"/>
        <w:gridCol w:w="7067"/>
        <w:gridCol w:w="21"/>
      </w:tblGrid>
      <w:tr w:rsidR="00A269F5" w:rsidRPr="00864C51" w14:paraId="67FF3FFD" w14:textId="77777777" w:rsidTr="00A71188">
        <w:trPr>
          <w:trHeight w:val="1171"/>
          <w:jc w:val="center"/>
        </w:trPr>
        <w:tc>
          <w:tcPr>
            <w:tcW w:w="1047" w:type="dxa"/>
            <w:shd w:val="clear" w:color="auto" w:fill="auto"/>
          </w:tcPr>
          <w:p w14:paraId="578E7225" w14:textId="77777777" w:rsidR="00A269F5" w:rsidRPr="008568DB" w:rsidRDefault="00A269F5" w:rsidP="00A7118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رديف</w:t>
            </w:r>
          </w:p>
        </w:tc>
        <w:tc>
          <w:tcPr>
            <w:tcW w:w="4174" w:type="dxa"/>
            <w:shd w:val="clear" w:color="auto" w:fill="auto"/>
          </w:tcPr>
          <w:p w14:paraId="0EBDDEA5" w14:textId="77777777" w:rsidR="00A269F5" w:rsidRPr="008568DB" w:rsidRDefault="00EB7528" w:rsidP="00EB7528">
            <w:pPr>
              <w:pStyle w:val="ListParagraph"/>
              <w:ind w:left="0"/>
              <w:jc w:val="center"/>
              <w:rPr>
                <w:b/>
                <w:bCs/>
                <w:highlight w:val="yellow"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عنوان جدول</w:t>
            </w:r>
          </w:p>
        </w:tc>
        <w:tc>
          <w:tcPr>
            <w:tcW w:w="7088" w:type="dxa"/>
            <w:gridSpan w:val="2"/>
            <w:shd w:val="clear" w:color="auto" w:fill="auto"/>
          </w:tcPr>
          <w:p w14:paraId="25131451" w14:textId="77777777" w:rsidR="00A269F5" w:rsidRPr="000D0112" w:rsidRDefault="00EB7528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8568DB">
              <w:rPr>
                <w:rFonts w:hint="cs"/>
                <w:b/>
                <w:bCs/>
                <w:highlight w:val="yellow"/>
                <w:rtl/>
              </w:rPr>
              <w:t>شرح کامل فعاليت</w:t>
            </w:r>
          </w:p>
        </w:tc>
      </w:tr>
      <w:tr w:rsidR="00A269F5" w:rsidRPr="002253DD" w14:paraId="74CCA5F0" w14:textId="77777777" w:rsidTr="00A71188">
        <w:trPr>
          <w:gridAfter w:val="1"/>
          <w:wAfter w:w="21" w:type="dxa"/>
          <w:jc w:val="center"/>
        </w:trPr>
        <w:tc>
          <w:tcPr>
            <w:tcW w:w="1047" w:type="dxa"/>
            <w:shd w:val="clear" w:color="auto" w:fill="auto"/>
          </w:tcPr>
          <w:p w14:paraId="4646C193" w14:textId="77777777" w:rsidR="00A269F5" w:rsidRPr="002253DD" w:rsidRDefault="00A269F5" w:rsidP="00A71188">
            <w:pPr>
              <w:pStyle w:val="ListParagraph"/>
              <w:ind w:left="0"/>
              <w:jc w:val="center"/>
              <w:rPr>
                <w:rFonts w:cs="Nazanin"/>
                <w:szCs w:val="24"/>
                <w:rtl/>
              </w:rPr>
            </w:pPr>
          </w:p>
        </w:tc>
        <w:tc>
          <w:tcPr>
            <w:tcW w:w="4174" w:type="dxa"/>
            <w:shd w:val="clear" w:color="auto" w:fill="auto"/>
            <w:vAlign w:val="center"/>
          </w:tcPr>
          <w:p w14:paraId="237CF720" w14:textId="77777777" w:rsidR="00A269F5" w:rsidRPr="005632C0" w:rsidRDefault="00A269F5" w:rsidP="00A71188">
            <w:pPr>
              <w:bidi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7067" w:type="dxa"/>
            <w:shd w:val="clear" w:color="auto" w:fill="auto"/>
            <w:vAlign w:val="center"/>
          </w:tcPr>
          <w:p w14:paraId="0C214E7C" w14:textId="77777777" w:rsidR="00A269F5" w:rsidRDefault="00A269F5" w:rsidP="00A71188">
            <w:pPr>
              <w:bidi w:val="0"/>
              <w:jc w:val="center"/>
              <w:rPr>
                <w:rFonts w:ascii="Arial" w:hAnsi="Arial" w:cs="B Mitra"/>
                <w:color w:val="000000"/>
                <w:szCs w:val="24"/>
              </w:rPr>
            </w:pPr>
          </w:p>
        </w:tc>
      </w:tr>
    </w:tbl>
    <w:p w14:paraId="6A06DF8C" w14:textId="77777777" w:rsidR="003C76DE" w:rsidRPr="00E74246" w:rsidRDefault="008568DB" w:rsidP="00E74246">
      <w:pPr>
        <w:pStyle w:val="Head"/>
        <w:numPr>
          <w:ilvl w:val="0"/>
          <w:numId w:val="0"/>
        </w:numPr>
        <w:ind w:left="1134"/>
        <w:rPr>
          <w:color w:val="000000" w:themeColor="text1"/>
          <w:rtl/>
          <w:lang w:bidi="fa-IR"/>
        </w:rPr>
      </w:pPr>
      <w:bookmarkStart w:id="26" w:name="_Toc65932974"/>
      <w:bookmarkEnd w:id="1"/>
      <w:commentRangeEnd w:id="20"/>
      <w:r>
        <w:rPr>
          <w:rStyle w:val="CommentReference"/>
          <w:color w:val="auto"/>
        </w:rPr>
        <w:lastRenderedPageBreak/>
        <w:commentReference w:id="20"/>
      </w:r>
      <w:bookmarkEnd w:id="26"/>
    </w:p>
    <w:sectPr w:rsidR="003C76DE" w:rsidRPr="00E74246" w:rsidSect="00B10DAF">
      <w:pgSz w:w="16838" w:h="11906" w:orient="landscape" w:code="9"/>
      <w:pgMar w:top="1134" w:right="1956" w:bottom="1134" w:left="1134" w:header="737" w:footer="624" w:gutter="0"/>
      <w:pgBorders w:zOrder="back" w:offsetFrom="page">
        <w:top w:val="single" w:sz="18" w:space="31" w:color="1F497D" w:themeColor="text2"/>
        <w:left w:val="single" w:sz="18" w:space="31" w:color="1F497D" w:themeColor="text2"/>
        <w:bottom w:val="single" w:sz="18" w:space="31" w:color="1F497D" w:themeColor="text2"/>
        <w:right w:val="single" w:sz="18" w:space="31" w:color="1F497D" w:themeColor="text2"/>
      </w:pgBorders>
      <w:pgNumType w:start="1"/>
      <w:cols w:space="720"/>
      <w:bidi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ساناز وحیدی" w:date="2021-03-06T14:16:00Z" w:initials="ساناز">
    <w:p w14:paraId="5B4A09B1" w14:textId="77777777" w:rsidR="008568DB" w:rsidRDefault="008568DB">
      <w:pPr>
        <w:pStyle w:val="CommentText"/>
        <w:rPr>
          <w:rtl/>
          <w:lang w:bidi="fa-IR"/>
        </w:rPr>
      </w:pPr>
      <w:r>
        <w:rPr>
          <w:rStyle w:val="CommentReference"/>
        </w:rPr>
        <w:annotationRef/>
      </w:r>
      <w:r>
        <w:rPr>
          <w:rFonts w:hint="cs"/>
          <w:rtl/>
          <w:lang w:bidi="fa-IR"/>
        </w:rPr>
        <w:t xml:space="preserve">درصورت پياده سازي تسک هاي داده شده </w:t>
      </w:r>
      <w:r>
        <w:rPr>
          <w:lang w:bidi="fa-IR"/>
        </w:rPr>
        <w:t>VIEW</w:t>
      </w:r>
      <w:r>
        <w:rPr>
          <w:rFonts w:hint="cs"/>
          <w:rtl/>
          <w:lang w:bidi="fa-IR"/>
        </w:rPr>
        <w:t xml:space="preserve">، </w:t>
      </w:r>
      <w:r w:rsidR="009A140C">
        <w:rPr>
          <w:lang w:bidi="fa-IR"/>
        </w:rPr>
        <w:t>Stored Procedure</w:t>
      </w:r>
      <w:r w:rsidR="009A140C">
        <w:rPr>
          <w:rFonts w:hint="cs"/>
          <w:rtl/>
          <w:lang w:bidi="fa-IR"/>
        </w:rPr>
        <w:t xml:space="preserve"> ، </w:t>
      </w:r>
      <w:r w:rsidR="009A140C">
        <w:rPr>
          <w:lang w:bidi="fa-IR"/>
        </w:rPr>
        <w:t>Functions</w:t>
      </w:r>
      <w:r w:rsidR="009A140C">
        <w:rPr>
          <w:rFonts w:hint="cs"/>
          <w:rtl/>
          <w:lang w:bidi="fa-IR"/>
        </w:rPr>
        <w:t xml:space="preserve"> ، </w:t>
      </w:r>
      <w:r w:rsidR="009A140C">
        <w:rPr>
          <w:lang w:bidi="fa-IR"/>
        </w:rPr>
        <w:t>Trigger</w:t>
      </w:r>
      <w:r w:rsidR="009A140C">
        <w:rPr>
          <w:rFonts w:hint="cs"/>
          <w:rtl/>
          <w:lang w:bidi="fa-IR"/>
        </w:rPr>
        <w:t xml:space="preserve"> به ديتابيس اضافه شد، بايد اين جداول هايلايت شده تکميل گردد.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4A09B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4A09B1" w16cid:durableId="24F96A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B0878" w14:textId="77777777" w:rsidR="00FA01D7" w:rsidRDefault="00FA01D7" w:rsidP="00D77E38">
      <w:r>
        <w:separator/>
      </w:r>
    </w:p>
  </w:endnote>
  <w:endnote w:type="continuationSeparator" w:id="0">
    <w:p w14:paraId="4E7DFFF8" w14:textId="77777777" w:rsidR="00FA01D7" w:rsidRDefault="00FA01D7" w:rsidP="00D7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tus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ago Book">
    <w:altName w:val="Times New Roman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 Lotus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D0DF4" w14:textId="77777777" w:rsidR="008568DB" w:rsidRPr="00D77E38" w:rsidRDefault="008568DB" w:rsidP="00D77E38">
    <w:pPr>
      <w:pStyle w:val="Header"/>
      <w:rPr>
        <w:noProof/>
        <w:rtl/>
        <w:lang w:bidi="fa-IR"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71BB2C7" wp14:editId="7CA67646">
              <wp:simplePos x="0" y="0"/>
              <wp:positionH relativeFrom="column">
                <wp:posOffset>-307975</wp:posOffset>
              </wp:positionH>
              <wp:positionV relativeFrom="paragraph">
                <wp:posOffset>-55880</wp:posOffset>
              </wp:positionV>
              <wp:extent cx="752475" cy="290830"/>
              <wp:effectExtent l="0" t="0" r="0" b="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475" cy="29083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9A24F36" w14:textId="5462D163" w:rsidR="008568DB" w:rsidRPr="0015107A" w:rsidRDefault="008568DB" w:rsidP="0015107A">
                          <w:pPr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15107A">
                            <w:rPr>
                              <w:rFonts w:hint="cs"/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begin"/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instrText xml:space="preserve"> </w:instrText>
                          </w:r>
                          <w:r w:rsidRPr="0015107A">
                            <w:rPr>
                              <w:rFonts w:hint="cs"/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lang w:bidi="fa-IR"/>
                            </w:rPr>
                            <w:instrText>PAGE   \* MERGEFORMAT</w:instrTex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instrText xml:space="preserve"> </w:instrTex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separate"/>
                          </w:r>
                          <w:r w:rsidR="0040062D">
                            <w:rPr>
                              <w:b/>
                              <w:bCs/>
                              <w:noProof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t>6</w: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1BB2C7" id="Rectangle 4" o:spid="_x0000_s1027" style="position:absolute;left:0;text-align:left;margin-left:-24.25pt;margin-top:-4.4pt;width:59.25pt;height:22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" fillcolor="#dbe5f1 [660]" stroked="f" strokeweight="2pt">
              <v:path arrowok="t"/>
              <v:textbox inset=",0,,0">
                <w:txbxContent>
                  <w:p w14:paraId="49A24F36" w14:textId="5462D163" w:rsidR="008568DB" w:rsidRPr="0015107A" w:rsidRDefault="008568DB" w:rsidP="0015107A">
                    <w:pPr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</w:pPr>
                    <w:r w:rsidRPr="0015107A">
                      <w:rPr>
                        <w:rFonts w:hint="cs"/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t xml:space="preserve">صفحه: </w: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begin"/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instrText xml:space="preserve"> </w:instrText>
                    </w:r>
                    <w:r w:rsidRPr="0015107A">
                      <w:rPr>
                        <w:rFonts w:hint="cs"/>
                        <w:b/>
                        <w:bCs/>
                        <w:color w:val="1F497D" w:themeColor="text2"/>
                        <w:sz w:val="20"/>
                        <w:szCs w:val="20"/>
                        <w:lang w:bidi="fa-IR"/>
                      </w:rPr>
                      <w:instrText>PAGE   \* MERGEFORMAT</w:instrTex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instrText xml:space="preserve"> </w:instrTex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separate"/>
                    </w:r>
                    <w:r w:rsidR="0040062D">
                      <w:rPr>
                        <w:b/>
                        <w:bCs/>
                        <w:noProof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t>6</w: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rtl/>
      </w:rPr>
      <w:drawing>
        <wp:anchor distT="0" distB="0" distL="114300" distR="114300" simplePos="0" relativeHeight="251688960" behindDoc="1" locked="0" layoutInCell="1" allowOverlap="1" wp14:anchorId="1914508C" wp14:editId="3B62BABD">
          <wp:simplePos x="0" y="0"/>
          <wp:positionH relativeFrom="column">
            <wp:posOffset>-305435</wp:posOffset>
          </wp:positionH>
          <wp:positionV relativeFrom="paragraph">
            <wp:posOffset>-63169</wp:posOffset>
          </wp:positionV>
          <wp:extent cx="6731635" cy="30797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1635" cy="30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601CF" w14:textId="77777777" w:rsidR="00FA01D7" w:rsidRDefault="00FA01D7" w:rsidP="00D77E38">
      <w:r>
        <w:separator/>
      </w:r>
    </w:p>
  </w:footnote>
  <w:footnote w:type="continuationSeparator" w:id="0">
    <w:p w14:paraId="62B57BCF" w14:textId="77777777" w:rsidR="00FA01D7" w:rsidRDefault="00FA01D7" w:rsidP="00D77E38">
      <w:r>
        <w:continuationSeparator/>
      </w:r>
    </w:p>
  </w:footnote>
  <w:footnote w:id="1">
    <w:p w14:paraId="5DF43AC5" w14:textId="77777777" w:rsidR="008568DB" w:rsidRDefault="008568DB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11341">
        <w:rPr>
          <w:rFonts w:cs="B Nazanin" w:hint="cs"/>
          <w:szCs w:val="20"/>
          <w:rtl/>
        </w:rPr>
        <w:t>براساس استاندارد نام گذاري مدرک درسند استاندارد نام گذاري بند 1-3 نوشته شود.</w:t>
      </w:r>
    </w:p>
  </w:footnote>
  <w:footnote w:id="2">
    <w:p w14:paraId="7D7F8974" w14:textId="77777777" w:rsidR="008568DB" w:rsidRDefault="008568DB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11341">
        <w:rPr>
          <w:rFonts w:cs="B Nazanin" w:hint="cs"/>
          <w:szCs w:val="20"/>
          <w:rtl/>
        </w:rPr>
        <w:t>براساس استاندارد نام گذاري مدرک درسند استاندارد نام گذاري بند 1-3 نوشته شود.</w:t>
      </w:r>
    </w:p>
  </w:footnote>
  <w:footnote w:id="3">
    <w:p w14:paraId="20C92AF1" w14:textId="77777777" w:rsidR="008568DB" w:rsidRDefault="008568D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Entity Relationship Diagram</w:t>
      </w:r>
    </w:p>
  </w:footnote>
  <w:footnote w:id="4">
    <w:p w14:paraId="60812682" w14:textId="77777777" w:rsidR="008568DB" w:rsidRDefault="008568DB" w:rsidP="0048721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View</w:t>
      </w:r>
    </w:p>
  </w:footnote>
  <w:footnote w:id="5">
    <w:p w14:paraId="55AF2397" w14:textId="77777777" w:rsidR="008568DB" w:rsidRDefault="008568DB" w:rsidP="0048721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Function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F0332" w14:textId="77777777" w:rsidR="008568DB" w:rsidRPr="0015107A" w:rsidRDefault="008568DB" w:rsidP="00310649">
    <w:pPr>
      <w:pStyle w:val="Header"/>
      <w:rPr>
        <w:noProof/>
        <w:szCs w:val="24"/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F477632" wp14:editId="638E24B1">
              <wp:simplePos x="0" y="0"/>
              <wp:positionH relativeFrom="column">
                <wp:posOffset>445135</wp:posOffset>
              </wp:positionH>
              <wp:positionV relativeFrom="paragraph">
                <wp:posOffset>0</wp:posOffset>
              </wp:positionV>
              <wp:extent cx="5965190" cy="598805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65190" cy="598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LightShading-Accent1"/>
                            <w:bidiVisual/>
                            <w:tblW w:w="0" w:type="auto"/>
                            <w:tblBorders>
                              <w:top w:val="none" w:sz="0" w:space="0" w:color="auto"/>
                              <w:bottom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866"/>
                            <w:gridCol w:w="4245"/>
                          </w:tblGrid>
                          <w:tr w:rsidR="008568DB" w:rsidRPr="00310649" w14:paraId="3C71AA3C" w14:textId="77777777" w:rsidTr="00DB4811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900" w:type="dxa"/>
                                <w:shd w:val="clear" w:color="auto" w:fill="auto"/>
                              </w:tcPr>
                              <w:p w14:paraId="6BD68774" w14:textId="77777777" w:rsidR="008568DB" w:rsidRPr="007A3719" w:rsidRDefault="00FA01D7" w:rsidP="00EB3A62">
                                <w:pPr>
                                  <w:spacing w:line="276" w:lineRule="auto"/>
                                  <w:rPr>
                                    <w:b w:val="0"/>
                                    <w:bCs w:val="0"/>
                                    <w:sz w:val="14"/>
                                    <w:szCs w:val="16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Fonts w:hint="cs"/>
                                      <w:sz w:val="14"/>
                                      <w:szCs w:val="16"/>
                                      <w:rtl/>
                                    </w:rPr>
                                    <w:alias w:val="Subject"/>
                                    <w:tag w:val=""/>
                                    <w:id w:val="535681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568DB">
                                      <w:rPr>
                                        <w:rFonts w:hint="cs"/>
                                        <w:sz w:val="14"/>
                                        <w:szCs w:val="16"/>
                                        <w:rtl/>
                                        <w:lang w:bidi="fa-IR"/>
                                      </w:rPr>
                                      <w:t>نام پروژه</w:t>
                                    </w:r>
                                  </w:sdtContent>
                                </w:sdt>
                                <w:r w:rsidR="008568DB">
                                  <w:rPr>
                                    <w:rFonts w:hint="cs"/>
                                    <w:sz w:val="14"/>
                                    <w:szCs w:val="16"/>
                                    <w:rtl/>
                                  </w:rPr>
                                  <w:t xml:space="preserve"> - </w:t>
                                </w:r>
                                <w:sdt>
                                  <w:sdtPr>
                                    <w:rPr>
                                      <w:sz w:val="14"/>
                                      <w:szCs w:val="16"/>
                                      <w:rtl/>
                                    </w:rPr>
                                    <w:alias w:val="Title"/>
                                    <w:tag w:val=""/>
                                    <w:id w:val="53568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568DB">
                                      <w:rPr>
                                        <w:sz w:val="14"/>
                                        <w:szCs w:val="16"/>
                                        <w:rtl/>
                                        <w:lang w:bidi="fa-IR"/>
                                      </w:rPr>
                                      <w:t xml:space="preserve">مدل داده </w:t>
                                    </w:r>
                                    <w:r w:rsidR="008568DB">
                                      <w:rPr>
                                        <w:rFonts w:hint="cs"/>
                                        <w:sz w:val="14"/>
                                        <w:szCs w:val="16"/>
                                        <w:rtl/>
                                        <w:lang w:bidi="fa-IR"/>
                                      </w:rPr>
                                      <w:t>بخش يک سرويس هاي سبکاد4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4331" w:type="dxa"/>
                                <w:vMerge w:val="restart"/>
                                <w:vAlign w:val="center"/>
                              </w:tcPr>
                              <w:p w14:paraId="2017645B" w14:textId="77777777" w:rsidR="008568DB" w:rsidRPr="00DB4811" w:rsidRDefault="008568DB" w:rsidP="000D0112">
                                <w:pPr>
                                  <w:spacing w:line="276" w:lineRule="auto"/>
                                  <w:jc w:val="right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color w:val="000000" w:themeColor="text1"/>
                                    <w:sz w:val="18"/>
                                    <w:szCs w:val="20"/>
                                    <w:rtl/>
                                  </w:rPr>
                                </w:pPr>
                                <w:r w:rsidRPr="00DB4811">
                                  <w:rPr>
                                    <w:rFonts w:cs="B Titr" w:hint="cs"/>
                                    <w:color w:val="000000" w:themeColor="text1"/>
                                    <w:szCs w:val="20"/>
                                    <w:rtl/>
                                  </w:rPr>
                                  <w:t xml:space="preserve">طبقه بندی :  </w:t>
                                </w:r>
                                <w:sdt>
                                  <w:sdtPr>
                                    <w:rPr>
                                      <w:rFonts w:cs="B Titr" w:hint="cs"/>
                                      <w:color w:val="808080" w:themeColor="background1" w:themeShade="80"/>
                                      <w:szCs w:val="20"/>
                                      <w:rtl/>
                                    </w:rPr>
                                    <w:alias w:val="Category"/>
                                    <w:tag w:val=""/>
                                    <w:id w:val="5356815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cs="B Titr" w:hint="cs"/>
                                        <w:color w:val="808080" w:themeColor="background1" w:themeShade="80"/>
                                        <w:szCs w:val="20"/>
                                        <w:rtl/>
                                      </w:rPr>
                                      <w:t>عادی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8568DB" w:rsidRPr="00310649" w14:paraId="3F5A578A" w14:textId="77777777" w:rsidTr="00DB4811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900" w:type="dxa"/>
                                <w:shd w:val="clear" w:color="auto" w:fill="auto"/>
                              </w:tcPr>
                              <w:p w14:paraId="6F9C9BF5" w14:textId="77777777" w:rsidR="008568DB" w:rsidRPr="00310649" w:rsidRDefault="008568DB" w:rsidP="00EB3A62">
                                <w:pPr>
                                  <w:spacing w:line="276" w:lineRule="auto"/>
                                  <w:rPr>
                                    <w:b w:val="0"/>
                                    <w:bCs w:val="0"/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 w:val="0"/>
                                    <w:bCs w:val="0"/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  <w:t xml:space="preserve">کد سند: </w:t>
                                </w:r>
                                <w:sdt>
                                  <w:sdtPr>
                                    <w:rPr>
                                      <w:rFonts w:hint="cs"/>
                                      <w:sz w:val="18"/>
                                      <w:szCs w:val="20"/>
                                      <w:rtl/>
                                      <w:lang w:bidi="fa-IR"/>
                                    </w:rPr>
                                    <w:alias w:val="Keywords"/>
                                    <w:tag w:val=""/>
                                    <w:id w:val="535681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sz w:val="18"/>
                                        <w:szCs w:val="20"/>
                                        <w:lang w:bidi="fa-IR"/>
                                      </w:rPr>
                                      <w:t>SABKAD4.POL.CLIENT.DES.DM.RE01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4331" w:type="dxa"/>
                                <w:vMerge/>
                              </w:tcPr>
                              <w:p w14:paraId="6617EFE0" w14:textId="77777777" w:rsidR="008568DB" w:rsidRDefault="008568DB" w:rsidP="00B20680">
                                <w:pPr>
                                  <w:spacing w:line="276" w:lineRule="auto"/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</w:tc>
                          </w:tr>
                        </w:tbl>
                        <w:p w14:paraId="07DD29F2" w14:textId="77777777" w:rsidR="008568DB" w:rsidRPr="00310649" w:rsidRDefault="008568DB" w:rsidP="00DB4811">
                          <w:pPr>
                            <w:bidi w:val="0"/>
                            <w:spacing w:line="276" w:lineRule="auto"/>
                            <w:rPr>
                              <w:sz w:val="18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7763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5.05pt;margin-top:0;width:469.7pt;height:47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" filled="f" stroked="f" strokeweight=".5pt">
              <v:textbox>
                <w:txbxContent>
                  <w:tbl>
                    <w:tblPr>
                      <w:tblStyle w:val="LightShading-Accent1"/>
                      <w:bidiVisual/>
                      <w:tblW w:w="0" w:type="auto"/>
                      <w:tblBorders>
                        <w:top w:val="none" w:sz="0" w:space="0" w:color="auto"/>
                        <w:bottom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866"/>
                      <w:gridCol w:w="4245"/>
                    </w:tblGrid>
                    <w:tr w:rsidR="008568DB" w:rsidRPr="00310649" w14:paraId="3C71AA3C" w14:textId="77777777" w:rsidTr="00DB4811">
                      <w:trPr>
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4900" w:type="dxa"/>
                          <w:shd w:val="clear" w:color="auto" w:fill="auto"/>
                        </w:tcPr>
                        <w:p w14:paraId="6BD68774" w14:textId="77777777" w:rsidR="008568DB" w:rsidRPr="007A3719" w:rsidRDefault="00FA01D7" w:rsidP="00EB3A62">
                          <w:pPr>
                            <w:spacing w:line="276" w:lineRule="auto"/>
                            <w:rPr>
                              <w:b w:val="0"/>
                              <w:bCs w:val="0"/>
                              <w:sz w:val="14"/>
                              <w:szCs w:val="16"/>
                              <w:rtl/>
                            </w:rPr>
                          </w:pPr>
                          <w:sdt>
                            <w:sdtPr>
                              <w:rPr>
                                <w:rFonts w:hint="cs"/>
                                <w:sz w:val="14"/>
                                <w:szCs w:val="16"/>
                                <w:rtl/>
                              </w:rPr>
                              <w:alias w:val="Subject"/>
                              <w:tag w:val=""/>
                              <w:id w:val="535681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568DB">
                                <w:rPr>
                                  <w:rFonts w:hint="cs"/>
                                  <w:sz w:val="14"/>
                                  <w:szCs w:val="16"/>
                                  <w:rtl/>
                                  <w:lang w:bidi="fa-IR"/>
                                </w:rPr>
                                <w:t>نام پروژه</w:t>
                              </w:r>
                            </w:sdtContent>
                          </w:sdt>
                          <w:r w:rsidR="008568DB">
                            <w:rPr>
                              <w:rFonts w:hint="cs"/>
                              <w:sz w:val="14"/>
                              <w:szCs w:val="16"/>
                              <w:rtl/>
                            </w:rPr>
                            <w:t xml:space="preserve"> - </w:t>
                          </w:r>
                          <w:sdt>
                            <w:sdtPr>
                              <w:rPr>
                                <w:sz w:val="14"/>
                                <w:szCs w:val="16"/>
                                <w:rtl/>
                              </w:rPr>
                              <w:alias w:val="Title"/>
                              <w:tag w:val=""/>
                              <w:id w:val="53568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568DB">
                                <w:rPr>
                                  <w:sz w:val="14"/>
                                  <w:szCs w:val="16"/>
                                  <w:rtl/>
                                  <w:lang w:bidi="fa-IR"/>
                                </w:rPr>
                                <w:t xml:space="preserve">مدل داده </w:t>
                              </w:r>
                              <w:r w:rsidR="008568DB">
                                <w:rPr>
                                  <w:rFonts w:hint="cs"/>
                                  <w:sz w:val="14"/>
                                  <w:szCs w:val="16"/>
                                  <w:rtl/>
                                  <w:lang w:bidi="fa-IR"/>
                                </w:rPr>
                                <w:t>بخش يک سرويس هاي سبکاد4</w:t>
                              </w:r>
                            </w:sdtContent>
                          </w:sdt>
                        </w:p>
                      </w:tc>
                      <w:tc>
                        <w:tcPr>
                          <w:tcW w:w="4331" w:type="dxa"/>
                          <w:vMerge w:val="restart"/>
                          <w:vAlign w:val="center"/>
                        </w:tcPr>
                        <w:p w14:paraId="2017645B" w14:textId="77777777" w:rsidR="008568DB" w:rsidRPr="00DB4811" w:rsidRDefault="008568DB" w:rsidP="000D0112">
                          <w:pPr>
                            <w:spacing w:line="276" w:lineRule="auto"/>
                            <w:jc w:val="right"/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rPr>
                              <w:color w:val="000000" w:themeColor="text1"/>
                              <w:sz w:val="18"/>
                              <w:szCs w:val="20"/>
                              <w:rtl/>
                            </w:rPr>
                          </w:pPr>
                          <w:r w:rsidRPr="00DB4811">
                            <w:rPr>
                              <w:rFonts w:cs="B Titr" w:hint="cs"/>
                              <w:color w:val="000000" w:themeColor="text1"/>
                              <w:szCs w:val="20"/>
                              <w:rtl/>
                            </w:rPr>
                            <w:t xml:space="preserve">طبقه بندی :  </w:t>
                          </w:r>
                          <w:sdt>
                            <w:sdtPr>
                              <w:rPr>
                                <w:rFonts w:cs="B Titr" w:hint="cs"/>
                                <w:color w:val="808080" w:themeColor="background1" w:themeShade="80"/>
                                <w:szCs w:val="20"/>
                                <w:rtl/>
                              </w:rPr>
                              <w:alias w:val="Category"/>
                              <w:tag w:val=""/>
                              <w:id w:val="5356815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cs="B Titr" w:hint="cs"/>
                                  <w:color w:val="808080" w:themeColor="background1" w:themeShade="80"/>
                                  <w:szCs w:val="20"/>
                                  <w:rtl/>
                                </w:rPr>
                                <w:t>عادی</w:t>
                              </w:r>
                            </w:sdtContent>
                          </w:sdt>
                        </w:p>
                      </w:tc>
                    </w:tr>
                    <w:tr w:rsidR="008568DB" w:rsidRPr="00310649" w14:paraId="3F5A578A" w14:textId="77777777" w:rsidTr="00DB4811">
                      <w:trPr>
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4900" w:type="dxa"/>
                          <w:shd w:val="clear" w:color="auto" w:fill="auto"/>
                        </w:tcPr>
                        <w:p w14:paraId="6F9C9BF5" w14:textId="77777777" w:rsidR="008568DB" w:rsidRPr="00310649" w:rsidRDefault="008568DB" w:rsidP="00EB3A62">
                          <w:pPr>
                            <w:spacing w:line="276" w:lineRule="auto"/>
                            <w:rPr>
                              <w:b w:val="0"/>
                              <w:bCs w:val="0"/>
                              <w:sz w:val="18"/>
                              <w:szCs w:val="2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 w:val="0"/>
                              <w:bCs w:val="0"/>
                              <w:sz w:val="18"/>
                              <w:szCs w:val="20"/>
                              <w:rtl/>
                              <w:lang w:bidi="fa-IR"/>
                            </w:rPr>
                            <w:t xml:space="preserve">کد سند: </w:t>
                          </w:r>
                          <w:sdt>
                            <w:sdtPr>
                              <w:rPr>
                                <w:rFonts w:hint="cs"/>
                                <w:sz w:val="18"/>
                                <w:szCs w:val="20"/>
                                <w:rtl/>
                                <w:lang w:bidi="fa-IR"/>
                              </w:rPr>
                              <w:alias w:val="Keywords"/>
                              <w:tag w:val=""/>
                              <w:id w:val="535681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sz w:val="18"/>
                                  <w:szCs w:val="20"/>
                                  <w:lang w:bidi="fa-IR"/>
                                </w:rPr>
                                <w:t>SABKAD4.POL.CLIENT.DES.DM.RE01</w:t>
                              </w:r>
                            </w:sdtContent>
                          </w:sdt>
                        </w:p>
                      </w:tc>
                      <w:tc>
                        <w:tcPr>
                          <w:tcW w:w="4331" w:type="dxa"/>
                          <w:vMerge/>
                        </w:tcPr>
                        <w:p w14:paraId="6617EFE0" w14:textId="77777777" w:rsidR="008568DB" w:rsidRDefault="008568DB" w:rsidP="00B20680">
                          <w:pPr>
                            <w:spacing w:line="276" w:lineRule="auto"/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rPr>
                              <w:sz w:val="18"/>
                              <w:szCs w:val="20"/>
                              <w:rtl/>
                              <w:lang w:bidi="fa-IR"/>
                            </w:rPr>
                          </w:pPr>
                        </w:p>
                      </w:tc>
                    </w:tr>
                  </w:tbl>
                  <w:p w14:paraId="07DD29F2" w14:textId="77777777" w:rsidR="008568DB" w:rsidRPr="00310649" w:rsidRDefault="008568DB" w:rsidP="00DB4811">
                    <w:pPr>
                      <w:bidi w:val="0"/>
                      <w:spacing w:line="276" w:lineRule="auto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rtl/>
      </w:rPr>
      <w:drawing>
        <wp:anchor distT="0" distB="0" distL="114300" distR="114300" simplePos="0" relativeHeight="251686912" behindDoc="1" locked="0" layoutInCell="1" allowOverlap="1" wp14:anchorId="5F2293E8" wp14:editId="4C9123EA">
          <wp:simplePos x="0" y="0"/>
          <wp:positionH relativeFrom="column">
            <wp:posOffset>-305435</wp:posOffset>
          </wp:positionH>
          <wp:positionV relativeFrom="page">
            <wp:posOffset>414324</wp:posOffset>
          </wp:positionV>
          <wp:extent cx="6731635" cy="57912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163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B1A8A20" w14:textId="77777777" w:rsidR="008568DB" w:rsidRPr="00310649" w:rsidRDefault="008568DB" w:rsidP="00310649">
    <w:pPr>
      <w:pStyle w:val="Header"/>
      <w:rPr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26CF"/>
    <w:multiLevelType w:val="hybridMultilevel"/>
    <w:tmpl w:val="59160F36"/>
    <w:lvl w:ilvl="0" w:tplc="FC0CFD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774F1"/>
    <w:multiLevelType w:val="hybridMultilevel"/>
    <w:tmpl w:val="2E6C6E20"/>
    <w:lvl w:ilvl="0" w:tplc="F02ED894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" w15:restartNumberingAfterBreak="0">
    <w:nsid w:val="19202560"/>
    <w:multiLevelType w:val="hybridMultilevel"/>
    <w:tmpl w:val="5A0ABD66"/>
    <w:lvl w:ilvl="0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4" w:hanging="360"/>
      </w:pPr>
      <w:rPr>
        <w:rFonts w:ascii="Wingdings" w:hAnsi="Wingdings" w:hint="default"/>
      </w:rPr>
    </w:lvl>
  </w:abstractNum>
  <w:abstractNum w:abstractNumId="3" w15:restartNumberingAfterBreak="0">
    <w:nsid w:val="1CD82ED0"/>
    <w:multiLevelType w:val="hybridMultilevel"/>
    <w:tmpl w:val="2280D820"/>
    <w:lvl w:ilvl="0" w:tplc="BB008640">
      <w:start w:val="10"/>
      <w:numFmt w:val="bullet"/>
      <w:lvlText w:val="-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Nazani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77B2"/>
    <w:multiLevelType w:val="hybridMultilevel"/>
    <w:tmpl w:val="B90C9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60382"/>
    <w:multiLevelType w:val="hybridMultilevel"/>
    <w:tmpl w:val="619C1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D4669C"/>
    <w:multiLevelType w:val="hybridMultilevel"/>
    <w:tmpl w:val="72081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F5CD6"/>
    <w:multiLevelType w:val="hybridMultilevel"/>
    <w:tmpl w:val="782CD50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33015"/>
    <w:multiLevelType w:val="hybridMultilevel"/>
    <w:tmpl w:val="857A15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712C91"/>
    <w:multiLevelType w:val="hybridMultilevel"/>
    <w:tmpl w:val="BFC47E30"/>
    <w:lvl w:ilvl="0" w:tplc="04090001">
      <w:start w:val="1"/>
      <w:numFmt w:val="bullet"/>
      <w:lvlText w:val=""/>
      <w:lvlJc w:val="left"/>
      <w:pPr>
        <w:ind w:left="7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178" w:hanging="360"/>
      </w:pPr>
      <w:rPr>
        <w:rFonts w:ascii="Wingdings" w:hAnsi="Wingdings" w:hint="default"/>
      </w:rPr>
    </w:lvl>
  </w:abstractNum>
  <w:abstractNum w:abstractNumId="10" w15:restartNumberingAfterBreak="0">
    <w:nsid w:val="3D9E176C"/>
    <w:multiLevelType w:val="multilevel"/>
    <w:tmpl w:val="ABE871C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F7B0223"/>
    <w:multiLevelType w:val="hybridMultilevel"/>
    <w:tmpl w:val="2550D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44510"/>
    <w:multiLevelType w:val="hybridMultilevel"/>
    <w:tmpl w:val="6C5C5ECE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47F01282"/>
    <w:multiLevelType w:val="multilevel"/>
    <w:tmpl w:val="5F884A26"/>
    <w:lvl w:ilvl="0">
      <w:start w:val="1"/>
      <w:numFmt w:val="decimal"/>
      <w:pStyle w:val="Heading1"/>
      <w:suff w:val="space"/>
      <w:lvlText w:val="%1- "/>
      <w:lvlJc w:val="left"/>
      <w:pPr>
        <w:ind w:left="720" w:firstLine="0"/>
      </w:pPr>
      <w:rPr>
        <w:rFonts w:ascii="Times New Roman" w:hAnsi="Times New Roman" w:cs="B Titr" w:hint="default"/>
        <w:b/>
        <w:bCs/>
        <w:i w:val="0"/>
        <w:iCs w:val="0"/>
        <w:color w:val="auto"/>
        <w:sz w:val="24"/>
        <w:szCs w:val="28"/>
      </w:rPr>
    </w:lvl>
    <w:lvl w:ilvl="1">
      <w:start w:val="1"/>
      <w:numFmt w:val="decimal"/>
      <w:pStyle w:val="Heading2"/>
      <w:suff w:val="space"/>
      <w:lvlText w:val="%2-%1- 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color w:val="auto"/>
        <w:sz w:val="28"/>
        <w:szCs w:val="28"/>
      </w:rPr>
    </w:lvl>
    <w:lvl w:ilvl="2">
      <w:start w:val="1"/>
      <w:numFmt w:val="decimal"/>
      <w:pStyle w:val="Heading3"/>
      <w:suff w:val="space"/>
      <w:lvlText w:val="%3-%2-%1-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3">
      <w:start w:val="1"/>
      <w:numFmt w:val="decimal"/>
      <w:pStyle w:val="Heading4"/>
      <w:suff w:val="space"/>
      <w:lvlText w:val="%4-%3-%2-%1- 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4">
      <w:start w:val="1"/>
      <w:numFmt w:val="decimal"/>
      <w:pStyle w:val="Heading5"/>
      <w:suff w:val="space"/>
      <w:lvlText w:val="%5-%4-%3-%2-%1-"/>
      <w:lvlJc w:val="left"/>
      <w:pPr>
        <w:ind w:left="2194" w:hanging="1474"/>
      </w:pPr>
      <w:rPr>
        <w:rFonts w:ascii="Times New Roman" w:hAnsi="Times New Roman" w:cs="B Nazani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</w:rPr>
    </w:lvl>
    <w:lvl w:ilvl="5">
      <w:start w:val="1"/>
      <w:numFmt w:val="decimal"/>
      <w:pStyle w:val="Heading6"/>
      <w:suff w:val="space"/>
      <w:lvlText w:val="%6-%5-%4-%3-%2-%1-"/>
      <w:lvlJc w:val="left"/>
      <w:pPr>
        <w:ind w:left="1872" w:hanging="864"/>
      </w:pPr>
      <w:rPr>
        <w:rFonts w:hint="default"/>
        <w:sz w:val="20"/>
        <w:szCs w:val="24"/>
      </w:rPr>
    </w:lvl>
    <w:lvl w:ilvl="6">
      <w:start w:val="1"/>
      <w:numFmt w:val="decimal"/>
      <w:pStyle w:val="Heading7"/>
      <w:suff w:val="space"/>
      <w:lvlText w:val="%7-%6-%5-%4-%3-%2-%1-"/>
      <w:lvlJc w:val="left"/>
      <w:pPr>
        <w:ind w:left="2016" w:hanging="1008"/>
      </w:pPr>
      <w:rPr>
        <w:rFonts w:hint="default"/>
        <w:sz w:val="20"/>
        <w:szCs w:val="24"/>
      </w:rPr>
    </w:lvl>
    <w:lvl w:ilvl="7">
      <w:start w:val="1"/>
      <w:numFmt w:val="decimal"/>
      <w:pStyle w:val="Heading8"/>
      <w:suff w:val="space"/>
      <w:lvlText w:val="%8-%7-%6-%5-%4-%3-%2-%1-"/>
      <w:lvlJc w:val="left"/>
      <w:pPr>
        <w:ind w:left="2160" w:hanging="1152"/>
      </w:pPr>
      <w:rPr>
        <w:rFonts w:hint="default"/>
        <w:sz w:val="20"/>
        <w:szCs w:val="24"/>
      </w:rPr>
    </w:lvl>
    <w:lvl w:ilvl="8">
      <w:start w:val="1"/>
      <w:numFmt w:val="decimal"/>
      <w:pStyle w:val="Heading9"/>
      <w:suff w:val="space"/>
      <w:lvlText w:val="%9-%8-%7-%6-%5-%4-%3-%2-%1-"/>
      <w:lvlJc w:val="left"/>
      <w:pPr>
        <w:ind w:left="2304" w:hanging="1296"/>
      </w:pPr>
      <w:rPr>
        <w:rFonts w:hint="default"/>
        <w:sz w:val="20"/>
        <w:szCs w:val="24"/>
      </w:rPr>
    </w:lvl>
  </w:abstractNum>
  <w:abstractNum w:abstractNumId="14" w15:restartNumberingAfterBreak="0">
    <w:nsid w:val="48912407"/>
    <w:multiLevelType w:val="hybridMultilevel"/>
    <w:tmpl w:val="A89035D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545717"/>
    <w:multiLevelType w:val="hybridMultilevel"/>
    <w:tmpl w:val="A7DAD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516228"/>
    <w:multiLevelType w:val="hybridMultilevel"/>
    <w:tmpl w:val="9A729E3A"/>
    <w:lvl w:ilvl="0" w:tplc="8D3846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B7210"/>
    <w:multiLevelType w:val="hybridMultilevel"/>
    <w:tmpl w:val="C76C040E"/>
    <w:lvl w:ilvl="0" w:tplc="04090001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1" w:tplc="DC18440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A9EAE8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155E214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CAEA2470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68282CFE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78025400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1986904E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76D65FEE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5BEC2F74"/>
    <w:multiLevelType w:val="hybridMultilevel"/>
    <w:tmpl w:val="A86A9B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ED83E49"/>
    <w:multiLevelType w:val="hybridMultilevel"/>
    <w:tmpl w:val="92F42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43D25"/>
    <w:multiLevelType w:val="hybridMultilevel"/>
    <w:tmpl w:val="03228890"/>
    <w:lvl w:ilvl="0" w:tplc="793A31CC">
      <w:start w:val="1"/>
      <w:numFmt w:val="decimal"/>
      <w:lvlText w:val="%1-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8C75FAA"/>
    <w:multiLevelType w:val="hybridMultilevel"/>
    <w:tmpl w:val="981C0FD0"/>
    <w:lvl w:ilvl="0" w:tplc="BB008640">
      <w:start w:val="10"/>
      <w:numFmt w:val="bullet"/>
      <w:lvlText w:val="-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Nazani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25F5A"/>
    <w:multiLevelType w:val="hybridMultilevel"/>
    <w:tmpl w:val="FD625B32"/>
    <w:lvl w:ilvl="0" w:tplc="76285F6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33B56"/>
    <w:multiLevelType w:val="hybridMultilevel"/>
    <w:tmpl w:val="C3B2F810"/>
    <w:lvl w:ilvl="0" w:tplc="1248D92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0108B"/>
    <w:multiLevelType w:val="hybridMultilevel"/>
    <w:tmpl w:val="B750F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F0034D"/>
    <w:multiLevelType w:val="hybridMultilevel"/>
    <w:tmpl w:val="B92A2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CD08AD"/>
    <w:multiLevelType w:val="hybridMultilevel"/>
    <w:tmpl w:val="F27E95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AE90925"/>
    <w:multiLevelType w:val="hybridMultilevel"/>
    <w:tmpl w:val="28EC4D54"/>
    <w:lvl w:ilvl="0" w:tplc="9F120014">
      <w:start w:val="1"/>
      <w:numFmt w:val="decimal"/>
      <w:lvlText w:val="%1-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8" w15:restartNumberingAfterBreak="0">
    <w:nsid w:val="7B63610E"/>
    <w:multiLevelType w:val="hybridMultilevel"/>
    <w:tmpl w:val="CEEA7BEE"/>
    <w:lvl w:ilvl="0" w:tplc="AD728604">
      <w:start w:val="1"/>
      <w:numFmt w:val="decimal"/>
      <w:lvlText w:val="%1-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num w:numId="1">
    <w:abstractNumId w:val="16"/>
  </w:num>
  <w:num w:numId="2">
    <w:abstractNumId w:val="18"/>
  </w:num>
  <w:num w:numId="3">
    <w:abstractNumId w:val="13"/>
  </w:num>
  <w:num w:numId="4">
    <w:abstractNumId w:val="13"/>
  </w:num>
  <w:num w:numId="5">
    <w:abstractNumId w:val="13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20"/>
  </w:num>
  <w:num w:numId="21">
    <w:abstractNumId w:val="15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4"/>
  </w:num>
  <w:num w:numId="25">
    <w:abstractNumId w:val="28"/>
  </w:num>
  <w:num w:numId="26">
    <w:abstractNumId w:val="10"/>
  </w:num>
  <w:num w:numId="27">
    <w:abstractNumId w:val="3"/>
  </w:num>
  <w:num w:numId="28">
    <w:abstractNumId w:val="21"/>
  </w:num>
  <w:num w:numId="29">
    <w:abstractNumId w:val="7"/>
  </w:num>
  <w:num w:numId="30">
    <w:abstractNumId w:val="27"/>
  </w:num>
  <w:num w:numId="31">
    <w:abstractNumId w:val="9"/>
  </w:num>
  <w:num w:numId="32">
    <w:abstractNumId w:val="5"/>
  </w:num>
  <w:num w:numId="33">
    <w:abstractNumId w:val="1"/>
  </w:num>
  <w:num w:numId="34">
    <w:abstractNumId w:val="2"/>
  </w:num>
  <w:num w:numId="35">
    <w:abstractNumId w:val="8"/>
  </w:num>
  <w:num w:numId="36">
    <w:abstractNumId w:val="23"/>
  </w:num>
  <w:num w:numId="37">
    <w:abstractNumId w:val="14"/>
  </w:num>
  <w:num w:numId="38">
    <w:abstractNumId w:val="0"/>
  </w:num>
  <w:num w:numId="39">
    <w:abstractNumId w:val="11"/>
  </w:num>
  <w:num w:numId="40">
    <w:abstractNumId w:val="17"/>
  </w:num>
  <w:num w:numId="41">
    <w:abstractNumId w:val="25"/>
  </w:num>
  <w:num w:numId="42">
    <w:abstractNumId w:val="12"/>
  </w:num>
  <w:num w:numId="43">
    <w:abstractNumId w:val="24"/>
  </w:num>
  <w:num w:numId="44">
    <w:abstractNumId w:val="19"/>
  </w:num>
  <w:num w:numId="45">
    <w:abstractNumId w:val="26"/>
  </w:num>
  <w:num w:numId="46">
    <w:abstractNumId w:val="13"/>
  </w:num>
  <w:num w:numId="47">
    <w:abstractNumId w:val="13"/>
  </w:num>
  <w:num w:numId="48">
    <w:abstractNumId w:val="13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ساناز وحیدی">
    <w15:presenceInfo w15:providerId="None" w15:userId="ساناز وحیدی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516"/>
    <w:rsid w:val="00000A22"/>
    <w:rsid w:val="00000D43"/>
    <w:rsid w:val="0000131D"/>
    <w:rsid w:val="0000298C"/>
    <w:rsid w:val="00005C3A"/>
    <w:rsid w:val="00006238"/>
    <w:rsid w:val="00006F9E"/>
    <w:rsid w:val="00010540"/>
    <w:rsid w:val="00011945"/>
    <w:rsid w:val="00013C9D"/>
    <w:rsid w:val="0001535A"/>
    <w:rsid w:val="00015B04"/>
    <w:rsid w:val="00016AB1"/>
    <w:rsid w:val="00017B86"/>
    <w:rsid w:val="00032B95"/>
    <w:rsid w:val="00035BFF"/>
    <w:rsid w:val="00036EFC"/>
    <w:rsid w:val="00040849"/>
    <w:rsid w:val="00041282"/>
    <w:rsid w:val="00043B74"/>
    <w:rsid w:val="0004432B"/>
    <w:rsid w:val="0004452F"/>
    <w:rsid w:val="000456F1"/>
    <w:rsid w:val="0004640F"/>
    <w:rsid w:val="000469B7"/>
    <w:rsid w:val="00050771"/>
    <w:rsid w:val="00050D6B"/>
    <w:rsid w:val="00054650"/>
    <w:rsid w:val="000565DD"/>
    <w:rsid w:val="00056ED2"/>
    <w:rsid w:val="0006049A"/>
    <w:rsid w:val="0006110E"/>
    <w:rsid w:val="000614D8"/>
    <w:rsid w:val="00065328"/>
    <w:rsid w:val="000677AD"/>
    <w:rsid w:val="0007009C"/>
    <w:rsid w:val="0007393F"/>
    <w:rsid w:val="000748D1"/>
    <w:rsid w:val="00075055"/>
    <w:rsid w:val="000752A8"/>
    <w:rsid w:val="00080081"/>
    <w:rsid w:val="00083015"/>
    <w:rsid w:val="0008388F"/>
    <w:rsid w:val="00092FD0"/>
    <w:rsid w:val="00095094"/>
    <w:rsid w:val="000971A3"/>
    <w:rsid w:val="000B1928"/>
    <w:rsid w:val="000B675A"/>
    <w:rsid w:val="000B6BD3"/>
    <w:rsid w:val="000B74CC"/>
    <w:rsid w:val="000C188F"/>
    <w:rsid w:val="000C3358"/>
    <w:rsid w:val="000C42EA"/>
    <w:rsid w:val="000C797B"/>
    <w:rsid w:val="000D0112"/>
    <w:rsid w:val="000D159C"/>
    <w:rsid w:val="000D2CBA"/>
    <w:rsid w:val="000D7021"/>
    <w:rsid w:val="000D730F"/>
    <w:rsid w:val="000E002A"/>
    <w:rsid w:val="000E1456"/>
    <w:rsid w:val="000E22FD"/>
    <w:rsid w:val="000E2CF1"/>
    <w:rsid w:val="000E7652"/>
    <w:rsid w:val="000E7BD2"/>
    <w:rsid w:val="000F3087"/>
    <w:rsid w:val="000F384B"/>
    <w:rsid w:val="000F5705"/>
    <w:rsid w:val="000F6235"/>
    <w:rsid w:val="000F6908"/>
    <w:rsid w:val="00101259"/>
    <w:rsid w:val="0010307D"/>
    <w:rsid w:val="001048F3"/>
    <w:rsid w:val="0010564E"/>
    <w:rsid w:val="001148E4"/>
    <w:rsid w:val="00114D84"/>
    <w:rsid w:val="00122F81"/>
    <w:rsid w:val="0012554E"/>
    <w:rsid w:val="00125571"/>
    <w:rsid w:val="00126C02"/>
    <w:rsid w:val="001274D8"/>
    <w:rsid w:val="0013016D"/>
    <w:rsid w:val="0013244C"/>
    <w:rsid w:val="00135FFD"/>
    <w:rsid w:val="00142656"/>
    <w:rsid w:val="00142E5D"/>
    <w:rsid w:val="001436A3"/>
    <w:rsid w:val="00143B44"/>
    <w:rsid w:val="0014415A"/>
    <w:rsid w:val="00146CFA"/>
    <w:rsid w:val="0015107A"/>
    <w:rsid w:val="0015238B"/>
    <w:rsid w:val="001526DB"/>
    <w:rsid w:val="00153169"/>
    <w:rsid w:val="00153B38"/>
    <w:rsid w:val="001618BF"/>
    <w:rsid w:val="00161AA1"/>
    <w:rsid w:val="0016358D"/>
    <w:rsid w:val="00165338"/>
    <w:rsid w:val="00166686"/>
    <w:rsid w:val="00167E1A"/>
    <w:rsid w:val="00173044"/>
    <w:rsid w:val="00181DF7"/>
    <w:rsid w:val="00184E55"/>
    <w:rsid w:val="001858FE"/>
    <w:rsid w:val="0019011B"/>
    <w:rsid w:val="00193087"/>
    <w:rsid w:val="00193730"/>
    <w:rsid w:val="0019413B"/>
    <w:rsid w:val="00194173"/>
    <w:rsid w:val="001943A7"/>
    <w:rsid w:val="00194D67"/>
    <w:rsid w:val="001968B0"/>
    <w:rsid w:val="001970A5"/>
    <w:rsid w:val="001A10C7"/>
    <w:rsid w:val="001A2A3C"/>
    <w:rsid w:val="001A2D8A"/>
    <w:rsid w:val="001A61B6"/>
    <w:rsid w:val="001B3995"/>
    <w:rsid w:val="001B3ABA"/>
    <w:rsid w:val="001B3D28"/>
    <w:rsid w:val="001C374A"/>
    <w:rsid w:val="001C5B24"/>
    <w:rsid w:val="001C671C"/>
    <w:rsid w:val="001D073E"/>
    <w:rsid w:val="001D07C7"/>
    <w:rsid w:val="001D21D7"/>
    <w:rsid w:val="001D3E22"/>
    <w:rsid w:val="001E16B5"/>
    <w:rsid w:val="001E5D25"/>
    <w:rsid w:val="001E5E00"/>
    <w:rsid w:val="001E64A5"/>
    <w:rsid w:val="001E7FDD"/>
    <w:rsid w:val="001F0521"/>
    <w:rsid w:val="001F2D8F"/>
    <w:rsid w:val="001F4F1C"/>
    <w:rsid w:val="001F5AE4"/>
    <w:rsid w:val="001F6D5B"/>
    <w:rsid w:val="001F77C0"/>
    <w:rsid w:val="00200B4B"/>
    <w:rsid w:val="00205CA5"/>
    <w:rsid w:val="002108C5"/>
    <w:rsid w:val="00212504"/>
    <w:rsid w:val="002144D6"/>
    <w:rsid w:val="00214629"/>
    <w:rsid w:val="00215170"/>
    <w:rsid w:val="00217050"/>
    <w:rsid w:val="00220325"/>
    <w:rsid w:val="00221F3E"/>
    <w:rsid w:val="00223326"/>
    <w:rsid w:val="002314DD"/>
    <w:rsid w:val="00232894"/>
    <w:rsid w:val="00237DAA"/>
    <w:rsid w:val="00242135"/>
    <w:rsid w:val="002429D9"/>
    <w:rsid w:val="00243DEF"/>
    <w:rsid w:val="002468EF"/>
    <w:rsid w:val="0024746F"/>
    <w:rsid w:val="002548E6"/>
    <w:rsid w:val="00255ABA"/>
    <w:rsid w:val="00255EEF"/>
    <w:rsid w:val="00256994"/>
    <w:rsid w:val="00256AE0"/>
    <w:rsid w:val="00260645"/>
    <w:rsid w:val="00260998"/>
    <w:rsid w:val="00260B1A"/>
    <w:rsid w:val="00265357"/>
    <w:rsid w:val="00266B1C"/>
    <w:rsid w:val="0026729D"/>
    <w:rsid w:val="00267558"/>
    <w:rsid w:val="0027101E"/>
    <w:rsid w:val="00272874"/>
    <w:rsid w:val="00272A2F"/>
    <w:rsid w:val="002734A0"/>
    <w:rsid w:val="002746D2"/>
    <w:rsid w:val="002764B6"/>
    <w:rsid w:val="0027762B"/>
    <w:rsid w:val="00277A79"/>
    <w:rsid w:val="00281A82"/>
    <w:rsid w:val="00281DE6"/>
    <w:rsid w:val="0029115C"/>
    <w:rsid w:val="00293F75"/>
    <w:rsid w:val="00295A15"/>
    <w:rsid w:val="00295B85"/>
    <w:rsid w:val="00296D4F"/>
    <w:rsid w:val="00296FC2"/>
    <w:rsid w:val="002A1271"/>
    <w:rsid w:val="002A5C61"/>
    <w:rsid w:val="002B18FF"/>
    <w:rsid w:val="002B3F7C"/>
    <w:rsid w:val="002B467F"/>
    <w:rsid w:val="002B4EB9"/>
    <w:rsid w:val="002C0B02"/>
    <w:rsid w:val="002C23F3"/>
    <w:rsid w:val="002C35CA"/>
    <w:rsid w:val="002C37D9"/>
    <w:rsid w:val="002C5DBC"/>
    <w:rsid w:val="002C625F"/>
    <w:rsid w:val="002C675B"/>
    <w:rsid w:val="002D0337"/>
    <w:rsid w:val="002D051E"/>
    <w:rsid w:val="002D088D"/>
    <w:rsid w:val="002D500D"/>
    <w:rsid w:val="002D5A79"/>
    <w:rsid w:val="002E1471"/>
    <w:rsid w:val="002E2314"/>
    <w:rsid w:val="002E38FD"/>
    <w:rsid w:val="002F0788"/>
    <w:rsid w:val="002F1A2C"/>
    <w:rsid w:val="002F2C84"/>
    <w:rsid w:val="002F44E6"/>
    <w:rsid w:val="002F4C8A"/>
    <w:rsid w:val="002F71B4"/>
    <w:rsid w:val="00300475"/>
    <w:rsid w:val="00300CD0"/>
    <w:rsid w:val="003015A7"/>
    <w:rsid w:val="00306A5B"/>
    <w:rsid w:val="00307C4C"/>
    <w:rsid w:val="00310649"/>
    <w:rsid w:val="00313189"/>
    <w:rsid w:val="00313F0D"/>
    <w:rsid w:val="00314E33"/>
    <w:rsid w:val="0031579B"/>
    <w:rsid w:val="003169A0"/>
    <w:rsid w:val="00320646"/>
    <w:rsid w:val="00321E72"/>
    <w:rsid w:val="00323938"/>
    <w:rsid w:val="0032778F"/>
    <w:rsid w:val="00330C33"/>
    <w:rsid w:val="003340AC"/>
    <w:rsid w:val="00335166"/>
    <w:rsid w:val="003359B1"/>
    <w:rsid w:val="00336101"/>
    <w:rsid w:val="00337358"/>
    <w:rsid w:val="003420F1"/>
    <w:rsid w:val="003431FC"/>
    <w:rsid w:val="003444F4"/>
    <w:rsid w:val="0035121A"/>
    <w:rsid w:val="00352BCC"/>
    <w:rsid w:val="00353C29"/>
    <w:rsid w:val="00354FAD"/>
    <w:rsid w:val="00356079"/>
    <w:rsid w:val="00362B4D"/>
    <w:rsid w:val="00364538"/>
    <w:rsid w:val="00364A50"/>
    <w:rsid w:val="00374B01"/>
    <w:rsid w:val="00374F24"/>
    <w:rsid w:val="00375352"/>
    <w:rsid w:val="0037552D"/>
    <w:rsid w:val="00375BF6"/>
    <w:rsid w:val="00382FE6"/>
    <w:rsid w:val="003837E0"/>
    <w:rsid w:val="00383BB3"/>
    <w:rsid w:val="0039120E"/>
    <w:rsid w:val="00392D8A"/>
    <w:rsid w:val="003958E3"/>
    <w:rsid w:val="003963BB"/>
    <w:rsid w:val="003A102B"/>
    <w:rsid w:val="003A1687"/>
    <w:rsid w:val="003A3385"/>
    <w:rsid w:val="003A7B82"/>
    <w:rsid w:val="003B00D8"/>
    <w:rsid w:val="003B0F45"/>
    <w:rsid w:val="003B183A"/>
    <w:rsid w:val="003B1ED6"/>
    <w:rsid w:val="003B2DF4"/>
    <w:rsid w:val="003B7AE4"/>
    <w:rsid w:val="003C208D"/>
    <w:rsid w:val="003C4C33"/>
    <w:rsid w:val="003C55F4"/>
    <w:rsid w:val="003C5AFF"/>
    <w:rsid w:val="003C76DE"/>
    <w:rsid w:val="003C7A69"/>
    <w:rsid w:val="003E0762"/>
    <w:rsid w:val="003E1B4D"/>
    <w:rsid w:val="003E1C97"/>
    <w:rsid w:val="003E34AD"/>
    <w:rsid w:val="003F0D37"/>
    <w:rsid w:val="003F11B7"/>
    <w:rsid w:val="003F1F5B"/>
    <w:rsid w:val="003F3D2F"/>
    <w:rsid w:val="003F45D2"/>
    <w:rsid w:val="003F4E1B"/>
    <w:rsid w:val="0040062D"/>
    <w:rsid w:val="00400EA7"/>
    <w:rsid w:val="004014AC"/>
    <w:rsid w:val="00401F5F"/>
    <w:rsid w:val="0040248D"/>
    <w:rsid w:val="004032A6"/>
    <w:rsid w:val="00403334"/>
    <w:rsid w:val="0040359D"/>
    <w:rsid w:val="00404E18"/>
    <w:rsid w:val="00410125"/>
    <w:rsid w:val="0041044C"/>
    <w:rsid w:val="00410EBC"/>
    <w:rsid w:val="00412BC3"/>
    <w:rsid w:val="00420724"/>
    <w:rsid w:val="0042173F"/>
    <w:rsid w:val="00421D2E"/>
    <w:rsid w:val="00425C11"/>
    <w:rsid w:val="00427FA7"/>
    <w:rsid w:val="0043030F"/>
    <w:rsid w:val="00433CDE"/>
    <w:rsid w:val="004429CE"/>
    <w:rsid w:val="0045106E"/>
    <w:rsid w:val="00452FDA"/>
    <w:rsid w:val="00455467"/>
    <w:rsid w:val="00456A57"/>
    <w:rsid w:val="00460CCF"/>
    <w:rsid w:val="00472AFD"/>
    <w:rsid w:val="00473057"/>
    <w:rsid w:val="004740D4"/>
    <w:rsid w:val="00477008"/>
    <w:rsid w:val="00481C4D"/>
    <w:rsid w:val="0048570D"/>
    <w:rsid w:val="0048721A"/>
    <w:rsid w:val="00490477"/>
    <w:rsid w:val="004909D5"/>
    <w:rsid w:val="004944A1"/>
    <w:rsid w:val="00495DF0"/>
    <w:rsid w:val="004977CF"/>
    <w:rsid w:val="00497F08"/>
    <w:rsid w:val="004A108E"/>
    <w:rsid w:val="004A5AF9"/>
    <w:rsid w:val="004B106E"/>
    <w:rsid w:val="004B13C8"/>
    <w:rsid w:val="004B1AC0"/>
    <w:rsid w:val="004B329E"/>
    <w:rsid w:val="004C1811"/>
    <w:rsid w:val="004C2D9E"/>
    <w:rsid w:val="004C463C"/>
    <w:rsid w:val="004C4837"/>
    <w:rsid w:val="004C4D90"/>
    <w:rsid w:val="004C5F23"/>
    <w:rsid w:val="004C695E"/>
    <w:rsid w:val="004D2E50"/>
    <w:rsid w:val="004D563E"/>
    <w:rsid w:val="004D5C80"/>
    <w:rsid w:val="004D662A"/>
    <w:rsid w:val="004D6CF5"/>
    <w:rsid w:val="004D6D7F"/>
    <w:rsid w:val="004E6F4A"/>
    <w:rsid w:val="004E7D93"/>
    <w:rsid w:val="004F008E"/>
    <w:rsid w:val="004F1154"/>
    <w:rsid w:val="004F4942"/>
    <w:rsid w:val="00501B76"/>
    <w:rsid w:val="0050285B"/>
    <w:rsid w:val="00502ED3"/>
    <w:rsid w:val="00503056"/>
    <w:rsid w:val="005109D3"/>
    <w:rsid w:val="005113EB"/>
    <w:rsid w:val="00512D48"/>
    <w:rsid w:val="005130EE"/>
    <w:rsid w:val="0051422B"/>
    <w:rsid w:val="00514ACA"/>
    <w:rsid w:val="00514DFD"/>
    <w:rsid w:val="00515287"/>
    <w:rsid w:val="005154D8"/>
    <w:rsid w:val="00515857"/>
    <w:rsid w:val="00520C5C"/>
    <w:rsid w:val="00521308"/>
    <w:rsid w:val="00522918"/>
    <w:rsid w:val="00525D33"/>
    <w:rsid w:val="00531049"/>
    <w:rsid w:val="00533996"/>
    <w:rsid w:val="00535688"/>
    <w:rsid w:val="00536164"/>
    <w:rsid w:val="0054123F"/>
    <w:rsid w:val="0054326D"/>
    <w:rsid w:val="005445B3"/>
    <w:rsid w:val="0054675F"/>
    <w:rsid w:val="00547211"/>
    <w:rsid w:val="00552108"/>
    <w:rsid w:val="005535C6"/>
    <w:rsid w:val="00554FA9"/>
    <w:rsid w:val="005567A5"/>
    <w:rsid w:val="005570D5"/>
    <w:rsid w:val="005606B1"/>
    <w:rsid w:val="005608EB"/>
    <w:rsid w:val="00562FBD"/>
    <w:rsid w:val="00563DA3"/>
    <w:rsid w:val="0056422B"/>
    <w:rsid w:val="00566F0F"/>
    <w:rsid w:val="00570E02"/>
    <w:rsid w:val="00575735"/>
    <w:rsid w:val="00580783"/>
    <w:rsid w:val="00582CF3"/>
    <w:rsid w:val="00583EA0"/>
    <w:rsid w:val="0058479C"/>
    <w:rsid w:val="0058540D"/>
    <w:rsid w:val="005862BB"/>
    <w:rsid w:val="005879C3"/>
    <w:rsid w:val="0059067B"/>
    <w:rsid w:val="00592BE8"/>
    <w:rsid w:val="00592F0A"/>
    <w:rsid w:val="005936AB"/>
    <w:rsid w:val="005A0868"/>
    <w:rsid w:val="005A1150"/>
    <w:rsid w:val="005A1449"/>
    <w:rsid w:val="005A1A8A"/>
    <w:rsid w:val="005A26EA"/>
    <w:rsid w:val="005B06F1"/>
    <w:rsid w:val="005B518F"/>
    <w:rsid w:val="005B7FB5"/>
    <w:rsid w:val="005C11F2"/>
    <w:rsid w:val="005C736C"/>
    <w:rsid w:val="005C774C"/>
    <w:rsid w:val="005C7833"/>
    <w:rsid w:val="005D0014"/>
    <w:rsid w:val="005D0D93"/>
    <w:rsid w:val="005D2733"/>
    <w:rsid w:val="005D5309"/>
    <w:rsid w:val="005D7D81"/>
    <w:rsid w:val="005E0B6D"/>
    <w:rsid w:val="005E43C8"/>
    <w:rsid w:val="005E62A7"/>
    <w:rsid w:val="005F0E86"/>
    <w:rsid w:val="005F3124"/>
    <w:rsid w:val="005F5136"/>
    <w:rsid w:val="005F7C7C"/>
    <w:rsid w:val="00604666"/>
    <w:rsid w:val="0060517A"/>
    <w:rsid w:val="006054FA"/>
    <w:rsid w:val="006079AC"/>
    <w:rsid w:val="006119DA"/>
    <w:rsid w:val="0061684D"/>
    <w:rsid w:val="00617126"/>
    <w:rsid w:val="0062167B"/>
    <w:rsid w:val="00622DA0"/>
    <w:rsid w:val="006232BD"/>
    <w:rsid w:val="00623EA3"/>
    <w:rsid w:val="00625798"/>
    <w:rsid w:val="006265C8"/>
    <w:rsid w:val="006278F9"/>
    <w:rsid w:val="00631981"/>
    <w:rsid w:val="00634382"/>
    <w:rsid w:val="00634C9E"/>
    <w:rsid w:val="00635ED1"/>
    <w:rsid w:val="006443A1"/>
    <w:rsid w:val="006449FE"/>
    <w:rsid w:val="00644E08"/>
    <w:rsid w:val="006460E8"/>
    <w:rsid w:val="006540C4"/>
    <w:rsid w:val="006552A0"/>
    <w:rsid w:val="0066148A"/>
    <w:rsid w:val="00666EB1"/>
    <w:rsid w:val="006718FF"/>
    <w:rsid w:val="00672C4C"/>
    <w:rsid w:val="00676F06"/>
    <w:rsid w:val="00681932"/>
    <w:rsid w:val="00692C4C"/>
    <w:rsid w:val="006944A2"/>
    <w:rsid w:val="006A6666"/>
    <w:rsid w:val="006B385C"/>
    <w:rsid w:val="006B44F9"/>
    <w:rsid w:val="006B4D6B"/>
    <w:rsid w:val="006C09EC"/>
    <w:rsid w:val="006D45F4"/>
    <w:rsid w:val="006D485A"/>
    <w:rsid w:val="006D5659"/>
    <w:rsid w:val="006D5AB0"/>
    <w:rsid w:val="006D6516"/>
    <w:rsid w:val="006D7C73"/>
    <w:rsid w:val="006E080C"/>
    <w:rsid w:val="006E0B03"/>
    <w:rsid w:val="006E1B54"/>
    <w:rsid w:val="006E3500"/>
    <w:rsid w:val="006E6A00"/>
    <w:rsid w:val="006E7022"/>
    <w:rsid w:val="006F0BA2"/>
    <w:rsid w:val="006F1308"/>
    <w:rsid w:val="006F3E3D"/>
    <w:rsid w:val="006F49B1"/>
    <w:rsid w:val="006F62E8"/>
    <w:rsid w:val="007021D0"/>
    <w:rsid w:val="00704B01"/>
    <w:rsid w:val="00705F17"/>
    <w:rsid w:val="00706E2D"/>
    <w:rsid w:val="00707324"/>
    <w:rsid w:val="00707EF9"/>
    <w:rsid w:val="00710450"/>
    <w:rsid w:val="0071107C"/>
    <w:rsid w:val="00712621"/>
    <w:rsid w:val="00714F88"/>
    <w:rsid w:val="00715790"/>
    <w:rsid w:val="00715B65"/>
    <w:rsid w:val="00715E7D"/>
    <w:rsid w:val="00717484"/>
    <w:rsid w:val="00717E5B"/>
    <w:rsid w:val="007313A8"/>
    <w:rsid w:val="007332F2"/>
    <w:rsid w:val="00733A8F"/>
    <w:rsid w:val="007345D5"/>
    <w:rsid w:val="00734950"/>
    <w:rsid w:val="00734D76"/>
    <w:rsid w:val="00737AF6"/>
    <w:rsid w:val="007405B4"/>
    <w:rsid w:val="00741AB6"/>
    <w:rsid w:val="00741B6D"/>
    <w:rsid w:val="00744498"/>
    <w:rsid w:val="00746780"/>
    <w:rsid w:val="0075050E"/>
    <w:rsid w:val="00750D56"/>
    <w:rsid w:val="007543A2"/>
    <w:rsid w:val="00754794"/>
    <w:rsid w:val="00754BDF"/>
    <w:rsid w:val="007555CE"/>
    <w:rsid w:val="007557EF"/>
    <w:rsid w:val="007560C5"/>
    <w:rsid w:val="0076370B"/>
    <w:rsid w:val="007641DC"/>
    <w:rsid w:val="00764926"/>
    <w:rsid w:val="00771F40"/>
    <w:rsid w:val="00772EE3"/>
    <w:rsid w:val="00773EAA"/>
    <w:rsid w:val="00774045"/>
    <w:rsid w:val="00781163"/>
    <w:rsid w:val="00781793"/>
    <w:rsid w:val="00782699"/>
    <w:rsid w:val="00783801"/>
    <w:rsid w:val="00787170"/>
    <w:rsid w:val="0079018F"/>
    <w:rsid w:val="00790B48"/>
    <w:rsid w:val="00796356"/>
    <w:rsid w:val="007A1E81"/>
    <w:rsid w:val="007A244C"/>
    <w:rsid w:val="007A3719"/>
    <w:rsid w:val="007A3738"/>
    <w:rsid w:val="007A4EED"/>
    <w:rsid w:val="007A5B3A"/>
    <w:rsid w:val="007B5D8B"/>
    <w:rsid w:val="007C028A"/>
    <w:rsid w:val="007C4021"/>
    <w:rsid w:val="007C5328"/>
    <w:rsid w:val="007D020E"/>
    <w:rsid w:val="007D039A"/>
    <w:rsid w:val="007D1164"/>
    <w:rsid w:val="007D4C6D"/>
    <w:rsid w:val="007E1096"/>
    <w:rsid w:val="007E2327"/>
    <w:rsid w:val="007E3895"/>
    <w:rsid w:val="007E39CE"/>
    <w:rsid w:val="007E41ED"/>
    <w:rsid w:val="007E5FC9"/>
    <w:rsid w:val="007F4AD5"/>
    <w:rsid w:val="007F4D2E"/>
    <w:rsid w:val="007F62BA"/>
    <w:rsid w:val="007F657D"/>
    <w:rsid w:val="007F79BA"/>
    <w:rsid w:val="00802E1B"/>
    <w:rsid w:val="00803104"/>
    <w:rsid w:val="008047E8"/>
    <w:rsid w:val="008051C0"/>
    <w:rsid w:val="00811FBB"/>
    <w:rsid w:val="0081391A"/>
    <w:rsid w:val="00814FEC"/>
    <w:rsid w:val="00815955"/>
    <w:rsid w:val="008164B0"/>
    <w:rsid w:val="00823269"/>
    <w:rsid w:val="008247F5"/>
    <w:rsid w:val="00825161"/>
    <w:rsid w:val="00825F4A"/>
    <w:rsid w:val="0082643D"/>
    <w:rsid w:val="00832D39"/>
    <w:rsid w:val="008361E4"/>
    <w:rsid w:val="0084036C"/>
    <w:rsid w:val="00840CA1"/>
    <w:rsid w:val="00842038"/>
    <w:rsid w:val="008438F2"/>
    <w:rsid w:val="00843F5A"/>
    <w:rsid w:val="0084427A"/>
    <w:rsid w:val="00845B17"/>
    <w:rsid w:val="008465E8"/>
    <w:rsid w:val="00846860"/>
    <w:rsid w:val="00847FAA"/>
    <w:rsid w:val="00850957"/>
    <w:rsid w:val="0085101F"/>
    <w:rsid w:val="00851602"/>
    <w:rsid w:val="008518EA"/>
    <w:rsid w:val="00853280"/>
    <w:rsid w:val="00853E16"/>
    <w:rsid w:val="00853FFE"/>
    <w:rsid w:val="008568DB"/>
    <w:rsid w:val="008604A8"/>
    <w:rsid w:val="00861ABC"/>
    <w:rsid w:val="00865F73"/>
    <w:rsid w:val="00866FA8"/>
    <w:rsid w:val="0087158F"/>
    <w:rsid w:val="00871F81"/>
    <w:rsid w:val="008750E4"/>
    <w:rsid w:val="00882EDD"/>
    <w:rsid w:val="00892E59"/>
    <w:rsid w:val="00893AA4"/>
    <w:rsid w:val="008953A3"/>
    <w:rsid w:val="008975FB"/>
    <w:rsid w:val="008A0A7E"/>
    <w:rsid w:val="008A4307"/>
    <w:rsid w:val="008A689E"/>
    <w:rsid w:val="008B0109"/>
    <w:rsid w:val="008B3FA8"/>
    <w:rsid w:val="008B4B5E"/>
    <w:rsid w:val="008B60A1"/>
    <w:rsid w:val="008B74C8"/>
    <w:rsid w:val="008B75DC"/>
    <w:rsid w:val="008C0B9B"/>
    <w:rsid w:val="008C0E85"/>
    <w:rsid w:val="008C19DF"/>
    <w:rsid w:val="008C1DAD"/>
    <w:rsid w:val="008C39A9"/>
    <w:rsid w:val="008D6D59"/>
    <w:rsid w:val="008E1565"/>
    <w:rsid w:val="008E474A"/>
    <w:rsid w:val="008E49C2"/>
    <w:rsid w:val="008E59E8"/>
    <w:rsid w:val="008E6C8C"/>
    <w:rsid w:val="008F2602"/>
    <w:rsid w:val="008F349E"/>
    <w:rsid w:val="008F76D7"/>
    <w:rsid w:val="008F7B89"/>
    <w:rsid w:val="00900884"/>
    <w:rsid w:val="00901EEE"/>
    <w:rsid w:val="00903E1C"/>
    <w:rsid w:val="00906399"/>
    <w:rsid w:val="00907445"/>
    <w:rsid w:val="00910B23"/>
    <w:rsid w:val="00912580"/>
    <w:rsid w:val="00912EE8"/>
    <w:rsid w:val="009131D8"/>
    <w:rsid w:val="00913E78"/>
    <w:rsid w:val="00914039"/>
    <w:rsid w:val="0091477A"/>
    <w:rsid w:val="009155BC"/>
    <w:rsid w:val="0092105C"/>
    <w:rsid w:val="0092374C"/>
    <w:rsid w:val="00923E3F"/>
    <w:rsid w:val="0092429A"/>
    <w:rsid w:val="009256A6"/>
    <w:rsid w:val="009300B7"/>
    <w:rsid w:val="00930745"/>
    <w:rsid w:val="00933E56"/>
    <w:rsid w:val="00936E8B"/>
    <w:rsid w:val="009377D1"/>
    <w:rsid w:val="00937CA7"/>
    <w:rsid w:val="009420CD"/>
    <w:rsid w:val="009430E4"/>
    <w:rsid w:val="00943F00"/>
    <w:rsid w:val="00945D45"/>
    <w:rsid w:val="00946320"/>
    <w:rsid w:val="009538D9"/>
    <w:rsid w:val="00953C3A"/>
    <w:rsid w:val="009570AE"/>
    <w:rsid w:val="009574FD"/>
    <w:rsid w:val="00957D16"/>
    <w:rsid w:val="00960FE4"/>
    <w:rsid w:val="00961963"/>
    <w:rsid w:val="00963F07"/>
    <w:rsid w:val="00967933"/>
    <w:rsid w:val="009702BF"/>
    <w:rsid w:val="00972ADB"/>
    <w:rsid w:val="00972CA8"/>
    <w:rsid w:val="00976DE8"/>
    <w:rsid w:val="00984574"/>
    <w:rsid w:val="00984BD9"/>
    <w:rsid w:val="009870BF"/>
    <w:rsid w:val="0098748D"/>
    <w:rsid w:val="00990384"/>
    <w:rsid w:val="00992536"/>
    <w:rsid w:val="0099474A"/>
    <w:rsid w:val="0099648B"/>
    <w:rsid w:val="009A140C"/>
    <w:rsid w:val="009A4CD6"/>
    <w:rsid w:val="009A5326"/>
    <w:rsid w:val="009A586A"/>
    <w:rsid w:val="009A609C"/>
    <w:rsid w:val="009B1541"/>
    <w:rsid w:val="009B1A5F"/>
    <w:rsid w:val="009B2059"/>
    <w:rsid w:val="009B3EAB"/>
    <w:rsid w:val="009C36C0"/>
    <w:rsid w:val="009D1E40"/>
    <w:rsid w:val="009D26E4"/>
    <w:rsid w:val="009D3DB9"/>
    <w:rsid w:val="009D55F4"/>
    <w:rsid w:val="009E0088"/>
    <w:rsid w:val="009E23EB"/>
    <w:rsid w:val="009E24DD"/>
    <w:rsid w:val="009E74F2"/>
    <w:rsid w:val="009E7DCB"/>
    <w:rsid w:val="009F4447"/>
    <w:rsid w:val="009F5330"/>
    <w:rsid w:val="00A0069B"/>
    <w:rsid w:val="00A02144"/>
    <w:rsid w:val="00A07B51"/>
    <w:rsid w:val="00A11625"/>
    <w:rsid w:val="00A1249A"/>
    <w:rsid w:val="00A177F9"/>
    <w:rsid w:val="00A22D14"/>
    <w:rsid w:val="00A23C45"/>
    <w:rsid w:val="00A242AF"/>
    <w:rsid w:val="00A245D5"/>
    <w:rsid w:val="00A269F5"/>
    <w:rsid w:val="00A26C1D"/>
    <w:rsid w:val="00A305DA"/>
    <w:rsid w:val="00A3112F"/>
    <w:rsid w:val="00A31E40"/>
    <w:rsid w:val="00A4071D"/>
    <w:rsid w:val="00A412B6"/>
    <w:rsid w:val="00A44BA6"/>
    <w:rsid w:val="00A46D35"/>
    <w:rsid w:val="00A519F8"/>
    <w:rsid w:val="00A51F0C"/>
    <w:rsid w:val="00A52620"/>
    <w:rsid w:val="00A543CE"/>
    <w:rsid w:val="00A55104"/>
    <w:rsid w:val="00A61EDF"/>
    <w:rsid w:val="00A664A8"/>
    <w:rsid w:val="00A6666A"/>
    <w:rsid w:val="00A7089F"/>
    <w:rsid w:val="00A71188"/>
    <w:rsid w:val="00A7373D"/>
    <w:rsid w:val="00A756BE"/>
    <w:rsid w:val="00A75EEB"/>
    <w:rsid w:val="00A77FDD"/>
    <w:rsid w:val="00A8104C"/>
    <w:rsid w:val="00A814F9"/>
    <w:rsid w:val="00A82120"/>
    <w:rsid w:val="00A82A84"/>
    <w:rsid w:val="00A83D12"/>
    <w:rsid w:val="00A849FE"/>
    <w:rsid w:val="00A946A5"/>
    <w:rsid w:val="00A9772F"/>
    <w:rsid w:val="00AA1DBC"/>
    <w:rsid w:val="00AA2252"/>
    <w:rsid w:val="00AA5027"/>
    <w:rsid w:val="00AA6E36"/>
    <w:rsid w:val="00AB30A1"/>
    <w:rsid w:val="00AB3B9E"/>
    <w:rsid w:val="00AB4DF9"/>
    <w:rsid w:val="00AB54D0"/>
    <w:rsid w:val="00AB65D2"/>
    <w:rsid w:val="00AB6D4D"/>
    <w:rsid w:val="00AC3C60"/>
    <w:rsid w:val="00AC54F3"/>
    <w:rsid w:val="00AC767E"/>
    <w:rsid w:val="00AD2765"/>
    <w:rsid w:val="00AD2C9C"/>
    <w:rsid w:val="00AD3088"/>
    <w:rsid w:val="00AD3E3B"/>
    <w:rsid w:val="00AD5835"/>
    <w:rsid w:val="00AD70ED"/>
    <w:rsid w:val="00AD7E9E"/>
    <w:rsid w:val="00AE1B3E"/>
    <w:rsid w:val="00AE1E9E"/>
    <w:rsid w:val="00AE27AD"/>
    <w:rsid w:val="00AE4D31"/>
    <w:rsid w:val="00AF09EF"/>
    <w:rsid w:val="00AF2DDE"/>
    <w:rsid w:val="00AF42B1"/>
    <w:rsid w:val="00AF5805"/>
    <w:rsid w:val="00AF6AD1"/>
    <w:rsid w:val="00AF72D8"/>
    <w:rsid w:val="00AF757C"/>
    <w:rsid w:val="00B014D9"/>
    <w:rsid w:val="00B03092"/>
    <w:rsid w:val="00B03130"/>
    <w:rsid w:val="00B035A7"/>
    <w:rsid w:val="00B063F8"/>
    <w:rsid w:val="00B06F04"/>
    <w:rsid w:val="00B07152"/>
    <w:rsid w:val="00B10DAF"/>
    <w:rsid w:val="00B12F34"/>
    <w:rsid w:val="00B138D0"/>
    <w:rsid w:val="00B20680"/>
    <w:rsid w:val="00B20F8E"/>
    <w:rsid w:val="00B23B08"/>
    <w:rsid w:val="00B25677"/>
    <w:rsid w:val="00B27E9C"/>
    <w:rsid w:val="00B316E1"/>
    <w:rsid w:val="00B31C12"/>
    <w:rsid w:val="00B343BC"/>
    <w:rsid w:val="00B3541B"/>
    <w:rsid w:val="00B40576"/>
    <w:rsid w:val="00B41D0C"/>
    <w:rsid w:val="00B44252"/>
    <w:rsid w:val="00B45AAF"/>
    <w:rsid w:val="00B46C7F"/>
    <w:rsid w:val="00B52232"/>
    <w:rsid w:val="00B5309F"/>
    <w:rsid w:val="00B532C3"/>
    <w:rsid w:val="00B55651"/>
    <w:rsid w:val="00B63882"/>
    <w:rsid w:val="00B64B3D"/>
    <w:rsid w:val="00B65BBD"/>
    <w:rsid w:val="00B66A38"/>
    <w:rsid w:val="00B70556"/>
    <w:rsid w:val="00B7257A"/>
    <w:rsid w:val="00B73EDB"/>
    <w:rsid w:val="00B74497"/>
    <w:rsid w:val="00B74BE3"/>
    <w:rsid w:val="00B75698"/>
    <w:rsid w:val="00B76973"/>
    <w:rsid w:val="00B805F9"/>
    <w:rsid w:val="00B81A00"/>
    <w:rsid w:val="00B8411F"/>
    <w:rsid w:val="00B9054D"/>
    <w:rsid w:val="00B9391E"/>
    <w:rsid w:val="00B952AF"/>
    <w:rsid w:val="00B95F2A"/>
    <w:rsid w:val="00B96092"/>
    <w:rsid w:val="00BA37A7"/>
    <w:rsid w:val="00BA4512"/>
    <w:rsid w:val="00BA46A4"/>
    <w:rsid w:val="00BA5F01"/>
    <w:rsid w:val="00BA66C1"/>
    <w:rsid w:val="00BB13D0"/>
    <w:rsid w:val="00BB1655"/>
    <w:rsid w:val="00BB4B58"/>
    <w:rsid w:val="00BB7F7A"/>
    <w:rsid w:val="00BC09CC"/>
    <w:rsid w:val="00BC09D4"/>
    <w:rsid w:val="00BC1615"/>
    <w:rsid w:val="00BC249B"/>
    <w:rsid w:val="00BC269B"/>
    <w:rsid w:val="00BC722B"/>
    <w:rsid w:val="00BD5B70"/>
    <w:rsid w:val="00BE1805"/>
    <w:rsid w:val="00BE513B"/>
    <w:rsid w:val="00BE6FCC"/>
    <w:rsid w:val="00BE7432"/>
    <w:rsid w:val="00BE79F1"/>
    <w:rsid w:val="00BF1208"/>
    <w:rsid w:val="00BF3264"/>
    <w:rsid w:val="00BF32CB"/>
    <w:rsid w:val="00C01270"/>
    <w:rsid w:val="00C01E28"/>
    <w:rsid w:val="00C01E9D"/>
    <w:rsid w:val="00C020E3"/>
    <w:rsid w:val="00C02F9E"/>
    <w:rsid w:val="00C06BC2"/>
    <w:rsid w:val="00C0703B"/>
    <w:rsid w:val="00C07185"/>
    <w:rsid w:val="00C10BF7"/>
    <w:rsid w:val="00C11CCB"/>
    <w:rsid w:val="00C12103"/>
    <w:rsid w:val="00C13540"/>
    <w:rsid w:val="00C159D9"/>
    <w:rsid w:val="00C170EF"/>
    <w:rsid w:val="00C206FF"/>
    <w:rsid w:val="00C24376"/>
    <w:rsid w:val="00C30457"/>
    <w:rsid w:val="00C3064F"/>
    <w:rsid w:val="00C31C1C"/>
    <w:rsid w:val="00C334CE"/>
    <w:rsid w:val="00C33685"/>
    <w:rsid w:val="00C34B79"/>
    <w:rsid w:val="00C351D7"/>
    <w:rsid w:val="00C353BD"/>
    <w:rsid w:val="00C415BC"/>
    <w:rsid w:val="00C42260"/>
    <w:rsid w:val="00C436B2"/>
    <w:rsid w:val="00C438F9"/>
    <w:rsid w:val="00C4508F"/>
    <w:rsid w:val="00C45BD2"/>
    <w:rsid w:val="00C47C9D"/>
    <w:rsid w:val="00C5032E"/>
    <w:rsid w:val="00C51A02"/>
    <w:rsid w:val="00C550C1"/>
    <w:rsid w:val="00C579CB"/>
    <w:rsid w:val="00C60847"/>
    <w:rsid w:val="00C61431"/>
    <w:rsid w:val="00C656F7"/>
    <w:rsid w:val="00C70EFB"/>
    <w:rsid w:val="00C75481"/>
    <w:rsid w:val="00C8021C"/>
    <w:rsid w:val="00C836DA"/>
    <w:rsid w:val="00C867CD"/>
    <w:rsid w:val="00C869F3"/>
    <w:rsid w:val="00C90B69"/>
    <w:rsid w:val="00C948EB"/>
    <w:rsid w:val="00C95450"/>
    <w:rsid w:val="00CA225A"/>
    <w:rsid w:val="00CA294E"/>
    <w:rsid w:val="00CA5FB1"/>
    <w:rsid w:val="00CA7BC2"/>
    <w:rsid w:val="00CA7E5E"/>
    <w:rsid w:val="00CB2794"/>
    <w:rsid w:val="00CB3AB5"/>
    <w:rsid w:val="00CB4210"/>
    <w:rsid w:val="00CB4832"/>
    <w:rsid w:val="00CB5A04"/>
    <w:rsid w:val="00CC61A8"/>
    <w:rsid w:val="00CC694B"/>
    <w:rsid w:val="00CC6E7C"/>
    <w:rsid w:val="00CD319F"/>
    <w:rsid w:val="00CD3825"/>
    <w:rsid w:val="00CD535E"/>
    <w:rsid w:val="00CE2D33"/>
    <w:rsid w:val="00CE4960"/>
    <w:rsid w:val="00CE7AC6"/>
    <w:rsid w:val="00CE7EF7"/>
    <w:rsid w:val="00CF26D3"/>
    <w:rsid w:val="00CF3FEC"/>
    <w:rsid w:val="00D00563"/>
    <w:rsid w:val="00D010C2"/>
    <w:rsid w:val="00D01BFF"/>
    <w:rsid w:val="00D020A2"/>
    <w:rsid w:val="00D04C23"/>
    <w:rsid w:val="00D14459"/>
    <w:rsid w:val="00D1679E"/>
    <w:rsid w:val="00D16E3B"/>
    <w:rsid w:val="00D21DCB"/>
    <w:rsid w:val="00D22D22"/>
    <w:rsid w:val="00D23157"/>
    <w:rsid w:val="00D24DBD"/>
    <w:rsid w:val="00D261E4"/>
    <w:rsid w:val="00D35048"/>
    <w:rsid w:val="00D36F26"/>
    <w:rsid w:val="00D37D66"/>
    <w:rsid w:val="00D45F09"/>
    <w:rsid w:val="00D46360"/>
    <w:rsid w:val="00D4673A"/>
    <w:rsid w:val="00D46E08"/>
    <w:rsid w:val="00D50E59"/>
    <w:rsid w:val="00D55780"/>
    <w:rsid w:val="00D57CF2"/>
    <w:rsid w:val="00D61609"/>
    <w:rsid w:val="00D61972"/>
    <w:rsid w:val="00D61C75"/>
    <w:rsid w:val="00D642CF"/>
    <w:rsid w:val="00D65ACF"/>
    <w:rsid w:val="00D66764"/>
    <w:rsid w:val="00D70AE0"/>
    <w:rsid w:val="00D71D31"/>
    <w:rsid w:val="00D72B07"/>
    <w:rsid w:val="00D73DA8"/>
    <w:rsid w:val="00D7416F"/>
    <w:rsid w:val="00D74C9D"/>
    <w:rsid w:val="00D77C51"/>
    <w:rsid w:val="00D77E38"/>
    <w:rsid w:val="00D82F43"/>
    <w:rsid w:val="00D83342"/>
    <w:rsid w:val="00D83571"/>
    <w:rsid w:val="00D83E60"/>
    <w:rsid w:val="00D84D93"/>
    <w:rsid w:val="00D86146"/>
    <w:rsid w:val="00D867C4"/>
    <w:rsid w:val="00D86AB3"/>
    <w:rsid w:val="00D923D2"/>
    <w:rsid w:val="00D935EA"/>
    <w:rsid w:val="00D95306"/>
    <w:rsid w:val="00D9784A"/>
    <w:rsid w:val="00DA2115"/>
    <w:rsid w:val="00DA25CC"/>
    <w:rsid w:val="00DA5945"/>
    <w:rsid w:val="00DB02B6"/>
    <w:rsid w:val="00DB1EB4"/>
    <w:rsid w:val="00DB30F8"/>
    <w:rsid w:val="00DB3FA5"/>
    <w:rsid w:val="00DB4811"/>
    <w:rsid w:val="00DB55E6"/>
    <w:rsid w:val="00DC0C27"/>
    <w:rsid w:val="00DC0EDA"/>
    <w:rsid w:val="00DC16AF"/>
    <w:rsid w:val="00DC5B95"/>
    <w:rsid w:val="00DD137E"/>
    <w:rsid w:val="00DD1676"/>
    <w:rsid w:val="00DD1CDC"/>
    <w:rsid w:val="00DD237E"/>
    <w:rsid w:val="00DD542C"/>
    <w:rsid w:val="00DD5475"/>
    <w:rsid w:val="00DD65DF"/>
    <w:rsid w:val="00DD6C13"/>
    <w:rsid w:val="00DD6EDF"/>
    <w:rsid w:val="00DD7E71"/>
    <w:rsid w:val="00DE0290"/>
    <w:rsid w:val="00DE0B3E"/>
    <w:rsid w:val="00DE213E"/>
    <w:rsid w:val="00DE215E"/>
    <w:rsid w:val="00DE21F6"/>
    <w:rsid w:val="00DE56B3"/>
    <w:rsid w:val="00DE6CAD"/>
    <w:rsid w:val="00DE6E58"/>
    <w:rsid w:val="00DE74BB"/>
    <w:rsid w:val="00DF0844"/>
    <w:rsid w:val="00DF1303"/>
    <w:rsid w:val="00DF51BC"/>
    <w:rsid w:val="00DF5644"/>
    <w:rsid w:val="00DF6A8F"/>
    <w:rsid w:val="00DF72BD"/>
    <w:rsid w:val="00DF7E96"/>
    <w:rsid w:val="00E01B02"/>
    <w:rsid w:val="00E102E9"/>
    <w:rsid w:val="00E14084"/>
    <w:rsid w:val="00E14A71"/>
    <w:rsid w:val="00E22797"/>
    <w:rsid w:val="00E30E9C"/>
    <w:rsid w:val="00E3162F"/>
    <w:rsid w:val="00E318C9"/>
    <w:rsid w:val="00E37ECB"/>
    <w:rsid w:val="00E4070A"/>
    <w:rsid w:val="00E4146D"/>
    <w:rsid w:val="00E5375C"/>
    <w:rsid w:val="00E53D03"/>
    <w:rsid w:val="00E569BF"/>
    <w:rsid w:val="00E57A7F"/>
    <w:rsid w:val="00E64FA4"/>
    <w:rsid w:val="00E6503A"/>
    <w:rsid w:val="00E65435"/>
    <w:rsid w:val="00E65E26"/>
    <w:rsid w:val="00E6610D"/>
    <w:rsid w:val="00E70F68"/>
    <w:rsid w:val="00E71B12"/>
    <w:rsid w:val="00E7266D"/>
    <w:rsid w:val="00E74246"/>
    <w:rsid w:val="00E747B0"/>
    <w:rsid w:val="00E77D13"/>
    <w:rsid w:val="00E815B2"/>
    <w:rsid w:val="00E81D9C"/>
    <w:rsid w:val="00E82E73"/>
    <w:rsid w:val="00E836EC"/>
    <w:rsid w:val="00E84669"/>
    <w:rsid w:val="00E84BB8"/>
    <w:rsid w:val="00E9134A"/>
    <w:rsid w:val="00E91A74"/>
    <w:rsid w:val="00E94E8C"/>
    <w:rsid w:val="00E95021"/>
    <w:rsid w:val="00E960E8"/>
    <w:rsid w:val="00E970CC"/>
    <w:rsid w:val="00EA0372"/>
    <w:rsid w:val="00EA7475"/>
    <w:rsid w:val="00EA755C"/>
    <w:rsid w:val="00EA7E55"/>
    <w:rsid w:val="00EB0390"/>
    <w:rsid w:val="00EB1003"/>
    <w:rsid w:val="00EB139E"/>
    <w:rsid w:val="00EB3689"/>
    <w:rsid w:val="00EB3A62"/>
    <w:rsid w:val="00EB3DC5"/>
    <w:rsid w:val="00EB50F4"/>
    <w:rsid w:val="00EB66AD"/>
    <w:rsid w:val="00EB7528"/>
    <w:rsid w:val="00EB7E91"/>
    <w:rsid w:val="00EC0004"/>
    <w:rsid w:val="00EC0660"/>
    <w:rsid w:val="00EC4B07"/>
    <w:rsid w:val="00ED4143"/>
    <w:rsid w:val="00ED5A79"/>
    <w:rsid w:val="00EE1A06"/>
    <w:rsid w:val="00EE335D"/>
    <w:rsid w:val="00EE42F9"/>
    <w:rsid w:val="00EE46D2"/>
    <w:rsid w:val="00EF0CA3"/>
    <w:rsid w:val="00EF1A27"/>
    <w:rsid w:val="00EF3021"/>
    <w:rsid w:val="00EF51F0"/>
    <w:rsid w:val="00EF775F"/>
    <w:rsid w:val="00EF794E"/>
    <w:rsid w:val="00F01034"/>
    <w:rsid w:val="00F03902"/>
    <w:rsid w:val="00F04AE9"/>
    <w:rsid w:val="00F05BD6"/>
    <w:rsid w:val="00F110D4"/>
    <w:rsid w:val="00F141D7"/>
    <w:rsid w:val="00F144E0"/>
    <w:rsid w:val="00F16A13"/>
    <w:rsid w:val="00F1775C"/>
    <w:rsid w:val="00F26A90"/>
    <w:rsid w:val="00F27593"/>
    <w:rsid w:val="00F27B13"/>
    <w:rsid w:val="00F30393"/>
    <w:rsid w:val="00F30D74"/>
    <w:rsid w:val="00F31A3F"/>
    <w:rsid w:val="00F33E33"/>
    <w:rsid w:val="00F33F13"/>
    <w:rsid w:val="00F34F59"/>
    <w:rsid w:val="00F350CD"/>
    <w:rsid w:val="00F3562C"/>
    <w:rsid w:val="00F3676D"/>
    <w:rsid w:val="00F36771"/>
    <w:rsid w:val="00F372CC"/>
    <w:rsid w:val="00F375B6"/>
    <w:rsid w:val="00F41E77"/>
    <w:rsid w:val="00F4292F"/>
    <w:rsid w:val="00F43D16"/>
    <w:rsid w:val="00F44D02"/>
    <w:rsid w:val="00F458A9"/>
    <w:rsid w:val="00F45EB9"/>
    <w:rsid w:val="00F460D6"/>
    <w:rsid w:val="00F5165D"/>
    <w:rsid w:val="00F53E02"/>
    <w:rsid w:val="00F5542F"/>
    <w:rsid w:val="00F558C3"/>
    <w:rsid w:val="00F61B3A"/>
    <w:rsid w:val="00F61DB9"/>
    <w:rsid w:val="00F65E63"/>
    <w:rsid w:val="00F71CF9"/>
    <w:rsid w:val="00F7324B"/>
    <w:rsid w:val="00F8306E"/>
    <w:rsid w:val="00F8681A"/>
    <w:rsid w:val="00F87FBF"/>
    <w:rsid w:val="00F905BC"/>
    <w:rsid w:val="00F955E3"/>
    <w:rsid w:val="00F95E48"/>
    <w:rsid w:val="00FA01D7"/>
    <w:rsid w:val="00FA1508"/>
    <w:rsid w:val="00FA166F"/>
    <w:rsid w:val="00FA354F"/>
    <w:rsid w:val="00FA49AD"/>
    <w:rsid w:val="00FA53EB"/>
    <w:rsid w:val="00FA72A0"/>
    <w:rsid w:val="00FB3BF8"/>
    <w:rsid w:val="00FB3C98"/>
    <w:rsid w:val="00FC18EE"/>
    <w:rsid w:val="00FD1A11"/>
    <w:rsid w:val="00FD426C"/>
    <w:rsid w:val="00FD42F8"/>
    <w:rsid w:val="00FD6EE8"/>
    <w:rsid w:val="00FE027F"/>
    <w:rsid w:val="00FE3945"/>
    <w:rsid w:val="00FE4FBA"/>
    <w:rsid w:val="00FE50DE"/>
    <w:rsid w:val="00FE715E"/>
    <w:rsid w:val="00FF0711"/>
    <w:rsid w:val="00FF11A8"/>
    <w:rsid w:val="00FF2261"/>
    <w:rsid w:val="00FF38E6"/>
    <w:rsid w:val="00FF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1A32D1"/>
  <w15:docId w15:val="{9ED93F78-2979-47D8-8FBE-02872047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raditional Arabic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 w:qFormat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99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99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9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B4811"/>
    <w:pPr>
      <w:bidi/>
    </w:pPr>
    <w:rPr>
      <w:rFonts w:eastAsiaTheme="minorHAnsi" w:cs="B Nazanin"/>
      <w:sz w:val="24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7A3719"/>
    <w:pPr>
      <w:keepNext/>
      <w:numPr>
        <w:numId w:val="3"/>
      </w:numPr>
      <w:spacing w:before="240" w:after="120"/>
      <w:jc w:val="both"/>
      <w:outlineLvl w:val="0"/>
    </w:pPr>
    <w:rPr>
      <w:rFonts w:cs="B Titr"/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rsid w:val="007A3719"/>
    <w:pPr>
      <w:keepNext/>
      <w:numPr>
        <w:ilvl w:val="1"/>
        <w:numId w:val="3"/>
      </w:numPr>
      <w:spacing w:before="240"/>
      <w:ind w:left="862"/>
      <w:jc w:val="both"/>
      <w:outlineLvl w:val="1"/>
    </w:pPr>
    <w:rPr>
      <w:b/>
      <w:bCs/>
      <w:sz w:val="20"/>
      <w:szCs w:val="24"/>
    </w:rPr>
  </w:style>
  <w:style w:type="paragraph" w:styleId="Heading3">
    <w:name w:val="heading 3"/>
    <w:basedOn w:val="Normal"/>
    <w:next w:val="Normal"/>
    <w:link w:val="Heading3Char"/>
    <w:qFormat/>
    <w:rsid w:val="007A3719"/>
    <w:pPr>
      <w:keepNext/>
      <w:numPr>
        <w:ilvl w:val="2"/>
        <w:numId w:val="3"/>
      </w:numPr>
      <w:spacing w:before="240"/>
      <w:jc w:val="both"/>
      <w:outlineLvl w:val="2"/>
    </w:pPr>
    <w:rPr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qFormat/>
    <w:rsid w:val="007A3719"/>
    <w:pPr>
      <w:keepNext/>
      <w:numPr>
        <w:ilvl w:val="3"/>
        <w:numId w:val="3"/>
      </w:numPr>
      <w:spacing w:before="240"/>
      <w:jc w:val="both"/>
      <w:outlineLvl w:val="3"/>
    </w:pPr>
    <w:rPr>
      <w:b/>
      <w:bCs/>
      <w:sz w:val="20"/>
      <w:szCs w:val="24"/>
    </w:rPr>
  </w:style>
  <w:style w:type="paragraph" w:styleId="Heading5">
    <w:name w:val="heading 5"/>
    <w:basedOn w:val="Normal"/>
    <w:next w:val="Normal"/>
    <w:link w:val="Heading5Char"/>
    <w:qFormat/>
    <w:rsid w:val="007A3719"/>
    <w:pPr>
      <w:keepNext/>
      <w:numPr>
        <w:ilvl w:val="4"/>
        <w:numId w:val="3"/>
      </w:numPr>
      <w:spacing w:before="240" w:after="60"/>
      <w:jc w:val="both"/>
      <w:outlineLvl w:val="4"/>
    </w:pPr>
    <w:rPr>
      <w:b/>
      <w:bCs/>
      <w:sz w:val="20"/>
      <w:szCs w:val="24"/>
    </w:rPr>
  </w:style>
  <w:style w:type="paragraph" w:styleId="Heading6">
    <w:name w:val="heading 6"/>
    <w:basedOn w:val="Normal"/>
    <w:next w:val="Normal"/>
    <w:link w:val="Heading6Char"/>
    <w:qFormat/>
    <w:rsid w:val="007A3719"/>
    <w:pPr>
      <w:numPr>
        <w:ilvl w:val="5"/>
        <w:numId w:val="3"/>
      </w:numPr>
      <w:spacing w:before="240" w:after="60"/>
      <w:jc w:val="both"/>
      <w:outlineLvl w:val="5"/>
    </w:pPr>
    <w:rPr>
      <w:b/>
      <w:bCs/>
      <w:sz w:val="20"/>
      <w:szCs w:val="24"/>
    </w:rPr>
  </w:style>
  <w:style w:type="paragraph" w:styleId="Heading7">
    <w:name w:val="heading 7"/>
    <w:basedOn w:val="Normal"/>
    <w:next w:val="Normal"/>
    <w:link w:val="Heading7Char"/>
    <w:qFormat/>
    <w:rsid w:val="007A3719"/>
    <w:pPr>
      <w:numPr>
        <w:ilvl w:val="6"/>
        <w:numId w:val="3"/>
      </w:numPr>
      <w:spacing w:before="240" w:after="60"/>
      <w:jc w:val="both"/>
      <w:outlineLvl w:val="6"/>
    </w:pPr>
    <w:rPr>
      <w:b/>
      <w:bCs/>
      <w:sz w:val="20"/>
      <w:szCs w:val="24"/>
    </w:rPr>
  </w:style>
  <w:style w:type="paragraph" w:styleId="Heading8">
    <w:name w:val="heading 8"/>
    <w:basedOn w:val="Normal"/>
    <w:next w:val="Normal"/>
    <w:link w:val="Heading8Char"/>
    <w:qFormat/>
    <w:rsid w:val="007A3719"/>
    <w:pPr>
      <w:numPr>
        <w:ilvl w:val="7"/>
        <w:numId w:val="3"/>
      </w:numPr>
      <w:spacing w:before="240" w:after="60"/>
      <w:jc w:val="both"/>
      <w:outlineLvl w:val="7"/>
    </w:pPr>
    <w:rPr>
      <w:b/>
      <w:bCs/>
      <w:sz w:val="20"/>
      <w:szCs w:val="24"/>
    </w:rPr>
  </w:style>
  <w:style w:type="paragraph" w:styleId="Heading9">
    <w:name w:val="heading 9"/>
    <w:basedOn w:val="Normal"/>
    <w:next w:val="Normal"/>
    <w:link w:val="Heading9Char"/>
    <w:qFormat/>
    <w:rsid w:val="007A3719"/>
    <w:pPr>
      <w:numPr>
        <w:ilvl w:val="8"/>
        <w:numId w:val="3"/>
      </w:numPr>
      <w:spacing w:before="240" w:after="60"/>
      <w:jc w:val="both"/>
      <w:outlineLvl w:val="8"/>
    </w:pPr>
    <w:rPr>
      <w:rFonts w:ascii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A3719"/>
    <w:rPr>
      <w:rFonts w:eastAsiaTheme="minorHAnsi" w:cs="B Titr"/>
      <w:b/>
      <w:bCs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3Char">
    <w:name w:val="Heading 3 Char"/>
    <w:link w:val="Heading3"/>
    <w:uiPriority w:val="9"/>
    <w:locked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6Char">
    <w:name w:val="Heading 6 Char"/>
    <w:basedOn w:val="DefaultParagraphFont"/>
    <w:link w:val="Heading6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7Char">
    <w:name w:val="Heading 7 Char"/>
    <w:basedOn w:val="DefaultParagraphFont"/>
    <w:link w:val="Heading7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rsid w:val="007A3719"/>
    <w:rPr>
      <w:rFonts w:ascii="Arial" w:eastAsiaTheme="minorHAnsi" w:cs="B Nazanin"/>
      <w:b/>
      <w:bCs/>
      <w:szCs w:val="24"/>
      <w:lang w:bidi="ar-SA"/>
    </w:rPr>
  </w:style>
  <w:style w:type="table" w:styleId="TableGrid">
    <w:name w:val="Table Grid"/>
    <w:basedOn w:val="TableNormal"/>
    <w:rsid w:val="00050771"/>
    <w:pPr>
      <w:widowControl w:val="0"/>
      <w:bidi/>
      <w:adjustRightInd w:val="0"/>
      <w:jc w:val="both"/>
      <w:textAlignment w:val="baseline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050771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36C"/>
    <w:rPr>
      <w:rFonts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rsid w:val="00050771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36C"/>
    <w:rPr>
      <w:rFonts w:cs="B Nazanin"/>
      <w:sz w:val="24"/>
      <w:szCs w:val="28"/>
    </w:rPr>
  </w:style>
  <w:style w:type="character" w:styleId="PageNumber">
    <w:name w:val="page number"/>
    <w:basedOn w:val="DefaultParagraphFont"/>
    <w:rsid w:val="00050771"/>
    <w:rPr>
      <w:lang w:bidi="fa-IR"/>
    </w:rPr>
  </w:style>
  <w:style w:type="character" w:styleId="LineNumber">
    <w:name w:val="line number"/>
    <w:basedOn w:val="DefaultParagraphFont"/>
    <w:rsid w:val="00050771"/>
    <w:rPr>
      <w:lang w:bidi="fa-IR"/>
    </w:rPr>
  </w:style>
  <w:style w:type="paragraph" w:styleId="Index1">
    <w:name w:val="index 1"/>
    <w:basedOn w:val="Normal"/>
    <w:next w:val="Normal"/>
    <w:autoRedefine/>
    <w:semiHidden/>
    <w:rsid w:val="00050771"/>
    <w:pPr>
      <w:ind w:left="240" w:hanging="240"/>
    </w:pPr>
  </w:style>
  <w:style w:type="paragraph" w:styleId="IndexHeading">
    <w:name w:val="index heading"/>
    <w:basedOn w:val="Normal"/>
    <w:next w:val="Index1"/>
    <w:semiHidden/>
    <w:rsid w:val="00050771"/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uiPriority w:val="39"/>
    <w:rsid w:val="002F0788"/>
    <w:pPr>
      <w:tabs>
        <w:tab w:val="right" w:leader="dot" w:pos="9628"/>
      </w:tabs>
      <w:spacing w:before="240"/>
    </w:pPr>
    <w:rPr>
      <w:b/>
      <w:bCs/>
      <w:noProof/>
      <w:sz w:val="20"/>
      <w:szCs w:val="24"/>
    </w:rPr>
  </w:style>
  <w:style w:type="paragraph" w:styleId="BalloonText">
    <w:name w:val="Balloon Text"/>
    <w:basedOn w:val="Normal"/>
    <w:link w:val="BalloonTextChar"/>
    <w:uiPriority w:val="99"/>
    <w:rsid w:val="000507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5077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050771"/>
    <w:pPr>
      <w:jc w:val="center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50771"/>
    <w:rPr>
      <w:color w:val="0000FF" w:themeColor="hyperlink"/>
      <w:u w:val="single"/>
    </w:rPr>
  </w:style>
  <w:style w:type="table" w:styleId="TableGrid1">
    <w:name w:val="Table Grid 1"/>
    <w:basedOn w:val="TableNormal"/>
    <w:rsid w:val="00050771"/>
    <w:pPr>
      <w:bidi/>
      <w:jc w:val="lowKashida"/>
    </w:pPr>
    <w:rPr>
      <w:rFonts w:cs="B Nazani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050771"/>
    <w:pPr>
      <w:bidi/>
      <w:jc w:val="lowKashida"/>
    </w:pPr>
    <w:rPr>
      <w:rFonts w:cs="B Nazani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rsid w:val="005570D5"/>
    <w:pPr>
      <w:tabs>
        <w:tab w:val="right" w:leader="dot" w:pos="9628"/>
      </w:tabs>
    </w:pPr>
    <w:rPr>
      <w:noProof/>
      <w:sz w:val="22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rsid w:val="002F0788"/>
    <w:pPr>
      <w:tabs>
        <w:tab w:val="right" w:leader="dot" w:pos="9628"/>
      </w:tabs>
      <w:spacing w:before="120"/>
      <w:ind w:left="238"/>
    </w:pPr>
    <w:rPr>
      <w:b/>
      <w:bCs/>
      <w:noProof/>
      <w:sz w:val="16"/>
      <w:szCs w:val="20"/>
    </w:rPr>
  </w:style>
  <w:style w:type="paragraph" w:styleId="TOC3">
    <w:name w:val="toc 3"/>
    <w:basedOn w:val="Normal"/>
    <w:next w:val="Normal"/>
    <w:autoRedefine/>
    <w:uiPriority w:val="39"/>
    <w:rsid w:val="002F0788"/>
    <w:pPr>
      <w:tabs>
        <w:tab w:val="right" w:leader="dot" w:pos="9628"/>
      </w:tabs>
      <w:ind w:left="482"/>
    </w:pPr>
    <w:rPr>
      <w:sz w:val="16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050771"/>
    <w:pPr>
      <w:ind w:left="720"/>
      <w:contextualSpacing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C736C"/>
    <w:rPr>
      <w:rFonts w:eastAsiaTheme="minorHAnsi" w:cs="B Nazanin"/>
      <w:sz w:val="24"/>
      <w:szCs w:val="28"/>
    </w:rPr>
  </w:style>
  <w:style w:type="paragraph" w:styleId="DocumentMap">
    <w:name w:val="Document Map"/>
    <w:basedOn w:val="Normal"/>
    <w:link w:val="DocumentMapChar"/>
    <w:rsid w:val="0005077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050771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qFormat/>
    <w:rsid w:val="005C736C"/>
    <w:rPr>
      <w:rFonts w:cs="Lotus"/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C736C"/>
    <w:rPr>
      <w:rFonts w:cs="Lotus"/>
      <w:szCs w:val="28"/>
    </w:rPr>
  </w:style>
  <w:style w:type="paragraph" w:styleId="NormalWeb">
    <w:name w:val="Normal (Web)"/>
    <w:basedOn w:val="Normal"/>
    <w:rsid w:val="005C736C"/>
    <w:pPr>
      <w:bidi w:val="0"/>
      <w:spacing w:before="100" w:beforeAutospacing="1" w:after="100" w:afterAutospacing="1"/>
    </w:pPr>
    <w:rPr>
      <w:rFonts w:cs="Mitra"/>
    </w:rPr>
  </w:style>
  <w:style w:type="character" w:styleId="EndnoteReference">
    <w:name w:val="endnote reference"/>
    <w:basedOn w:val="DefaultParagraphFont"/>
    <w:uiPriority w:val="99"/>
    <w:rsid w:val="005C736C"/>
    <w:rPr>
      <w:rFonts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rsid w:val="005C736C"/>
    <w:rPr>
      <w:rFonts w:cs="Mitra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C736C"/>
    <w:rPr>
      <w:rFonts w:cs="Mitra"/>
    </w:rPr>
  </w:style>
  <w:style w:type="paragraph" w:styleId="NoSpacing">
    <w:name w:val="No Spacing"/>
    <w:link w:val="NoSpacingChar"/>
    <w:uiPriority w:val="1"/>
    <w:qFormat/>
    <w:rsid w:val="005C736C"/>
    <w:rPr>
      <w:rFonts w:ascii="Calibri" w:hAnsi="Calibri" w:cs="Arial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C736C"/>
    <w:rPr>
      <w:rFonts w:ascii="Calibri" w:hAnsi="Calibri" w:cs="Arial"/>
      <w:sz w:val="22"/>
      <w:szCs w:val="22"/>
      <w:lang w:bidi="ar-SA"/>
    </w:rPr>
  </w:style>
  <w:style w:type="paragraph" w:styleId="Revision">
    <w:name w:val="Revision"/>
    <w:hidden/>
    <w:uiPriority w:val="99"/>
    <w:semiHidden/>
    <w:rsid w:val="005C736C"/>
    <w:rPr>
      <w:rFonts w:cs="Times New Roman"/>
      <w:sz w:val="24"/>
      <w:szCs w:val="24"/>
    </w:rPr>
  </w:style>
  <w:style w:type="paragraph" w:customStyle="1" w:styleId="Head">
    <w:name w:val="Head"/>
    <w:basedOn w:val="Heading1"/>
    <w:next w:val="Normal"/>
    <w:qFormat/>
    <w:rsid w:val="005C736C"/>
    <w:pPr>
      <w:keepNext w:val="0"/>
      <w:spacing w:before="120"/>
      <w:ind w:left="1134" w:hanging="1134"/>
    </w:pPr>
    <w:rPr>
      <w:rFonts w:cs="B Nazanin"/>
      <w:b w:val="0"/>
      <w:bCs w:val="0"/>
      <w:color w:val="FCFCFC" w:themeColor="text1" w:themeTint="03"/>
      <w:sz w:val="24"/>
    </w:rPr>
  </w:style>
  <w:style w:type="character" w:styleId="Emphasis">
    <w:name w:val="Emphasis"/>
    <w:basedOn w:val="DefaultParagraphFont"/>
    <w:qFormat/>
    <w:rsid w:val="00050771"/>
    <w:rPr>
      <w:i/>
      <w:iCs/>
    </w:rPr>
  </w:style>
  <w:style w:type="table" w:styleId="LightShading-Accent1">
    <w:name w:val="Light Shading Accent 1"/>
    <w:basedOn w:val="TableNormal"/>
    <w:uiPriority w:val="60"/>
    <w:rsid w:val="005130E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130E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5130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5130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List1-Accent1">
    <w:name w:val="Medium List 1 Accent 1"/>
    <w:basedOn w:val="TableNormal"/>
    <w:uiPriority w:val="65"/>
    <w:rsid w:val="008A689E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olorfulGrid-Accent1">
    <w:name w:val="Colorful Grid Accent 1"/>
    <w:basedOn w:val="TableNormal"/>
    <w:uiPriority w:val="73"/>
    <w:rsid w:val="008A689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TableContemporary">
    <w:name w:val="Table Contemporary"/>
    <w:basedOn w:val="TableNormal"/>
    <w:rsid w:val="0015107A"/>
    <w:pPr>
      <w:bidi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MediumShading1-Accent2">
    <w:name w:val="Medium Shading 1 Accent 2"/>
    <w:basedOn w:val="TableNormal"/>
    <w:uiPriority w:val="63"/>
    <w:rsid w:val="00772EE3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3Deffects3">
    <w:name w:val="Table 3D effects 3"/>
    <w:basedOn w:val="TableNormal"/>
    <w:rsid w:val="008D6D59"/>
    <w:pPr>
      <w:bidi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unhideWhenUsed/>
    <w:rsid w:val="00FF226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F5705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Head1">
    <w:name w:val="Head 1"/>
    <w:basedOn w:val="Heading1"/>
    <w:next w:val="Normal"/>
    <w:qFormat/>
    <w:rsid w:val="00F4292F"/>
    <w:pPr>
      <w:keepLines/>
      <w:numPr>
        <w:numId w:val="0"/>
      </w:numPr>
      <w:spacing w:before="480" w:after="0"/>
      <w:jc w:val="lowKashida"/>
    </w:pPr>
    <w:rPr>
      <w:rFonts w:eastAsia="Times New Roman" w:cs="B Nazanin"/>
      <w:sz w:val="32"/>
      <w:szCs w:val="32"/>
    </w:rPr>
  </w:style>
  <w:style w:type="paragraph" w:customStyle="1" w:styleId="Head2">
    <w:name w:val="Head 2"/>
    <w:basedOn w:val="Normal"/>
    <w:next w:val="Normal"/>
    <w:qFormat/>
    <w:rsid w:val="00F4292F"/>
    <w:pPr>
      <w:spacing w:before="240" w:after="120"/>
      <w:outlineLvl w:val="1"/>
    </w:pPr>
    <w:rPr>
      <w:rFonts w:eastAsia="Times New Roman"/>
      <w:b/>
      <w:bCs/>
      <w:lang w:val="en-CA"/>
    </w:rPr>
  </w:style>
  <w:style w:type="paragraph" w:customStyle="1" w:styleId="Head3">
    <w:name w:val="Head 3"/>
    <w:basedOn w:val="Heading3"/>
    <w:qFormat/>
    <w:rsid w:val="00DB4811"/>
    <w:pPr>
      <w:outlineLvl w:val="9"/>
    </w:pPr>
    <w:rPr>
      <w:b w:val="0"/>
      <w:bCs w:val="0"/>
    </w:rPr>
  </w:style>
  <w:style w:type="paragraph" w:styleId="BodyText">
    <w:name w:val="Body Text"/>
    <w:basedOn w:val="Normal"/>
    <w:link w:val="BodyTextChar"/>
    <w:rsid w:val="002D5A79"/>
    <w:pPr>
      <w:bidi w:val="0"/>
    </w:pPr>
    <w:rPr>
      <w:rFonts w:ascii="Arial" w:eastAsia="Times New Roman" w:hAnsi="Arial" w:cs="Times New Roman"/>
      <w:sz w:val="22"/>
      <w:szCs w:val="20"/>
      <w:lang w:val="en-NZ"/>
    </w:rPr>
  </w:style>
  <w:style w:type="character" w:customStyle="1" w:styleId="BodyTextChar">
    <w:name w:val="Body Text Char"/>
    <w:basedOn w:val="DefaultParagraphFont"/>
    <w:link w:val="BodyText"/>
    <w:rsid w:val="002D5A79"/>
    <w:rPr>
      <w:rFonts w:ascii="Arial" w:hAnsi="Arial" w:cs="Times New Roman"/>
      <w:sz w:val="22"/>
      <w:lang w:val="en-NZ" w:bidi="ar-SA"/>
    </w:rPr>
  </w:style>
  <w:style w:type="paragraph" w:customStyle="1" w:styleId="StyleArial12ptBoldCustomColorRGB49">
    <w:name w:val="Style Arial 12 pt Bold Custom Color(RGB(49"/>
    <w:aliases w:val="56,150)) Left"/>
    <w:basedOn w:val="Normal"/>
    <w:rsid w:val="002D5A79"/>
    <w:pPr>
      <w:bidi w:val="0"/>
    </w:pPr>
    <w:rPr>
      <w:rFonts w:ascii="Imago Book" w:eastAsia="Times New Roman" w:hAnsi="Imago Book" w:cs="Times New Roman"/>
      <w:b/>
      <w:bCs/>
      <w:color w:val="313896"/>
      <w:szCs w:val="20"/>
      <w:lang w:val="en-AU"/>
    </w:rPr>
  </w:style>
  <w:style w:type="table" w:styleId="LightGrid-Accent5">
    <w:name w:val="Light Grid Accent 5"/>
    <w:basedOn w:val="TableNormal"/>
    <w:uiPriority w:val="62"/>
    <w:rsid w:val="002D5A7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2D5A7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2D5A79"/>
    <w:rPr>
      <w:lang w:bidi="ar-S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568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68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68DB"/>
    <w:rPr>
      <w:rFonts w:eastAsiaTheme="minorHAnsi" w:cs="B Nazanin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68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68DB"/>
    <w:rPr>
      <w:rFonts w:eastAsiaTheme="minorHAnsi" w:cs="B Nazanin"/>
      <w:b/>
      <w:bCs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microsoft.com/office/2011/relationships/commentsExtended" Target="commentsExtended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omments" Target="commen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.odame.ISIRANCO\Desktop\6-(PMP)&#1587;&#1606;&#1583;%20&#1605;&#1583;&#1740;&#1585;&#1740;&#1578;%20&#1662;&#1585;&#1608;&#1688;&#1607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تهران، خيابان حسين آباد، خيابان مژده، مجتمع ولي عصر، شرکت ايزايران</CompanyAddress>
  <CompanyPhone>75205000 داخلي 402</CompanyPhone>
  <CompanyFax>.....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779BCC-22EF-46E0-B183-0847B4C9D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6-(PMP)سند مدیریت پروژه</Template>
  <TotalTime>74</TotalTime>
  <Pages>17</Pages>
  <Words>1402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داده سامانه نظام دهي ياريگري-بخش کلاينت</vt:lpstr>
    </vt:vector>
  </TitlesOfParts>
  <Manager>ستاد کل ن.م</Manager>
  <Company>شرکت ایزایران</Company>
  <LinksUpToDate>false</LinksUpToDate>
  <CharactersWithSpaces>9381</CharactersWithSpaces>
  <SharedDoc>false</SharedDoc>
  <HLinks>
    <vt:vector size="126" baseType="variant"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_Toc310765991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_Toc310765990</vt:lpwstr>
      </vt:variant>
      <vt:variant>
        <vt:i4>1835068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_Toc310765989</vt:lpwstr>
      </vt:variant>
      <vt:variant>
        <vt:i4>1835068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_Toc310765988</vt:lpwstr>
      </vt:variant>
      <vt:variant>
        <vt:i4>1835068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_Toc310765987</vt:lpwstr>
      </vt:variant>
      <vt:variant>
        <vt:i4>1835068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_Toc310765986</vt:lpwstr>
      </vt:variant>
      <vt:variant>
        <vt:i4>1835068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_Toc310765985</vt:lpwstr>
      </vt:variant>
      <vt:variant>
        <vt:i4>1835068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_Toc310765984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_Toc310765983</vt:lpwstr>
      </vt:variant>
      <vt:variant>
        <vt:i4>1835068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_Toc310765982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_Toc310765981</vt:lpwstr>
      </vt:variant>
      <vt:variant>
        <vt:i4>1835068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_Toc310765980</vt:lpwstr>
      </vt:variant>
      <vt:variant>
        <vt:i4>1245244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_Toc310765979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_Toc310765978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_Toc310765977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_Toc310765976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_Toc310765975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_Toc310765974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_Toc310765973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_Toc310765972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_Toc310765971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داده بخش يک سرويس هاي سبکاد4</dc:title>
  <dc:subject>نام پروژه</dc:subject>
  <dc:creator>Administrator</dc:creator>
  <cp:keywords>SABKAD4.POL.CLIENT.DES.DM.RE01</cp:keywords>
  <cp:lastModifiedBy>ساناز وحیدی</cp:lastModifiedBy>
  <cp:revision>12</cp:revision>
  <cp:lastPrinted>2012-01-23T09:27:00Z</cp:lastPrinted>
  <dcterms:created xsi:type="dcterms:W3CDTF">2021-03-06T10:35:00Z</dcterms:created>
  <dcterms:modified xsi:type="dcterms:W3CDTF">2021-09-25T07:02:00Z</dcterms:modified>
  <cp:category>عادی</cp:category>
  <cp:contentStatus>..................</cp:contentStatus>
</cp:coreProperties>
</file>